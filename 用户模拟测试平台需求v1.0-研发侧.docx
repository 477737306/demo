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2477E" w14:textId="77777777" w:rsidR="003919FB" w:rsidRPr="00144784" w:rsidRDefault="003919FB" w:rsidP="00CB2BFC">
      <w:pPr>
        <w:jc w:val="center"/>
        <w:rPr>
          <w:rFonts w:ascii="黑体" w:eastAsia="黑体" w:hAnsi="黑体" w:hint="eastAsia"/>
          <w:sz w:val="36"/>
          <w:szCs w:val="36"/>
        </w:rPr>
      </w:pPr>
      <w:bookmarkStart w:id="0" w:name="_Toc109224450"/>
    </w:p>
    <w:p w14:paraId="3B0D8E2E" w14:textId="77777777" w:rsidR="003919FB" w:rsidRPr="00144784" w:rsidRDefault="003919FB" w:rsidP="00CB2BFC">
      <w:pPr>
        <w:jc w:val="center"/>
        <w:rPr>
          <w:rFonts w:ascii="黑体" w:eastAsia="黑体" w:hAnsi="黑体"/>
          <w:sz w:val="36"/>
          <w:szCs w:val="36"/>
        </w:rPr>
      </w:pPr>
    </w:p>
    <w:p w14:paraId="121459A6" w14:textId="77777777" w:rsidR="003919FB" w:rsidRPr="00144784" w:rsidRDefault="003919FB" w:rsidP="00CB2BFC">
      <w:pPr>
        <w:jc w:val="center"/>
        <w:rPr>
          <w:rFonts w:ascii="黑体" w:eastAsia="黑体" w:hAnsi="黑体"/>
          <w:sz w:val="36"/>
          <w:szCs w:val="36"/>
        </w:rPr>
      </w:pPr>
    </w:p>
    <w:p w14:paraId="31BFEE1A" w14:textId="77777777" w:rsidR="00CB2BFC" w:rsidRPr="00144784" w:rsidRDefault="003408D6" w:rsidP="00CB2BFC">
      <w:pPr>
        <w:jc w:val="center"/>
        <w:rPr>
          <w:rFonts w:ascii="黑体" w:eastAsia="黑体" w:hAnsi="黑体"/>
          <w:sz w:val="36"/>
          <w:szCs w:val="36"/>
        </w:rPr>
      </w:pPr>
      <w:r w:rsidRPr="00144784">
        <w:rPr>
          <w:rFonts w:ascii="黑体" w:eastAsia="黑体" w:hAnsi="黑体" w:hint="eastAsia"/>
          <w:sz w:val="36"/>
          <w:szCs w:val="36"/>
        </w:rPr>
        <w:t>中移信息科技有限公司</w:t>
      </w:r>
    </w:p>
    <w:p w14:paraId="2B1E2926" w14:textId="77777777" w:rsidR="00CB2BFC" w:rsidRPr="00144784" w:rsidRDefault="00574FD0" w:rsidP="00CB2BFC">
      <w:pPr>
        <w:rPr>
          <w:rFonts w:ascii="黑体" w:eastAsia="黑体" w:hAnsi="黑体"/>
        </w:rPr>
      </w:pPr>
      <w:r>
        <w:rPr>
          <w:rFonts w:ascii="黑体" w:eastAsia="黑体" w:hAnsi="黑体"/>
          <w:noProof/>
        </w:rPr>
        <w:object w:dxaOrig="1440" w:dyaOrig="1440" w14:anchorId="291CD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162pt;margin-top:7.8pt;width:100.4pt;height:27.5pt;z-index:251660288;visibility:visible;mso-wrap-edited:f">
            <v:imagedata r:id="rId8" o:title=""/>
            <w10:wrap type="topAndBottom"/>
          </v:shape>
          <o:OLEObject Type="Embed" ProgID="Word.Picture.8" ShapeID="_x0000_s1051" DrawAspect="Content" ObjectID="_1593250496" r:id="rId9"/>
        </w:object>
      </w:r>
    </w:p>
    <w:p w14:paraId="3F1D5824" w14:textId="77777777" w:rsidR="00CB2BFC" w:rsidRPr="00144784" w:rsidRDefault="00CB2BFC" w:rsidP="00CB2BFC">
      <w:pPr>
        <w:pStyle w:val="aff1"/>
        <w:rPr>
          <w:rFonts w:ascii="黑体" w:eastAsia="黑体" w:hAnsi="黑体"/>
        </w:rPr>
      </w:pPr>
      <w:r w:rsidRPr="00144784">
        <w:rPr>
          <w:rFonts w:ascii="黑体" w:eastAsia="黑体" w:hAnsi="黑体"/>
        </w:rPr>
        <w:t>________________________________________________</w:t>
      </w:r>
    </w:p>
    <w:p w14:paraId="63CB45E7" w14:textId="77777777" w:rsidR="00CB2BFC" w:rsidRPr="00144784" w:rsidRDefault="003408D6" w:rsidP="00F02C2E">
      <w:pPr>
        <w:jc w:val="center"/>
        <w:rPr>
          <w:rFonts w:ascii="黑体" w:eastAsia="黑体" w:hAnsi="黑体" w:cs="Meiryo UI"/>
          <w:b/>
          <w:sz w:val="44"/>
          <w:szCs w:val="44"/>
        </w:rPr>
      </w:pPr>
      <w:r w:rsidRPr="00144784">
        <w:rPr>
          <w:rFonts w:ascii="黑体" w:eastAsia="黑体" w:hAnsi="黑体" w:cs="Meiryo UI" w:hint="eastAsia"/>
          <w:b/>
          <w:sz w:val="44"/>
          <w:szCs w:val="44"/>
        </w:rPr>
        <w:t>用户模拟测试</w:t>
      </w:r>
      <w:r w:rsidR="002F10BB" w:rsidRPr="00144784">
        <w:rPr>
          <w:rFonts w:ascii="黑体" w:eastAsia="黑体" w:hAnsi="黑体" w:cs="Meiryo UI" w:hint="eastAsia"/>
          <w:b/>
          <w:sz w:val="44"/>
          <w:szCs w:val="44"/>
        </w:rPr>
        <w:t>平台</w:t>
      </w:r>
    </w:p>
    <w:p w14:paraId="08458D2E" w14:textId="77777777" w:rsidR="00CB2BFC" w:rsidRPr="00144784" w:rsidRDefault="00CB2BFC" w:rsidP="00CB2BFC">
      <w:pPr>
        <w:rPr>
          <w:rFonts w:ascii="黑体" w:eastAsia="黑体" w:hAnsi="黑体" w:cs="Meiryo UI"/>
        </w:rPr>
      </w:pPr>
    </w:p>
    <w:p w14:paraId="6F45E484" w14:textId="77777777" w:rsidR="00CB2BFC" w:rsidRPr="00144784" w:rsidRDefault="00782E3D" w:rsidP="00FB0C36">
      <w:pPr>
        <w:pStyle w:val="aff2"/>
        <w:rPr>
          <w:rFonts w:cs="Meiryo UI"/>
        </w:rPr>
      </w:pPr>
      <w:r w:rsidRPr="00144784">
        <w:rPr>
          <w:rFonts w:cs="Meiryo UI" w:hint="eastAsia"/>
        </w:rPr>
        <w:t>需求说明书</w:t>
      </w:r>
    </w:p>
    <w:p w14:paraId="675C8EBE" w14:textId="77777777" w:rsidR="00CB2BFC" w:rsidRPr="00144784" w:rsidRDefault="00CB2BFC" w:rsidP="00CB2BFC">
      <w:pPr>
        <w:pStyle w:val="aff1"/>
        <w:rPr>
          <w:rFonts w:ascii="黑体" w:eastAsia="黑体" w:hAnsi="黑体"/>
        </w:rPr>
      </w:pPr>
      <w:r w:rsidRPr="00144784">
        <w:rPr>
          <w:rFonts w:ascii="黑体" w:eastAsia="黑体" w:hAnsi="黑体"/>
        </w:rPr>
        <w:t>________________________________________________</w:t>
      </w:r>
    </w:p>
    <w:p w14:paraId="64DCF35A" w14:textId="77777777" w:rsidR="00CB2BFC" w:rsidRPr="00144784" w:rsidRDefault="00CB2BFC" w:rsidP="00CB2BFC">
      <w:pPr>
        <w:rPr>
          <w:rFonts w:ascii="黑体" w:eastAsia="黑体" w:hAnsi="黑体"/>
          <w:lang w:val="en-US"/>
        </w:rPr>
      </w:pPr>
    </w:p>
    <w:p w14:paraId="0B70A5DB" w14:textId="77777777" w:rsidR="00CB2BFC" w:rsidRPr="00144784" w:rsidRDefault="00CB2BFC" w:rsidP="00CB2BFC">
      <w:pPr>
        <w:rPr>
          <w:rFonts w:ascii="黑体" w:eastAsia="黑体" w:hAnsi="黑体"/>
          <w:lang w:val="en-US"/>
        </w:rPr>
      </w:pPr>
    </w:p>
    <w:p w14:paraId="7B977415" w14:textId="77777777" w:rsidR="00CB2BFC" w:rsidRPr="00144784" w:rsidRDefault="00CB2BFC" w:rsidP="00CB2BFC">
      <w:pPr>
        <w:rPr>
          <w:rFonts w:ascii="黑体" w:eastAsia="黑体" w:hAnsi="黑体"/>
          <w:lang w:val="en-US"/>
        </w:rPr>
      </w:pPr>
    </w:p>
    <w:p w14:paraId="7C4D4C4D" w14:textId="77777777" w:rsidR="00CB2BFC" w:rsidRPr="00144784" w:rsidRDefault="00CB2BFC" w:rsidP="00CB2BFC">
      <w:pPr>
        <w:rPr>
          <w:rFonts w:ascii="黑体" w:eastAsia="黑体" w:hAnsi="黑体"/>
          <w:lang w:val="en-US"/>
        </w:rPr>
      </w:pPr>
    </w:p>
    <w:p w14:paraId="3C751DC9" w14:textId="77777777" w:rsidR="00CB2BFC" w:rsidRPr="00144784" w:rsidRDefault="00CB2BFC" w:rsidP="00CB2BFC">
      <w:pPr>
        <w:pStyle w:val="aff1"/>
        <w:rPr>
          <w:rFonts w:ascii="黑体" w:eastAsia="黑体" w:hAnsi="黑体"/>
        </w:rPr>
      </w:pPr>
      <w:r w:rsidRPr="00144784">
        <w:rPr>
          <w:rFonts w:ascii="黑体" w:eastAsia="黑体" w:hAnsi="黑体" w:hint="eastAsia"/>
        </w:rPr>
        <w:t>文档安全级别：</w:t>
      </w:r>
      <w:r w:rsidRPr="00144784">
        <w:rPr>
          <w:rFonts w:ascii="黑体" w:eastAsia="黑体" w:hAnsi="黑体" w:hint="eastAsia"/>
        </w:rPr>
        <w:tab/>
      </w:r>
      <w:r w:rsidRPr="00144784">
        <w:rPr>
          <w:rFonts w:ascii="黑体" w:eastAsia="黑体" w:hAnsi="黑体" w:hint="eastAsia"/>
        </w:rPr>
        <w:tab/>
        <w:t>CMCC/</w:t>
      </w:r>
      <w:r w:rsidRPr="00144784">
        <w:rPr>
          <w:rFonts w:ascii="黑体" w:eastAsia="黑体" w:hAnsi="黑体"/>
        </w:rPr>
        <w:t xml:space="preserve">CMSZ </w:t>
      </w:r>
      <w:r w:rsidRPr="00144784">
        <w:rPr>
          <w:rFonts w:ascii="黑体" w:eastAsia="黑体" w:hAnsi="黑体" w:hint="eastAsia"/>
        </w:rPr>
        <w:t>C</w:t>
      </w:r>
      <w:r w:rsidRPr="00144784">
        <w:rPr>
          <w:rFonts w:ascii="黑体" w:eastAsia="黑体" w:hAnsi="黑体"/>
        </w:rPr>
        <w:t>onfidential</w:t>
      </w:r>
    </w:p>
    <w:p w14:paraId="74046C93" w14:textId="77777777" w:rsidR="00CB2BFC" w:rsidRPr="00144784" w:rsidRDefault="00CB2BFC" w:rsidP="00CB2BFC">
      <w:pPr>
        <w:pStyle w:val="aff1"/>
        <w:rPr>
          <w:rFonts w:ascii="黑体" w:eastAsia="黑体" w:hAnsi="黑体"/>
        </w:rPr>
      </w:pPr>
      <w:r w:rsidRPr="00144784">
        <w:rPr>
          <w:rFonts w:ascii="黑体" w:eastAsia="黑体" w:hAnsi="黑体" w:hint="eastAsia"/>
        </w:rPr>
        <w:t>文档创建时间：</w:t>
      </w:r>
      <w:r w:rsidRPr="00144784">
        <w:rPr>
          <w:rFonts w:ascii="黑体" w:eastAsia="黑体" w:hAnsi="黑体" w:hint="eastAsia"/>
        </w:rPr>
        <w:tab/>
      </w:r>
      <w:r w:rsidRPr="00144784">
        <w:rPr>
          <w:rFonts w:ascii="黑体" w:eastAsia="黑体" w:hAnsi="黑体" w:hint="eastAsia"/>
        </w:rPr>
        <w:tab/>
      </w:r>
      <w:r w:rsidR="00BD297A" w:rsidRPr="00144784">
        <w:rPr>
          <w:rFonts w:ascii="黑体" w:eastAsia="黑体" w:hAnsi="黑体" w:hint="eastAsia"/>
        </w:rPr>
        <w:t>201</w:t>
      </w:r>
      <w:r w:rsidR="003408D6" w:rsidRPr="00144784">
        <w:rPr>
          <w:rFonts w:ascii="黑体" w:eastAsia="黑体" w:hAnsi="黑体" w:hint="eastAsia"/>
        </w:rPr>
        <w:t>8</w:t>
      </w:r>
      <w:r w:rsidR="00BD297A" w:rsidRPr="00144784">
        <w:rPr>
          <w:rFonts w:ascii="黑体" w:eastAsia="黑体" w:hAnsi="黑体" w:hint="eastAsia"/>
        </w:rPr>
        <w:t>-</w:t>
      </w:r>
      <w:r w:rsidR="00F02C2E" w:rsidRPr="00144784">
        <w:rPr>
          <w:rFonts w:ascii="黑体" w:eastAsia="黑体" w:hAnsi="黑体" w:hint="eastAsia"/>
        </w:rPr>
        <w:t>0</w:t>
      </w:r>
      <w:r w:rsidR="003408D6" w:rsidRPr="00144784">
        <w:rPr>
          <w:rFonts w:ascii="黑体" w:eastAsia="黑体" w:hAnsi="黑体" w:hint="eastAsia"/>
        </w:rPr>
        <w:t>6</w:t>
      </w:r>
      <w:r w:rsidR="00BD297A" w:rsidRPr="00144784">
        <w:rPr>
          <w:rFonts w:ascii="黑体" w:eastAsia="黑体" w:hAnsi="黑体" w:hint="eastAsia"/>
        </w:rPr>
        <w:t>-</w:t>
      </w:r>
      <w:r w:rsidR="003408D6" w:rsidRPr="00144784">
        <w:rPr>
          <w:rFonts w:ascii="黑体" w:eastAsia="黑体" w:hAnsi="黑体" w:hint="eastAsia"/>
        </w:rPr>
        <w:t>5</w:t>
      </w:r>
    </w:p>
    <w:p w14:paraId="68C64B52" w14:textId="77777777" w:rsidR="00CB2BFC" w:rsidRPr="00144784" w:rsidRDefault="00CB2BFC" w:rsidP="00CB2BFC">
      <w:pPr>
        <w:pStyle w:val="aff1"/>
        <w:rPr>
          <w:rFonts w:ascii="黑体" w:eastAsia="黑体" w:hAnsi="黑体"/>
        </w:rPr>
      </w:pPr>
      <w:r w:rsidRPr="00144784">
        <w:rPr>
          <w:rFonts w:ascii="黑体" w:eastAsia="黑体" w:hAnsi="黑体" w:hint="eastAsia"/>
        </w:rPr>
        <w:t>文档最后修改时间：</w:t>
      </w:r>
      <w:r w:rsidRPr="00144784">
        <w:rPr>
          <w:rFonts w:ascii="黑体" w:eastAsia="黑体" w:hAnsi="黑体" w:hint="eastAsia"/>
        </w:rPr>
        <w:tab/>
      </w:r>
      <w:r w:rsidR="00810DF9" w:rsidRPr="00144784">
        <w:rPr>
          <w:rFonts w:ascii="黑体" w:eastAsia="黑体" w:hAnsi="黑体"/>
        </w:rPr>
        <w:t>201</w:t>
      </w:r>
      <w:r w:rsidR="003408D6" w:rsidRPr="00144784">
        <w:rPr>
          <w:rFonts w:ascii="黑体" w:eastAsia="黑体" w:hAnsi="黑体" w:hint="eastAsia"/>
        </w:rPr>
        <w:t>8</w:t>
      </w:r>
      <w:r w:rsidR="00810DF9" w:rsidRPr="00144784">
        <w:rPr>
          <w:rFonts w:ascii="黑体" w:eastAsia="黑体" w:hAnsi="黑体"/>
        </w:rPr>
        <w:t>-0</w:t>
      </w:r>
      <w:r w:rsidR="003408D6" w:rsidRPr="00144784">
        <w:rPr>
          <w:rFonts w:ascii="黑体" w:eastAsia="黑体" w:hAnsi="黑体" w:hint="eastAsia"/>
        </w:rPr>
        <w:t>6</w:t>
      </w:r>
      <w:r w:rsidR="00810DF9" w:rsidRPr="00144784">
        <w:rPr>
          <w:rFonts w:ascii="黑体" w:eastAsia="黑体" w:hAnsi="黑体"/>
        </w:rPr>
        <w:t>-1</w:t>
      </w:r>
      <w:r w:rsidR="003408D6" w:rsidRPr="00144784">
        <w:rPr>
          <w:rFonts w:ascii="黑体" w:eastAsia="黑体" w:hAnsi="黑体" w:hint="eastAsia"/>
        </w:rPr>
        <w:t>5</w:t>
      </w:r>
    </w:p>
    <w:p w14:paraId="1A4475D0" w14:textId="77777777" w:rsidR="00CB2BFC" w:rsidRPr="00144784" w:rsidRDefault="00CB2BFC" w:rsidP="00CB2BFC">
      <w:pPr>
        <w:pStyle w:val="aff1"/>
        <w:rPr>
          <w:rFonts w:ascii="黑体" w:eastAsia="黑体" w:hAnsi="黑体"/>
        </w:rPr>
      </w:pPr>
      <w:r w:rsidRPr="00144784">
        <w:rPr>
          <w:rFonts w:ascii="黑体" w:eastAsia="黑体" w:hAnsi="黑体" w:hint="eastAsia"/>
        </w:rPr>
        <w:t>版本号：</w:t>
      </w:r>
      <w:r w:rsidRPr="00144784">
        <w:rPr>
          <w:rFonts w:ascii="黑体" w:eastAsia="黑体" w:hAnsi="黑体" w:hint="eastAsia"/>
        </w:rPr>
        <w:tab/>
      </w:r>
      <w:r w:rsidRPr="00144784">
        <w:rPr>
          <w:rFonts w:ascii="黑体" w:eastAsia="黑体" w:hAnsi="黑体" w:hint="eastAsia"/>
        </w:rPr>
        <w:tab/>
      </w:r>
      <w:r w:rsidRPr="00144784">
        <w:rPr>
          <w:rFonts w:ascii="黑体" w:eastAsia="黑体" w:hAnsi="黑体" w:hint="eastAsia"/>
        </w:rPr>
        <w:tab/>
      </w:r>
      <w:r w:rsidRPr="00144784">
        <w:rPr>
          <w:rFonts w:ascii="黑体" w:eastAsia="黑体" w:hAnsi="黑体" w:hint="eastAsia"/>
        </w:rPr>
        <w:tab/>
      </w:r>
      <w:r w:rsidRPr="00144784">
        <w:rPr>
          <w:rFonts w:ascii="黑体" w:eastAsia="黑体" w:hAnsi="黑体" w:hint="eastAsia"/>
        </w:rPr>
        <w:tab/>
      </w:r>
      <w:r w:rsidR="003408D6" w:rsidRPr="00144784">
        <w:rPr>
          <w:rFonts w:ascii="黑体" w:eastAsia="黑体" w:hAnsi="黑体" w:hint="eastAsia"/>
        </w:rPr>
        <w:t>V</w:t>
      </w:r>
      <w:r w:rsidR="000B7995">
        <w:rPr>
          <w:rFonts w:ascii="黑体" w:eastAsia="黑体" w:hAnsi="黑体" w:hint="eastAsia"/>
        </w:rPr>
        <w:t>1.0</w:t>
      </w:r>
    </w:p>
    <w:p w14:paraId="4F686B0D" w14:textId="77777777" w:rsidR="00CB2BFC" w:rsidRPr="00144784" w:rsidRDefault="00CB2BFC" w:rsidP="00CB2BFC">
      <w:pPr>
        <w:pStyle w:val="aff1"/>
        <w:rPr>
          <w:rFonts w:ascii="黑体" w:eastAsia="黑体" w:hAnsi="黑体"/>
        </w:rPr>
      </w:pPr>
      <w:r w:rsidRPr="00144784">
        <w:rPr>
          <w:rFonts w:ascii="黑体" w:eastAsia="黑体" w:hAnsi="黑体" w:hint="eastAsia"/>
        </w:rPr>
        <w:t>编写人：</w:t>
      </w:r>
      <w:r w:rsidRPr="00144784">
        <w:rPr>
          <w:rFonts w:ascii="黑体" w:eastAsia="黑体" w:hAnsi="黑体" w:hint="eastAsia"/>
        </w:rPr>
        <w:tab/>
      </w:r>
      <w:r w:rsidRPr="00144784">
        <w:rPr>
          <w:rFonts w:ascii="黑体" w:eastAsia="黑体" w:hAnsi="黑体" w:hint="eastAsia"/>
        </w:rPr>
        <w:tab/>
      </w:r>
      <w:r w:rsidRPr="00144784">
        <w:rPr>
          <w:rFonts w:ascii="黑体" w:eastAsia="黑体" w:hAnsi="黑体" w:hint="eastAsia"/>
        </w:rPr>
        <w:tab/>
      </w:r>
      <w:r w:rsidRPr="00144784">
        <w:rPr>
          <w:rFonts w:ascii="黑体" w:eastAsia="黑体" w:hAnsi="黑体" w:hint="eastAsia"/>
        </w:rPr>
        <w:tab/>
      </w:r>
      <w:r w:rsidRPr="00144784">
        <w:rPr>
          <w:rFonts w:ascii="黑体" w:eastAsia="黑体" w:hAnsi="黑体" w:hint="eastAsia"/>
        </w:rPr>
        <w:tab/>
      </w:r>
      <w:r w:rsidR="003408D6" w:rsidRPr="00144784">
        <w:rPr>
          <w:rFonts w:ascii="黑体" w:eastAsia="黑体" w:hAnsi="黑体" w:hint="eastAsia"/>
        </w:rPr>
        <w:t>孙广袤、何凤娇、郑立柯、万荣新</w:t>
      </w:r>
    </w:p>
    <w:p w14:paraId="73DFBE4A" w14:textId="77777777" w:rsidR="00CB2BFC" w:rsidRPr="00144784" w:rsidRDefault="00CB2BFC" w:rsidP="00CB2BFC">
      <w:pPr>
        <w:pStyle w:val="aff1"/>
        <w:rPr>
          <w:rFonts w:ascii="黑体" w:eastAsia="黑体" w:hAnsi="黑体"/>
        </w:rPr>
      </w:pPr>
      <w:r w:rsidRPr="00144784">
        <w:rPr>
          <w:rFonts w:ascii="黑体" w:eastAsia="黑体" w:hAnsi="黑体" w:hint="eastAsia"/>
        </w:rPr>
        <w:t>文档标识：</w:t>
      </w:r>
      <w:r w:rsidRPr="00144784">
        <w:rPr>
          <w:rFonts w:ascii="黑体" w:eastAsia="黑体" w:hAnsi="黑体" w:hint="eastAsia"/>
        </w:rPr>
        <w:tab/>
      </w:r>
      <w:r w:rsidRPr="00144784">
        <w:rPr>
          <w:rFonts w:ascii="黑体" w:eastAsia="黑体" w:hAnsi="黑体" w:hint="eastAsia"/>
        </w:rPr>
        <w:tab/>
        <w:t xml:space="preserve">  </w:t>
      </w:r>
      <w:r w:rsidR="00782E3D" w:rsidRPr="00144784">
        <w:rPr>
          <w:rFonts w:ascii="黑体" w:eastAsia="黑体" w:hAnsi="黑体" w:hint="eastAsia"/>
        </w:rPr>
        <w:t xml:space="preserve">   </w:t>
      </w:r>
      <w:r w:rsidR="00AC31AE" w:rsidRPr="00144784">
        <w:rPr>
          <w:rFonts w:ascii="黑体" w:eastAsia="黑体" w:hAnsi="黑体" w:hint="eastAsia"/>
        </w:rPr>
        <w:t xml:space="preserve"> </w:t>
      </w:r>
    </w:p>
    <w:p w14:paraId="699424A7" w14:textId="77777777" w:rsidR="00CB2BFC" w:rsidRPr="00144784" w:rsidRDefault="00CB2BFC" w:rsidP="00CB2BFC">
      <w:pPr>
        <w:pStyle w:val="aff0"/>
        <w:rPr>
          <w:rFonts w:ascii="黑体" w:eastAsia="黑体" w:hAnsi="黑体"/>
        </w:rPr>
      </w:pPr>
      <w:r w:rsidRPr="00144784">
        <w:rPr>
          <w:rFonts w:ascii="黑体" w:eastAsia="黑体" w:hAnsi="黑体"/>
        </w:rPr>
        <w:br w:type="page"/>
      </w:r>
      <w:r w:rsidR="009739A4" w:rsidRPr="00144784">
        <w:rPr>
          <w:rFonts w:ascii="黑体" w:eastAsia="黑体" w:hAnsi="黑体" w:hint="eastAsia"/>
        </w:rPr>
        <w:lastRenderedPageBreak/>
        <w:t>文档变更</w:t>
      </w:r>
      <w:r w:rsidRPr="00144784">
        <w:rPr>
          <w:rFonts w:ascii="黑体" w:eastAsia="黑体" w:hAnsi="黑体" w:hint="eastAsia"/>
        </w:rPr>
        <w:t>记录</w:t>
      </w:r>
    </w:p>
    <w:p w14:paraId="734EF999" w14:textId="77777777" w:rsidR="00CB2BFC" w:rsidRPr="00144784" w:rsidRDefault="00CB2BFC" w:rsidP="00CB2BFC">
      <w:pPr>
        <w:rPr>
          <w:rFonts w:ascii="黑体" w:eastAsia="黑体" w:hAnsi="黑体"/>
        </w:rPr>
      </w:pPr>
    </w:p>
    <w:tbl>
      <w:tblPr>
        <w:tblW w:w="9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3962"/>
        <w:gridCol w:w="1417"/>
        <w:gridCol w:w="1701"/>
        <w:gridCol w:w="1667"/>
      </w:tblGrid>
      <w:tr w:rsidR="00CB2BFC" w:rsidRPr="00144784" w14:paraId="500E15F6" w14:textId="77777777" w:rsidTr="005D7B23">
        <w:trPr>
          <w:tblHeader/>
          <w:jc w:val="center"/>
        </w:trPr>
        <w:tc>
          <w:tcPr>
            <w:tcW w:w="828" w:type="dxa"/>
          </w:tcPr>
          <w:p w14:paraId="37CA681B" w14:textId="77777777" w:rsidR="00CB2BFC" w:rsidRPr="00144784" w:rsidRDefault="00CB2BFC" w:rsidP="008D00E7">
            <w:pPr>
              <w:pStyle w:val="aff"/>
              <w:rPr>
                <w:rFonts w:ascii="黑体" w:eastAsia="黑体" w:hAnsi="黑体"/>
              </w:rPr>
            </w:pPr>
            <w:r w:rsidRPr="00144784">
              <w:rPr>
                <w:rFonts w:ascii="黑体" w:eastAsia="黑体" w:hAnsi="黑体" w:hint="eastAsia"/>
              </w:rPr>
              <w:t>序号</w:t>
            </w:r>
          </w:p>
        </w:tc>
        <w:tc>
          <w:tcPr>
            <w:tcW w:w="3962" w:type="dxa"/>
          </w:tcPr>
          <w:p w14:paraId="6B08A1A8" w14:textId="77777777" w:rsidR="00CB2BFC" w:rsidRPr="00144784" w:rsidRDefault="00CB2BFC" w:rsidP="008D00E7">
            <w:pPr>
              <w:pStyle w:val="aff"/>
              <w:rPr>
                <w:rFonts w:ascii="黑体" w:eastAsia="黑体" w:hAnsi="黑体"/>
              </w:rPr>
            </w:pPr>
            <w:r w:rsidRPr="00144784">
              <w:rPr>
                <w:rFonts w:ascii="黑体" w:eastAsia="黑体" w:hAnsi="黑体" w:hint="eastAsia"/>
              </w:rPr>
              <w:t>修改描述</w:t>
            </w:r>
          </w:p>
        </w:tc>
        <w:tc>
          <w:tcPr>
            <w:tcW w:w="1417" w:type="dxa"/>
          </w:tcPr>
          <w:p w14:paraId="452E9FAB" w14:textId="77777777" w:rsidR="00CB2BFC" w:rsidRPr="00144784" w:rsidRDefault="00CB2BFC" w:rsidP="005D7B23">
            <w:pPr>
              <w:pStyle w:val="aff"/>
              <w:rPr>
                <w:rFonts w:ascii="黑体" w:eastAsia="黑体" w:hAnsi="黑体"/>
              </w:rPr>
            </w:pPr>
            <w:r w:rsidRPr="00144784">
              <w:rPr>
                <w:rFonts w:ascii="黑体" w:eastAsia="黑体" w:hAnsi="黑体" w:hint="eastAsia"/>
              </w:rPr>
              <w:t>版本号</w:t>
            </w:r>
          </w:p>
        </w:tc>
        <w:tc>
          <w:tcPr>
            <w:tcW w:w="1701" w:type="dxa"/>
          </w:tcPr>
          <w:p w14:paraId="28B043DB" w14:textId="77777777" w:rsidR="00CB2BFC" w:rsidRPr="00144784" w:rsidRDefault="00CB2BFC" w:rsidP="005D7B23">
            <w:pPr>
              <w:pStyle w:val="aff"/>
              <w:rPr>
                <w:rFonts w:ascii="黑体" w:eastAsia="黑体" w:hAnsi="黑体"/>
              </w:rPr>
            </w:pPr>
            <w:r w:rsidRPr="00144784">
              <w:rPr>
                <w:rFonts w:ascii="黑体" w:eastAsia="黑体" w:hAnsi="黑体" w:hint="eastAsia"/>
              </w:rPr>
              <w:t>日期</w:t>
            </w:r>
          </w:p>
        </w:tc>
        <w:tc>
          <w:tcPr>
            <w:tcW w:w="1667" w:type="dxa"/>
          </w:tcPr>
          <w:p w14:paraId="0D27EF25" w14:textId="77777777" w:rsidR="00CB2BFC" w:rsidRPr="00144784" w:rsidRDefault="00CB2BFC" w:rsidP="005D7B23">
            <w:pPr>
              <w:pStyle w:val="aff"/>
              <w:rPr>
                <w:rFonts w:ascii="黑体" w:eastAsia="黑体" w:hAnsi="黑体"/>
              </w:rPr>
            </w:pPr>
            <w:r w:rsidRPr="00144784">
              <w:rPr>
                <w:rFonts w:ascii="黑体" w:eastAsia="黑体" w:hAnsi="黑体" w:hint="eastAsia"/>
              </w:rPr>
              <w:t>所有者</w:t>
            </w:r>
          </w:p>
        </w:tc>
      </w:tr>
      <w:tr w:rsidR="00CB2BFC" w:rsidRPr="00144784" w14:paraId="75394088" w14:textId="77777777" w:rsidTr="005D7B23">
        <w:trPr>
          <w:jc w:val="center"/>
        </w:trPr>
        <w:tc>
          <w:tcPr>
            <w:tcW w:w="828" w:type="dxa"/>
          </w:tcPr>
          <w:p w14:paraId="476D6F0F" w14:textId="77777777" w:rsidR="00CB2BFC" w:rsidRPr="00144784" w:rsidRDefault="008C4442" w:rsidP="008D00E7">
            <w:pPr>
              <w:pStyle w:val="aff3"/>
              <w:rPr>
                <w:rFonts w:ascii="黑体" w:eastAsia="黑体" w:hAnsi="黑体"/>
              </w:rPr>
            </w:pPr>
            <w:r w:rsidRPr="00144784">
              <w:rPr>
                <w:rFonts w:ascii="黑体" w:eastAsia="黑体" w:hAnsi="黑体" w:hint="eastAsia"/>
              </w:rPr>
              <w:t>1</w:t>
            </w:r>
          </w:p>
        </w:tc>
        <w:tc>
          <w:tcPr>
            <w:tcW w:w="3962" w:type="dxa"/>
          </w:tcPr>
          <w:p w14:paraId="4C4A737B" w14:textId="77777777" w:rsidR="00CB2BFC" w:rsidRPr="00144784" w:rsidRDefault="008C4442" w:rsidP="008D00E7">
            <w:pPr>
              <w:pStyle w:val="aff3"/>
              <w:rPr>
                <w:rFonts w:ascii="黑体" w:eastAsia="黑体" w:hAnsi="黑体"/>
              </w:rPr>
            </w:pPr>
            <w:r w:rsidRPr="00144784">
              <w:rPr>
                <w:rFonts w:ascii="黑体" w:eastAsia="黑体" w:hAnsi="黑体" w:hint="eastAsia"/>
              </w:rPr>
              <w:t>创建文档</w:t>
            </w:r>
          </w:p>
        </w:tc>
        <w:tc>
          <w:tcPr>
            <w:tcW w:w="1417" w:type="dxa"/>
          </w:tcPr>
          <w:p w14:paraId="5F3D1823" w14:textId="77777777" w:rsidR="00CB2BFC" w:rsidRPr="00144784" w:rsidRDefault="008C4442" w:rsidP="00FE6970">
            <w:pPr>
              <w:pStyle w:val="aff3"/>
              <w:jc w:val="center"/>
              <w:rPr>
                <w:rFonts w:ascii="黑体" w:eastAsia="黑体" w:hAnsi="黑体"/>
              </w:rPr>
            </w:pPr>
            <w:r w:rsidRPr="00144784">
              <w:rPr>
                <w:rFonts w:ascii="黑体" w:eastAsia="黑体" w:hAnsi="黑体"/>
              </w:rPr>
              <w:t>V</w:t>
            </w:r>
            <w:r w:rsidRPr="00144784">
              <w:rPr>
                <w:rFonts w:ascii="黑体" w:eastAsia="黑体" w:hAnsi="黑体" w:hint="eastAsia"/>
              </w:rPr>
              <w:t>0</w:t>
            </w:r>
            <w:r w:rsidR="00A45F0C" w:rsidRPr="00144784">
              <w:rPr>
                <w:rFonts w:ascii="黑体" w:eastAsia="黑体" w:hAnsi="黑体" w:hint="eastAsia"/>
              </w:rPr>
              <w:t>.1</w:t>
            </w:r>
          </w:p>
        </w:tc>
        <w:tc>
          <w:tcPr>
            <w:tcW w:w="1701" w:type="dxa"/>
          </w:tcPr>
          <w:p w14:paraId="45D3EA7B" w14:textId="77777777" w:rsidR="00CB2BFC" w:rsidRPr="00144784" w:rsidRDefault="008C4442" w:rsidP="003408D6">
            <w:pPr>
              <w:pStyle w:val="aff3"/>
              <w:jc w:val="center"/>
              <w:rPr>
                <w:rFonts w:ascii="黑体" w:eastAsia="黑体" w:hAnsi="黑体"/>
              </w:rPr>
            </w:pPr>
            <w:r w:rsidRPr="00144784">
              <w:rPr>
                <w:rFonts w:ascii="黑体" w:eastAsia="黑体" w:hAnsi="黑体" w:hint="eastAsia"/>
              </w:rPr>
              <w:t>201</w:t>
            </w:r>
            <w:r w:rsidR="003408D6" w:rsidRPr="00144784">
              <w:rPr>
                <w:rFonts w:ascii="黑体" w:eastAsia="黑体" w:hAnsi="黑体" w:hint="eastAsia"/>
              </w:rPr>
              <w:t>8</w:t>
            </w:r>
            <w:r w:rsidRPr="00144784">
              <w:rPr>
                <w:rFonts w:ascii="黑体" w:eastAsia="黑体" w:hAnsi="黑体" w:hint="eastAsia"/>
              </w:rPr>
              <w:t>0</w:t>
            </w:r>
            <w:r w:rsidR="003408D6" w:rsidRPr="00144784">
              <w:rPr>
                <w:rFonts w:ascii="黑体" w:eastAsia="黑体" w:hAnsi="黑体" w:hint="eastAsia"/>
              </w:rPr>
              <w:t>605</w:t>
            </w:r>
          </w:p>
        </w:tc>
        <w:tc>
          <w:tcPr>
            <w:tcW w:w="1667" w:type="dxa"/>
          </w:tcPr>
          <w:p w14:paraId="6DD73C82" w14:textId="77777777" w:rsidR="00CB2BFC" w:rsidRPr="00144784" w:rsidRDefault="003408D6" w:rsidP="004B1D98">
            <w:pPr>
              <w:pStyle w:val="aff3"/>
              <w:jc w:val="center"/>
              <w:rPr>
                <w:rFonts w:ascii="黑体" w:eastAsia="黑体" w:hAnsi="黑体"/>
              </w:rPr>
            </w:pPr>
            <w:r w:rsidRPr="00144784">
              <w:rPr>
                <w:rFonts w:ascii="黑体" w:eastAsia="黑体" w:hAnsi="黑体" w:hint="eastAsia"/>
              </w:rPr>
              <w:t>何凤娇、孙广袤、万荣新</w:t>
            </w:r>
          </w:p>
        </w:tc>
      </w:tr>
      <w:tr w:rsidR="000C6480" w:rsidRPr="00144784" w14:paraId="5CB941D5" w14:textId="77777777" w:rsidTr="005D7B23">
        <w:trPr>
          <w:jc w:val="center"/>
        </w:trPr>
        <w:tc>
          <w:tcPr>
            <w:tcW w:w="828" w:type="dxa"/>
          </w:tcPr>
          <w:p w14:paraId="306DA49B" w14:textId="77777777" w:rsidR="000C6480" w:rsidRPr="00144784" w:rsidRDefault="00506E29" w:rsidP="008D00E7">
            <w:pPr>
              <w:pStyle w:val="aff3"/>
              <w:rPr>
                <w:rFonts w:ascii="黑体" w:eastAsia="黑体" w:hAnsi="黑体"/>
              </w:rPr>
            </w:pPr>
            <w:r w:rsidRPr="00144784">
              <w:rPr>
                <w:rFonts w:ascii="黑体" w:eastAsia="黑体" w:hAnsi="黑体" w:hint="eastAsia"/>
              </w:rPr>
              <w:t>2</w:t>
            </w:r>
          </w:p>
        </w:tc>
        <w:tc>
          <w:tcPr>
            <w:tcW w:w="3962" w:type="dxa"/>
          </w:tcPr>
          <w:p w14:paraId="7950AA3E" w14:textId="77777777" w:rsidR="000C6480" w:rsidRPr="00144784" w:rsidRDefault="003408D6" w:rsidP="006C5F14">
            <w:pPr>
              <w:pStyle w:val="aff3"/>
              <w:rPr>
                <w:rFonts w:ascii="黑体" w:eastAsia="黑体" w:hAnsi="黑体"/>
                <w:highlight w:val="yellow"/>
              </w:rPr>
            </w:pPr>
            <w:r w:rsidRPr="00144784">
              <w:rPr>
                <w:rFonts w:ascii="黑体" w:eastAsia="黑体" w:hAnsi="黑体" w:hint="eastAsia"/>
              </w:rPr>
              <w:t>修改文档</w:t>
            </w:r>
          </w:p>
        </w:tc>
        <w:tc>
          <w:tcPr>
            <w:tcW w:w="1417" w:type="dxa"/>
          </w:tcPr>
          <w:p w14:paraId="26A007DB" w14:textId="77777777" w:rsidR="000C6480" w:rsidRPr="00144784" w:rsidRDefault="00A45F0C" w:rsidP="000B7995">
            <w:pPr>
              <w:pStyle w:val="aff3"/>
              <w:jc w:val="center"/>
              <w:rPr>
                <w:rFonts w:ascii="黑体" w:eastAsia="黑体" w:hAnsi="黑体"/>
                <w:highlight w:val="yellow"/>
              </w:rPr>
            </w:pPr>
            <w:r w:rsidRPr="00144784">
              <w:rPr>
                <w:rFonts w:ascii="黑体" w:eastAsia="黑体" w:hAnsi="黑体" w:hint="eastAsia"/>
              </w:rPr>
              <w:t>V</w:t>
            </w:r>
            <w:r w:rsidR="000B7995">
              <w:rPr>
                <w:rFonts w:ascii="黑体" w:eastAsia="黑体" w:hAnsi="黑体" w:hint="eastAsia"/>
              </w:rPr>
              <w:t>1.0</w:t>
            </w:r>
          </w:p>
        </w:tc>
        <w:tc>
          <w:tcPr>
            <w:tcW w:w="1701" w:type="dxa"/>
          </w:tcPr>
          <w:p w14:paraId="645A35CC" w14:textId="77777777" w:rsidR="000C6480" w:rsidRPr="00144784" w:rsidRDefault="00A45F0C" w:rsidP="003408D6">
            <w:pPr>
              <w:pStyle w:val="aff3"/>
              <w:jc w:val="center"/>
              <w:rPr>
                <w:rFonts w:ascii="黑体" w:eastAsia="黑体" w:hAnsi="黑体"/>
                <w:highlight w:val="yellow"/>
              </w:rPr>
            </w:pPr>
            <w:r w:rsidRPr="00144784">
              <w:rPr>
                <w:rFonts w:ascii="黑体" w:eastAsia="黑体" w:hAnsi="黑体" w:hint="eastAsia"/>
              </w:rPr>
              <w:t>201</w:t>
            </w:r>
            <w:r w:rsidR="003408D6" w:rsidRPr="00144784">
              <w:rPr>
                <w:rFonts w:ascii="黑体" w:eastAsia="黑体" w:hAnsi="黑体" w:hint="eastAsia"/>
              </w:rPr>
              <w:t>80615</w:t>
            </w:r>
          </w:p>
        </w:tc>
        <w:tc>
          <w:tcPr>
            <w:tcW w:w="1667" w:type="dxa"/>
          </w:tcPr>
          <w:p w14:paraId="73CEB9C2" w14:textId="77777777" w:rsidR="000C6480" w:rsidRPr="00144784" w:rsidRDefault="003408D6" w:rsidP="006C5F14">
            <w:pPr>
              <w:pStyle w:val="aff3"/>
              <w:jc w:val="center"/>
              <w:rPr>
                <w:rFonts w:ascii="黑体" w:eastAsia="黑体" w:hAnsi="黑体"/>
                <w:highlight w:val="yellow"/>
              </w:rPr>
            </w:pPr>
            <w:r w:rsidRPr="00144784">
              <w:rPr>
                <w:rFonts w:ascii="黑体" w:eastAsia="黑体" w:hAnsi="黑体" w:hint="eastAsia"/>
              </w:rPr>
              <w:t>郑立柯</w:t>
            </w:r>
          </w:p>
        </w:tc>
      </w:tr>
      <w:tr w:rsidR="00F9545C" w:rsidRPr="00144784" w14:paraId="71A21F2B" w14:textId="77777777" w:rsidTr="005D7B23">
        <w:trPr>
          <w:jc w:val="center"/>
        </w:trPr>
        <w:tc>
          <w:tcPr>
            <w:tcW w:w="828" w:type="dxa"/>
          </w:tcPr>
          <w:p w14:paraId="4A1F7A0B" w14:textId="77777777" w:rsidR="00F9545C" w:rsidRPr="00144784" w:rsidRDefault="00F9545C" w:rsidP="008D00E7">
            <w:pPr>
              <w:pStyle w:val="aff3"/>
              <w:rPr>
                <w:rFonts w:ascii="黑体" w:eastAsia="黑体" w:hAnsi="黑体"/>
              </w:rPr>
            </w:pPr>
          </w:p>
        </w:tc>
        <w:tc>
          <w:tcPr>
            <w:tcW w:w="3962" w:type="dxa"/>
          </w:tcPr>
          <w:p w14:paraId="3499E6E4" w14:textId="77777777" w:rsidR="00F9545C" w:rsidRPr="00144784" w:rsidRDefault="00F9545C" w:rsidP="009B6347">
            <w:pPr>
              <w:pStyle w:val="aff3"/>
              <w:rPr>
                <w:rFonts w:ascii="黑体" w:eastAsia="黑体" w:hAnsi="黑体"/>
              </w:rPr>
            </w:pPr>
          </w:p>
        </w:tc>
        <w:tc>
          <w:tcPr>
            <w:tcW w:w="1417" w:type="dxa"/>
          </w:tcPr>
          <w:p w14:paraId="0F3B8C14" w14:textId="77777777" w:rsidR="00F9545C" w:rsidRPr="00144784" w:rsidRDefault="00F9545C" w:rsidP="009B6347">
            <w:pPr>
              <w:pStyle w:val="aff3"/>
              <w:jc w:val="center"/>
              <w:rPr>
                <w:rFonts w:ascii="黑体" w:eastAsia="黑体" w:hAnsi="黑体"/>
              </w:rPr>
            </w:pPr>
          </w:p>
        </w:tc>
        <w:tc>
          <w:tcPr>
            <w:tcW w:w="1701" w:type="dxa"/>
          </w:tcPr>
          <w:p w14:paraId="7A79872C" w14:textId="77777777" w:rsidR="00F9545C" w:rsidRPr="00144784" w:rsidRDefault="00F9545C" w:rsidP="00F9545C">
            <w:pPr>
              <w:pStyle w:val="aff3"/>
              <w:jc w:val="center"/>
              <w:rPr>
                <w:rFonts w:ascii="黑体" w:eastAsia="黑体" w:hAnsi="黑体"/>
              </w:rPr>
            </w:pPr>
          </w:p>
        </w:tc>
        <w:tc>
          <w:tcPr>
            <w:tcW w:w="1667" w:type="dxa"/>
          </w:tcPr>
          <w:p w14:paraId="23438DC2" w14:textId="77777777" w:rsidR="00F9545C" w:rsidRPr="00144784" w:rsidRDefault="00F9545C" w:rsidP="009B6347">
            <w:pPr>
              <w:pStyle w:val="aff3"/>
              <w:jc w:val="center"/>
              <w:rPr>
                <w:rFonts w:ascii="黑体" w:eastAsia="黑体" w:hAnsi="黑体"/>
              </w:rPr>
            </w:pPr>
          </w:p>
        </w:tc>
      </w:tr>
      <w:tr w:rsidR="00F9545C" w:rsidRPr="00144784" w14:paraId="08B640C6" w14:textId="77777777" w:rsidTr="005D7B23">
        <w:trPr>
          <w:jc w:val="center"/>
        </w:trPr>
        <w:tc>
          <w:tcPr>
            <w:tcW w:w="828" w:type="dxa"/>
          </w:tcPr>
          <w:p w14:paraId="7392B0B3" w14:textId="77777777" w:rsidR="00F9545C" w:rsidRPr="00144784" w:rsidRDefault="00F9545C" w:rsidP="008D00E7">
            <w:pPr>
              <w:pStyle w:val="aff3"/>
              <w:rPr>
                <w:rFonts w:ascii="黑体" w:eastAsia="黑体" w:hAnsi="黑体"/>
              </w:rPr>
            </w:pPr>
          </w:p>
        </w:tc>
        <w:tc>
          <w:tcPr>
            <w:tcW w:w="3962" w:type="dxa"/>
          </w:tcPr>
          <w:p w14:paraId="5D91BB70" w14:textId="77777777" w:rsidR="00F9545C" w:rsidRPr="00144784" w:rsidRDefault="00F9545C" w:rsidP="00424A8F">
            <w:pPr>
              <w:pStyle w:val="aff3"/>
              <w:rPr>
                <w:rFonts w:ascii="黑体" w:eastAsia="黑体" w:hAnsi="黑体"/>
              </w:rPr>
            </w:pPr>
          </w:p>
        </w:tc>
        <w:tc>
          <w:tcPr>
            <w:tcW w:w="1417" w:type="dxa"/>
          </w:tcPr>
          <w:p w14:paraId="3AD08DA2" w14:textId="77777777" w:rsidR="00F9545C" w:rsidRPr="00144784" w:rsidRDefault="00F9545C" w:rsidP="00FE6970">
            <w:pPr>
              <w:pStyle w:val="aff3"/>
              <w:jc w:val="center"/>
              <w:rPr>
                <w:rFonts w:ascii="黑体" w:eastAsia="黑体" w:hAnsi="黑体"/>
              </w:rPr>
            </w:pPr>
          </w:p>
        </w:tc>
        <w:tc>
          <w:tcPr>
            <w:tcW w:w="1701" w:type="dxa"/>
          </w:tcPr>
          <w:p w14:paraId="6DD64070" w14:textId="77777777" w:rsidR="00F9545C" w:rsidRPr="00144784" w:rsidRDefault="00F9545C" w:rsidP="00810DF9">
            <w:pPr>
              <w:pStyle w:val="aff3"/>
              <w:jc w:val="center"/>
              <w:rPr>
                <w:rFonts w:ascii="黑体" w:eastAsia="黑体" w:hAnsi="黑体"/>
              </w:rPr>
            </w:pPr>
          </w:p>
        </w:tc>
        <w:tc>
          <w:tcPr>
            <w:tcW w:w="1667" w:type="dxa"/>
          </w:tcPr>
          <w:p w14:paraId="4F72F88E" w14:textId="77777777" w:rsidR="00F9545C" w:rsidRPr="00144784" w:rsidRDefault="00F9545C" w:rsidP="00256FD1">
            <w:pPr>
              <w:pStyle w:val="aff3"/>
              <w:jc w:val="center"/>
              <w:rPr>
                <w:rFonts w:ascii="黑体" w:eastAsia="黑体" w:hAnsi="黑体"/>
              </w:rPr>
            </w:pPr>
          </w:p>
        </w:tc>
      </w:tr>
      <w:tr w:rsidR="00F9545C" w:rsidRPr="00144784" w14:paraId="63D9C306" w14:textId="77777777" w:rsidTr="005D7B23">
        <w:trPr>
          <w:jc w:val="center"/>
        </w:trPr>
        <w:tc>
          <w:tcPr>
            <w:tcW w:w="828" w:type="dxa"/>
          </w:tcPr>
          <w:p w14:paraId="52DF8F98" w14:textId="77777777" w:rsidR="00F9545C" w:rsidRPr="00144784" w:rsidRDefault="00F9545C" w:rsidP="008D00E7">
            <w:pPr>
              <w:pStyle w:val="aff3"/>
              <w:rPr>
                <w:rFonts w:ascii="黑体" w:eastAsia="黑体" w:hAnsi="黑体"/>
              </w:rPr>
            </w:pPr>
          </w:p>
        </w:tc>
        <w:tc>
          <w:tcPr>
            <w:tcW w:w="3962" w:type="dxa"/>
          </w:tcPr>
          <w:p w14:paraId="6594A5BD" w14:textId="77777777" w:rsidR="00F9545C" w:rsidRPr="00144784" w:rsidRDefault="00F9545C" w:rsidP="008D00E7">
            <w:pPr>
              <w:pStyle w:val="aff3"/>
              <w:rPr>
                <w:rFonts w:ascii="黑体" w:eastAsia="黑体" w:hAnsi="黑体"/>
              </w:rPr>
            </w:pPr>
          </w:p>
        </w:tc>
        <w:tc>
          <w:tcPr>
            <w:tcW w:w="1417" w:type="dxa"/>
          </w:tcPr>
          <w:p w14:paraId="12A7369A" w14:textId="77777777" w:rsidR="00F9545C" w:rsidRPr="00144784" w:rsidRDefault="00F9545C" w:rsidP="00FE6970">
            <w:pPr>
              <w:pStyle w:val="aff3"/>
              <w:jc w:val="center"/>
              <w:rPr>
                <w:rFonts w:ascii="黑体" w:eastAsia="黑体" w:hAnsi="黑体"/>
              </w:rPr>
            </w:pPr>
          </w:p>
        </w:tc>
        <w:tc>
          <w:tcPr>
            <w:tcW w:w="1701" w:type="dxa"/>
          </w:tcPr>
          <w:p w14:paraId="33E67DD9" w14:textId="77777777" w:rsidR="00F9545C" w:rsidRPr="00144784" w:rsidRDefault="00F9545C" w:rsidP="00FE6970">
            <w:pPr>
              <w:pStyle w:val="aff3"/>
              <w:jc w:val="center"/>
              <w:rPr>
                <w:rFonts w:ascii="黑体" w:eastAsia="黑体" w:hAnsi="黑体"/>
              </w:rPr>
            </w:pPr>
          </w:p>
        </w:tc>
        <w:tc>
          <w:tcPr>
            <w:tcW w:w="1667" w:type="dxa"/>
          </w:tcPr>
          <w:p w14:paraId="2C76C7BF" w14:textId="77777777" w:rsidR="00F9545C" w:rsidRPr="00144784" w:rsidRDefault="00F9545C" w:rsidP="00256FD1">
            <w:pPr>
              <w:pStyle w:val="aff3"/>
              <w:jc w:val="center"/>
              <w:rPr>
                <w:rFonts w:ascii="黑体" w:eastAsia="黑体" w:hAnsi="黑体"/>
              </w:rPr>
            </w:pPr>
          </w:p>
        </w:tc>
      </w:tr>
      <w:tr w:rsidR="00F9545C" w:rsidRPr="00144784" w14:paraId="545C4F96" w14:textId="77777777" w:rsidTr="005D7B23">
        <w:trPr>
          <w:jc w:val="center"/>
        </w:trPr>
        <w:tc>
          <w:tcPr>
            <w:tcW w:w="828" w:type="dxa"/>
          </w:tcPr>
          <w:p w14:paraId="341BB8D0" w14:textId="77777777" w:rsidR="00F9545C" w:rsidRPr="00144784" w:rsidRDefault="00F9545C" w:rsidP="008D00E7">
            <w:pPr>
              <w:pStyle w:val="aff3"/>
              <w:rPr>
                <w:rFonts w:ascii="黑体" w:eastAsia="黑体" w:hAnsi="黑体"/>
              </w:rPr>
            </w:pPr>
          </w:p>
        </w:tc>
        <w:tc>
          <w:tcPr>
            <w:tcW w:w="3962" w:type="dxa"/>
          </w:tcPr>
          <w:p w14:paraId="268DD22A" w14:textId="77777777" w:rsidR="00F9545C" w:rsidRPr="00144784" w:rsidRDefault="00F9545C" w:rsidP="008D00E7">
            <w:pPr>
              <w:pStyle w:val="aff3"/>
              <w:rPr>
                <w:rFonts w:ascii="黑体" w:eastAsia="黑体" w:hAnsi="黑体"/>
              </w:rPr>
            </w:pPr>
          </w:p>
        </w:tc>
        <w:tc>
          <w:tcPr>
            <w:tcW w:w="1417" w:type="dxa"/>
          </w:tcPr>
          <w:p w14:paraId="29C45D7E" w14:textId="77777777" w:rsidR="00F9545C" w:rsidRPr="00144784" w:rsidRDefault="00F9545C" w:rsidP="00FE6970">
            <w:pPr>
              <w:pStyle w:val="aff3"/>
              <w:jc w:val="center"/>
              <w:rPr>
                <w:rFonts w:ascii="黑体" w:eastAsia="黑体" w:hAnsi="黑体"/>
              </w:rPr>
            </w:pPr>
          </w:p>
        </w:tc>
        <w:tc>
          <w:tcPr>
            <w:tcW w:w="1701" w:type="dxa"/>
          </w:tcPr>
          <w:p w14:paraId="6D436225" w14:textId="77777777" w:rsidR="00F9545C" w:rsidRPr="00144784" w:rsidRDefault="00F9545C" w:rsidP="00FE6970">
            <w:pPr>
              <w:pStyle w:val="aff3"/>
              <w:jc w:val="center"/>
              <w:rPr>
                <w:rFonts w:ascii="黑体" w:eastAsia="黑体" w:hAnsi="黑体"/>
              </w:rPr>
            </w:pPr>
          </w:p>
        </w:tc>
        <w:tc>
          <w:tcPr>
            <w:tcW w:w="1667" w:type="dxa"/>
          </w:tcPr>
          <w:p w14:paraId="4D190832" w14:textId="77777777" w:rsidR="00F9545C" w:rsidRPr="00144784" w:rsidRDefault="00F9545C" w:rsidP="00FE6970">
            <w:pPr>
              <w:pStyle w:val="aff3"/>
              <w:jc w:val="center"/>
              <w:rPr>
                <w:rFonts w:ascii="黑体" w:eastAsia="黑体" w:hAnsi="黑体"/>
              </w:rPr>
            </w:pPr>
          </w:p>
        </w:tc>
      </w:tr>
      <w:tr w:rsidR="00F9545C" w:rsidRPr="00144784" w14:paraId="6D8388AC" w14:textId="77777777" w:rsidTr="005D7B23">
        <w:trPr>
          <w:jc w:val="center"/>
        </w:trPr>
        <w:tc>
          <w:tcPr>
            <w:tcW w:w="828" w:type="dxa"/>
          </w:tcPr>
          <w:p w14:paraId="74661D22" w14:textId="77777777" w:rsidR="00F9545C" w:rsidRPr="00144784" w:rsidRDefault="00F9545C" w:rsidP="008D00E7">
            <w:pPr>
              <w:pStyle w:val="aff3"/>
              <w:rPr>
                <w:rFonts w:ascii="黑体" w:eastAsia="黑体" w:hAnsi="黑体"/>
              </w:rPr>
            </w:pPr>
          </w:p>
        </w:tc>
        <w:tc>
          <w:tcPr>
            <w:tcW w:w="3962" w:type="dxa"/>
          </w:tcPr>
          <w:p w14:paraId="0C7893EC" w14:textId="77777777" w:rsidR="00F9545C" w:rsidRPr="00144784" w:rsidRDefault="00F9545C" w:rsidP="008D00E7">
            <w:pPr>
              <w:pStyle w:val="aff3"/>
              <w:rPr>
                <w:rFonts w:ascii="黑体" w:eastAsia="黑体" w:hAnsi="黑体"/>
              </w:rPr>
            </w:pPr>
          </w:p>
        </w:tc>
        <w:tc>
          <w:tcPr>
            <w:tcW w:w="1417" w:type="dxa"/>
          </w:tcPr>
          <w:p w14:paraId="08CF6DE0" w14:textId="77777777" w:rsidR="00F9545C" w:rsidRPr="00144784" w:rsidRDefault="00F9545C" w:rsidP="00FE6970">
            <w:pPr>
              <w:pStyle w:val="aff3"/>
              <w:jc w:val="center"/>
              <w:rPr>
                <w:rFonts w:ascii="黑体" w:eastAsia="黑体" w:hAnsi="黑体"/>
              </w:rPr>
            </w:pPr>
          </w:p>
        </w:tc>
        <w:tc>
          <w:tcPr>
            <w:tcW w:w="1701" w:type="dxa"/>
          </w:tcPr>
          <w:p w14:paraId="18B6D324" w14:textId="77777777" w:rsidR="00F9545C" w:rsidRPr="00144784" w:rsidRDefault="00F9545C" w:rsidP="00FE6970">
            <w:pPr>
              <w:pStyle w:val="aff3"/>
              <w:jc w:val="center"/>
              <w:rPr>
                <w:rFonts w:ascii="黑体" w:eastAsia="黑体" w:hAnsi="黑体"/>
              </w:rPr>
            </w:pPr>
          </w:p>
        </w:tc>
        <w:tc>
          <w:tcPr>
            <w:tcW w:w="1667" w:type="dxa"/>
          </w:tcPr>
          <w:p w14:paraId="38CEB85D" w14:textId="77777777" w:rsidR="00F9545C" w:rsidRPr="00144784" w:rsidRDefault="00F9545C" w:rsidP="00FE6970">
            <w:pPr>
              <w:pStyle w:val="aff3"/>
              <w:jc w:val="center"/>
              <w:rPr>
                <w:rFonts w:ascii="黑体" w:eastAsia="黑体" w:hAnsi="黑体"/>
              </w:rPr>
            </w:pPr>
          </w:p>
        </w:tc>
      </w:tr>
      <w:tr w:rsidR="00F9545C" w:rsidRPr="00144784" w14:paraId="35C2B4CE" w14:textId="77777777" w:rsidTr="005D7B23">
        <w:trPr>
          <w:jc w:val="center"/>
        </w:trPr>
        <w:tc>
          <w:tcPr>
            <w:tcW w:w="828" w:type="dxa"/>
          </w:tcPr>
          <w:p w14:paraId="6A1F13DC" w14:textId="77777777" w:rsidR="00F9545C" w:rsidRPr="00144784" w:rsidRDefault="00F9545C" w:rsidP="008D00E7">
            <w:pPr>
              <w:pStyle w:val="aff3"/>
              <w:rPr>
                <w:rFonts w:ascii="黑体" w:eastAsia="黑体" w:hAnsi="黑体"/>
              </w:rPr>
            </w:pPr>
          </w:p>
        </w:tc>
        <w:tc>
          <w:tcPr>
            <w:tcW w:w="3962" w:type="dxa"/>
          </w:tcPr>
          <w:p w14:paraId="4549D5FC" w14:textId="77777777" w:rsidR="00F9545C" w:rsidRPr="00144784" w:rsidRDefault="00F9545C" w:rsidP="008D00E7">
            <w:pPr>
              <w:pStyle w:val="aff3"/>
              <w:rPr>
                <w:rFonts w:ascii="黑体" w:eastAsia="黑体" w:hAnsi="黑体"/>
              </w:rPr>
            </w:pPr>
          </w:p>
        </w:tc>
        <w:tc>
          <w:tcPr>
            <w:tcW w:w="1417" w:type="dxa"/>
          </w:tcPr>
          <w:p w14:paraId="3CA2F013" w14:textId="77777777" w:rsidR="00F9545C" w:rsidRPr="00144784" w:rsidRDefault="00F9545C" w:rsidP="00FE6970">
            <w:pPr>
              <w:pStyle w:val="aff3"/>
              <w:jc w:val="center"/>
              <w:rPr>
                <w:rFonts w:ascii="黑体" w:eastAsia="黑体" w:hAnsi="黑体"/>
              </w:rPr>
            </w:pPr>
          </w:p>
        </w:tc>
        <w:tc>
          <w:tcPr>
            <w:tcW w:w="1701" w:type="dxa"/>
          </w:tcPr>
          <w:p w14:paraId="51E0E656" w14:textId="77777777" w:rsidR="00F9545C" w:rsidRPr="00144784" w:rsidRDefault="00F9545C" w:rsidP="00FE6970">
            <w:pPr>
              <w:pStyle w:val="aff3"/>
              <w:jc w:val="center"/>
              <w:rPr>
                <w:rFonts w:ascii="黑体" w:eastAsia="黑体" w:hAnsi="黑体"/>
              </w:rPr>
            </w:pPr>
          </w:p>
        </w:tc>
        <w:tc>
          <w:tcPr>
            <w:tcW w:w="1667" w:type="dxa"/>
          </w:tcPr>
          <w:p w14:paraId="3BF15E7D" w14:textId="77777777" w:rsidR="00F9545C" w:rsidRPr="00144784" w:rsidRDefault="00F9545C" w:rsidP="00FE6970">
            <w:pPr>
              <w:pStyle w:val="aff3"/>
              <w:jc w:val="center"/>
              <w:rPr>
                <w:rFonts w:ascii="黑体" w:eastAsia="黑体" w:hAnsi="黑体"/>
              </w:rPr>
            </w:pPr>
          </w:p>
        </w:tc>
      </w:tr>
      <w:tr w:rsidR="00F9545C" w:rsidRPr="00144784" w14:paraId="1342C437" w14:textId="77777777" w:rsidTr="005D7B23">
        <w:trPr>
          <w:jc w:val="center"/>
        </w:trPr>
        <w:tc>
          <w:tcPr>
            <w:tcW w:w="828" w:type="dxa"/>
          </w:tcPr>
          <w:p w14:paraId="099F230C" w14:textId="77777777" w:rsidR="00F9545C" w:rsidRPr="00144784" w:rsidRDefault="00F9545C" w:rsidP="008D00E7">
            <w:pPr>
              <w:pStyle w:val="aff3"/>
              <w:rPr>
                <w:rFonts w:ascii="黑体" w:eastAsia="黑体" w:hAnsi="黑体"/>
              </w:rPr>
            </w:pPr>
          </w:p>
        </w:tc>
        <w:tc>
          <w:tcPr>
            <w:tcW w:w="3962" w:type="dxa"/>
          </w:tcPr>
          <w:p w14:paraId="39103F87" w14:textId="77777777" w:rsidR="00F9545C" w:rsidRPr="00144784" w:rsidRDefault="00F9545C" w:rsidP="008D00E7">
            <w:pPr>
              <w:pStyle w:val="aff3"/>
              <w:rPr>
                <w:rFonts w:ascii="黑体" w:eastAsia="黑体" w:hAnsi="黑体"/>
              </w:rPr>
            </w:pPr>
          </w:p>
        </w:tc>
        <w:tc>
          <w:tcPr>
            <w:tcW w:w="1417" w:type="dxa"/>
          </w:tcPr>
          <w:p w14:paraId="3F61F26A" w14:textId="77777777" w:rsidR="00F9545C" w:rsidRPr="00144784" w:rsidRDefault="00F9545C" w:rsidP="00FE6970">
            <w:pPr>
              <w:pStyle w:val="aff3"/>
              <w:jc w:val="center"/>
              <w:rPr>
                <w:rFonts w:ascii="黑体" w:eastAsia="黑体" w:hAnsi="黑体"/>
              </w:rPr>
            </w:pPr>
          </w:p>
        </w:tc>
        <w:tc>
          <w:tcPr>
            <w:tcW w:w="1701" w:type="dxa"/>
          </w:tcPr>
          <w:p w14:paraId="2B9D9437" w14:textId="77777777" w:rsidR="00F9545C" w:rsidRPr="00144784" w:rsidRDefault="00F9545C" w:rsidP="00FE6970">
            <w:pPr>
              <w:pStyle w:val="aff3"/>
              <w:jc w:val="center"/>
              <w:rPr>
                <w:rFonts w:ascii="黑体" w:eastAsia="黑体" w:hAnsi="黑体"/>
              </w:rPr>
            </w:pPr>
          </w:p>
        </w:tc>
        <w:tc>
          <w:tcPr>
            <w:tcW w:w="1667" w:type="dxa"/>
          </w:tcPr>
          <w:p w14:paraId="574BD54D" w14:textId="77777777" w:rsidR="00F9545C" w:rsidRPr="00144784" w:rsidRDefault="00F9545C" w:rsidP="00FE6970">
            <w:pPr>
              <w:pStyle w:val="aff3"/>
              <w:jc w:val="center"/>
              <w:rPr>
                <w:rFonts w:ascii="黑体" w:eastAsia="黑体" w:hAnsi="黑体"/>
              </w:rPr>
            </w:pPr>
          </w:p>
        </w:tc>
      </w:tr>
      <w:tr w:rsidR="00F9545C" w:rsidRPr="00144784" w14:paraId="74AB3F52" w14:textId="77777777" w:rsidTr="005D7B23">
        <w:trPr>
          <w:jc w:val="center"/>
        </w:trPr>
        <w:tc>
          <w:tcPr>
            <w:tcW w:w="828" w:type="dxa"/>
          </w:tcPr>
          <w:p w14:paraId="036E3246" w14:textId="77777777" w:rsidR="00F9545C" w:rsidRPr="00144784" w:rsidRDefault="00F9545C" w:rsidP="008D00E7">
            <w:pPr>
              <w:pStyle w:val="aff3"/>
              <w:rPr>
                <w:rFonts w:ascii="黑体" w:eastAsia="黑体" w:hAnsi="黑体"/>
              </w:rPr>
            </w:pPr>
          </w:p>
        </w:tc>
        <w:tc>
          <w:tcPr>
            <w:tcW w:w="3962" w:type="dxa"/>
          </w:tcPr>
          <w:p w14:paraId="358B5510" w14:textId="77777777" w:rsidR="00F9545C" w:rsidRPr="00144784" w:rsidRDefault="00F9545C" w:rsidP="008D00E7">
            <w:pPr>
              <w:pStyle w:val="aff3"/>
              <w:rPr>
                <w:rFonts w:ascii="黑体" w:eastAsia="黑体" w:hAnsi="黑体"/>
              </w:rPr>
            </w:pPr>
          </w:p>
        </w:tc>
        <w:tc>
          <w:tcPr>
            <w:tcW w:w="1417" w:type="dxa"/>
          </w:tcPr>
          <w:p w14:paraId="3D4B120A" w14:textId="77777777" w:rsidR="00F9545C" w:rsidRPr="00144784" w:rsidRDefault="00F9545C" w:rsidP="00FE6970">
            <w:pPr>
              <w:pStyle w:val="aff3"/>
              <w:jc w:val="center"/>
              <w:rPr>
                <w:rFonts w:ascii="黑体" w:eastAsia="黑体" w:hAnsi="黑体"/>
              </w:rPr>
            </w:pPr>
          </w:p>
        </w:tc>
        <w:tc>
          <w:tcPr>
            <w:tcW w:w="1701" w:type="dxa"/>
          </w:tcPr>
          <w:p w14:paraId="03FFF190" w14:textId="77777777" w:rsidR="00F9545C" w:rsidRPr="00144784" w:rsidRDefault="00F9545C" w:rsidP="00FE6970">
            <w:pPr>
              <w:pStyle w:val="aff3"/>
              <w:jc w:val="center"/>
              <w:rPr>
                <w:rFonts w:ascii="黑体" w:eastAsia="黑体" w:hAnsi="黑体"/>
              </w:rPr>
            </w:pPr>
          </w:p>
        </w:tc>
        <w:tc>
          <w:tcPr>
            <w:tcW w:w="1667" w:type="dxa"/>
          </w:tcPr>
          <w:p w14:paraId="0CE2D252" w14:textId="77777777" w:rsidR="00F9545C" w:rsidRPr="00144784" w:rsidRDefault="00F9545C" w:rsidP="00FE6970">
            <w:pPr>
              <w:pStyle w:val="aff3"/>
              <w:jc w:val="center"/>
              <w:rPr>
                <w:rFonts w:ascii="黑体" w:eastAsia="黑体" w:hAnsi="黑体"/>
              </w:rPr>
            </w:pPr>
          </w:p>
        </w:tc>
      </w:tr>
    </w:tbl>
    <w:p w14:paraId="68A91B15" w14:textId="77777777" w:rsidR="00CB2BFC" w:rsidRPr="00144784" w:rsidRDefault="00CB2BFC" w:rsidP="00CB2BFC">
      <w:pPr>
        <w:pStyle w:val="aff0"/>
        <w:jc w:val="both"/>
        <w:rPr>
          <w:rFonts w:ascii="黑体" w:eastAsia="黑体" w:hAnsi="黑体"/>
        </w:rPr>
        <w:sectPr w:rsidR="00CB2BFC" w:rsidRPr="00144784">
          <w:footerReference w:type="even" r:id="rId10"/>
          <w:headerReference w:type="first" r:id="rId11"/>
          <w:footerReference w:type="first" r:id="rId12"/>
          <w:pgSz w:w="11906" w:h="16838" w:code="9"/>
          <w:pgMar w:top="1418" w:right="1418" w:bottom="1418" w:left="1418" w:header="851" w:footer="851" w:gutter="284"/>
          <w:pgNumType w:fmt="lowerRoman" w:start="1"/>
          <w:cols w:space="425"/>
          <w:docGrid w:type="linesAndChars" w:linePitch="312"/>
        </w:sectPr>
      </w:pPr>
    </w:p>
    <w:p w14:paraId="3A80DCDB" w14:textId="77777777" w:rsidR="00570EB0" w:rsidRPr="00C1721B" w:rsidRDefault="00570EB0" w:rsidP="001A5DC7">
      <w:pPr>
        <w:spacing w:line="240" w:lineRule="auto"/>
        <w:jc w:val="center"/>
        <w:outlineLvl w:val="0"/>
        <w:rPr>
          <w:rFonts w:ascii="黑体" w:eastAsia="黑体" w:hAnsi="黑体" w:cs="Arial"/>
          <w:color w:val="auto"/>
          <w:sz w:val="36"/>
          <w:szCs w:val="36"/>
        </w:rPr>
      </w:pPr>
      <w:bookmarkStart w:id="1" w:name="_Toc353455782"/>
      <w:bookmarkStart w:id="2" w:name="_Toc354497864"/>
      <w:bookmarkStart w:id="3" w:name="_Toc516852002"/>
      <w:r w:rsidRPr="00C1721B">
        <w:rPr>
          <w:rFonts w:ascii="黑体" w:eastAsia="黑体" w:hAnsi="黑体" w:cs="Arial"/>
          <w:bCs/>
          <w:color w:val="auto"/>
          <w:sz w:val="36"/>
          <w:szCs w:val="36"/>
          <w:lang w:val="en-US"/>
        </w:rPr>
        <w:lastRenderedPageBreak/>
        <w:t>目录</w:t>
      </w:r>
      <w:bookmarkEnd w:id="1"/>
      <w:bookmarkEnd w:id="2"/>
      <w:bookmarkEnd w:id="3"/>
    </w:p>
    <w:p w14:paraId="7CA58A6F" w14:textId="77777777" w:rsidR="00C1721B" w:rsidRPr="00C1721B" w:rsidRDefault="00A865B9">
      <w:pPr>
        <w:pStyle w:val="11"/>
        <w:tabs>
          <w:tab w:val="right" w:leader="dot" w:pos="9893"/>
        </w:tabs>
        <w:rPr>
          <w:rFonts w:asciiTheme="minorHAnsi" w:eastAsiaTheme="minorEastAsia" w:hAnsiTheme="minorHAnsi" w:cstheme="minorBidi"/>
          <w:b w:val="0"/>
          <w:bCs w:val="0"/>
          <w:caps w:val="0"/>
          <w:noProof/>
          <w:color w:val="auto"/>
          <w:kern w:val="2"/>
          <w:sz w:val="21"/>
          <w:szCs w:val="22"/>
          <w:lang w:val="en-US"/>
        </w:rPr>
      </w:pPr>
      <w:r w:rsidRPr="00C1721B">
        <w:rPr>
          <w:rFonts w:ascii="黑体" w:eastAsia="黑体" w:hAnsi="黑体" w:cs="Arial"/>
          <w:b w:val="0"/>
          <w:bCs w:val="0"/>
          <w:color w:val="auto"/>
          <w:sz w:val="24"/>
          <w:szCs w:val="24"/>
        </w:rPr>
        <w:fldChar w:fldCharType="begin"/>
      </w:r>
      <w:r w:rsidR="000819B0" w:rsidRPr="00C1721B">
        <w:rPr>
          <w:rFonts w:ascii="黑体" w:eastAsia="黑体" w:hAnsi="黑体" w:cs="Arial"/>
          <w:b w:val="0"/>
          <w:bCs w:val="0"/>
          <w:color w:val="auto"/>
          <w:sz w:val="24"/>
          <w:szCs w:val="24"/>
        </w:rPr>
        <w:instrText xml:space="preserve"> TOC \o "1-3" \h \z \u </w:instrText>
      </w:r>
      <w:r w:rsidRPr="00C1721B">
        <w:rPr>
          <w:rFonts w:ascii="黑体" w:eastAsia="黑体" w:hAnsi="黑体" w:cs="Arial"/>
          <w:b w:val="0"/>
          <w:bCs w:val="0"/>
          <w:color w:val="auto"/>
          <w:sz w:val="24"/>
          <w:szCs w:val="24"/>
        </w:rPr>
        <w:fldChar w:fldCharType="separate"/>
      </w:r>
      <w:hyperlink w:anchor="_Toc516852002" w:history="1">
        <w:r w:rsidR="00C1721B" w:rsidRPr="00C1721B">
          <w:rPr>
            <w:rStyle w:val="a7"/>
            <w:rFonts w:ascii="黑体" w:eastAsia="黑体" w:hAnsi="黑体" w:cs="Arial" w:hint="eastAsia"/>
            <w:noProof/>
            <w:lang w:val="en-US"/>
          </w:rPr>
          <w:t>目录</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_Toc516852002 \h </w:instrText>
        </w:r>
        <w:r w:rsidR="00C1721B" w:rsidRPr="00C1721B">
          <w:rPr>
            <w:noProof/>
            <w:webHidden/>
          </w:rPr>
        </w:r>
        <w:r w:rsidR="00C1721B" w:rsidRPr="00C1721B">
          <w:rPr>
            <w:noProof/>
            <w:webHidden/>
          </w:rPr>
          <w:fldChar w:fldCharType="separate"/>
        </w:r>
        <w:r w:rsidR="00C1721B" w:rsidRPr="00C1721B">
          <w:rPr>
            <w:noProof/>
            <w:webHidden/>
          </w:rPr>
          <w:t>3</w:t>
        </w:r>
        <w:r w:rsidR="00C1721B" w:rsidRPr="00C1721B">
          <w:rPr>
            <w:noProof/>
            <w:webHidden/>
          </w:rPr>
          <w:fldChar w:fldCharType="end"/>
        </w:r>
      </w:hyperlink>
    </w:p>
    <w:p w14:paraId="75BCAC19" w14:textId="77777777" w:rsidR="00C1721B" w:rsidRPr="00C1721B" w:rsidRDefault="00574FD0">
      <w:pPr>
        <w:pStyle w:val="11"/>
        <w:tabs>
          <w:tab w:val="left" w:pos="440"/>
          <w:tab w:val="right" w:leader="dot" w:pos="9893"/>
        </w:tabs>
        <w:rPr>
          <w:rFonts w:asciiTheme="minorHAnsi" w:eastAsiaTheme="minorEastAsia" w:hAnsiTheme="minorHAnsi" w:cstheme="minorBidi"/>
          <w:b w:val="0"/>
          <w:bCs w:val="0"/>
          <w:caps w:val="0"/>
          <w:noProof/>
          <w:color w:val="auto"/>
          <w:kern w:val="2"/>
          <w:sz w:val="21"/>
          <w:szCs w:val="22"/>
          <w:lang w:val="en-US"/>
        </w:rPr>
      </w:pPr>
      <w:hyperlink w:anchor="_Toc516852003" w:history="1">
        <w:r w:rsidR="00C1721B" w:rsidRPr="00C1721B">
          <w:rPr>
            <w:rStyle w:val="a7"/>
            <w:rFonts w:ascii="黑体" w:eastAsia="黑体" w:hAnsi="黑体" w:cs="Arial"/>
            <w:noProof/>
          </w:rPr>
          <w:t>1</w:t>
        </w:r>
        <w:r w:rsidR="00C1721B" w:rsidRPr="00C1721B">
          <w:rPr>
            <w:rFonts w:asciiTheme="minorHAnsi" w:eastAsiaTheme="minorEastAsia" w:hAnsiTheme="minorHAnsi" w:cstheme="minorBidi"/>
            <w:b w:val="0"/>
            <w:bCs w:val="0"/>
            <w:caps w:val="0"/>
            <w:noProof/>
            <w:color w:val="auto"/>
            <w:kern w:val="2"/>
            <w:sz w:val="21"/>
            <w:szCs w:val="22"/>
            <w:lang w:val="en-US"/>
          </w:rPr>
          <w:tab/>
        </w:r>
        <w:r w:rsidR="00C1721B" w:rsidRPr="00C1721B">
          <w:rPr>
            <w:rStyle w:val="a7"/>
            <w:rFonts w:ascii="黑体" w:eastAsia="黑体" w:hAnsi="黑体" w:cs="Arial" w:hint="eastAsia"/>
            <w:noProof/>
          </w:rPr>
          <w:t>引言</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_Toc516852003 \h </w:instrText>
        </w:r>
        <w:r w:rsidR="00C1721B" w:rsidRPr="00C1721B">
          <w:rPr>
            <w:noProof/>
            <w:webHidden/>
          </w:rPr>
        </w:r>
        <w:r w:rsidR="00C1721B" w:rsidRPr="00C1721B">
          <w:rPr>
            <w:noProof/>
            <w:webHidden/>
          </w:rPr>
          <w:fldChar w:fldCharType="separate"/>
        </w:r>
        <w:r w:rsidR="00C1721B" w:rsidRPr="00C1721B">
          <w:rPr>
            <w:noProof/>
            <w:webHidden/>
          </w:rPr>
          <w:t>6</w:t>
        </w:r>
        <w:r w:rsidR="00C1721B" w:rsidRPr="00C1721B">
          <w:rPr>
            <w:noProof/>
            <w:webHidden/>
          </w:rPr>
          <w:fldChar w:fldCharType="end"/>
        </w:r>
      </w:hyperlink>
    </w:p>
    <w:p w14:paraId="62232AF3"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04" w:history="1">
        <w:r w:rsidR="00C1721B" w:rsidRPr="00C1721B">
          <w:rPr>
            <w:rStyle w:val="a7"/>
            <w:rFonts w:ascii="黑体" w:hAnsi="黑体" w:cs="Arial"/>
            <w:noProof/>
            <w:lang w:val="en-US"/>
          </w:rPr>
          <w:t>1.1</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编写目的</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_Toc516852004 \h </w:instrText>
        </w:r>
        <w:r w:rsidR="00C1721B" w:rsidRPr="00C1721B">
          <w:rPr>
            <w:noProof/>
            <w:webHidden/>
          </w:rPr>
        </w:r>
        <w:r w:rsidR="00C1721B" w:rsidRPr="00C1721B">
          <w:rPr>
            <w:noProof/>
            <w:webHidden/>
          </w:rPr>
          <w:fldChar w:fldCharType="separate"/>
        </w:r>
        <w:r w:rsidR="00C1721B" w:rsidRPr="00C1721B">
          <w:rPr>
            <w:noProof/>
            <w:webHidden/>
          </w:rPr>
          <w:t>6</w:t>
        </w:r>
        <w:r w:rsidR="00C1721B" w:rsidRPr="00C1721B">
          <w:rPr>
            <w:noProof/>
            <w:webHidden/>
          </w:rPr>
          <w:fldChar w:fldCharType="end"/>
        </w:r>
      </w:hyperlink>
    </w:p>
    <w:p w14:paraId="7A338D75"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05" w:history="1">
        <w:r w:rsidR="00C1721B" w:rsidRPr="00C1721B">
          <w:rPr>
            <w:rStyle w:val="a7"/>
            <w:rFonts w:ascii="黑体" w:hAnsi="黑体" w:cs="Arial"/>
            <w:noProof/>
            <w:lang w:val="en-US"/>
          </w:rPr>
          <w:t>1.2</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文档范围</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_Toc516852005 \h </w:instrText>
        </w:r>
        <w:r w:rsidR="00C1721B" w:rsidRPr="00C1721B">
          <w:rPr>
            <w:noProof/>
            <w:webHidden/>
          </w:rPr>
        </w:r>
        <w:r w:rsidR="00C1721B" w:rsidRPr="00C1721B">
          <w:rPr>
            <w:noProof/>
            <w:webHidden/>
          </w:rPr>
          <w:fldChar w:fldCharType="separate"/>
        </w:r>
        <w:r w:rsidR="00C1721B" w:rsidRPr="00C1721B">
          <w:rPr>
            <w:noProof/>
            <w:webHidden/>
          </w:rPr>
          <w:t>6</w:t>
        </w:r>
        <w:r w:rsidR="00C1721B" w:rsidRPr="00C1721B">
          <w:rPr>
            <w:noProof/>
            <w:webHidden/>
          </w:rPr>
          <w:fldChar w:fldCharType="end"/>
        </w:r>
      </w:hyperlink>
    </w:p>
    <w:p w14:paraId="26C6B1E6"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06" w:history="1">
        <w:r w:rsidR="00C1721B" w:rsidRPr="00C1721B">
          <w:rPr>
            <w:rStyle w:val="a7"/>
            <w:rFonts w:ascii="黑体" w:hAnsi="黑体" w:cs="Arial"/>
            <w:noProof/>
            <w:lang w:val="en-US"/>
          </w:rPr>
          <w:t>1.3</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预期读者</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_Toc516852006 \h </w:instrText>
        </w:r>
        <w:r w:rsidR="00C1721B" w:rsidRPr="00C1721B">
          <w:rPr>
            <w:noProof/>
            <w:webHidden/>
          </w:rPr>
        </w:r>
        <w:r w:rsidR="00C1721B" w:rsidRPr="00C1721B">
          <w:rPr>
            <w:noProof/>
            <w:webHidden/>
          </w:rPr>
          <w:fldChar w:fldCharType="separate"/>
        </w:r>
        <w:r w:rsidR="00C1721B" w:rsidRPr="00C1721B">
          <w:rPr>
            <w:noProof/>
            <w:webHidden/>
          </w:rPr>
          <w:t>6</w:t>
        </w:r>
        <w:r w:rsidR="00C1721B" w:rsidRPr="00C1721B">
          <w:rPr>
            <w:noProof/>
            <w:webHidden/>
          </w:rPr>
          <w:fldChar w:fldCharType="end"/>
        </w:r>
      </w:hyperlink>
    </w:p>
    <w:p w14:paraId="2FA389B7" w14:textId="77777777" w:rsidR="00C1721B" w:rsidRPr="00C1721B" w:rsidRDefault="00574FD0">
      <w:pPr>
        <w:pStyle w:val="11"/>
        <w:tabs>
          <w:tab w:val="left" w:pos="440"/>
          <w:tab w:val="right" w:leader="dot" w:pos="9893"/>
        </w:tabs>
        <w:rPr>
          <w:rFonts w:asciiTheme="minorHAnsi" w:eastAsiaTheme="minorEastAsia" w:hAnsiTheme="minorHAnsi" w:cstheme="minorBidi"/>
          <w:b w:val="0"/>
          <w:bCs w:val="0"/>
          <w:caps w:val="0"/>
          <w:noProof/>
          <w:color w:val="auto"/>
          <w:kern w:val="2"/>
          <w:sz w:val="21"/>
          <w:szCs w:val="22"/>
          <w:lang w:val="en-US"/>
        </w:rPr>
      </w:pPr>
      <w:hyperlink w:anchor="_Toc516852007" w:history="1">
        <w:r w:rsidR="00C1721B" w:rsidRPr="00C1721B">
          <w:rPr>
            <w:rStyle w:val="a7"/>
            <w:rFonts w:ascii="黑体" w:eastAsia="黑体" w:hAnsi="黑体" w:cs="Arial"/>
            <w:noProof/>
          </w:rPr>
          <w:t>2</w:t>
        </w:r>
        <w:r w:rsidR="00C1721B" w:rsidRPr="00C1721B">
          <w:rPr>
            <w:rFonts w:asciiTheme="minorHAnsi" w:eastAsiaTheme="minorEastAsia" w:hAnsiTheme="minorHAnsi" w:cstheme="minorBidi"/>
            <w:b w:val="0"/>
            <w:bCs w:val="0"/>
            <w:caps w:val="0"/>
            <w:noProof/>
            <w:color w:val="auto"/>
            <w:kern w:val="2"/>
            <w:sz w:val="21"/>
            <w:szCs w:val="22"/>
            <w:lang w:val="en-US"/>
          </w:rPr>
          <w:tab/>
        </w:r>
        <w:r w:rsidR="00C1721B" w:rsidRPr="00C1721B">
          <w:rPr>
            <w:rStyle w:val="a7"/>
            <w:rFonts w:ascii="黑体" w:eastAsia="黑体" w:hAnsi="黑体" w:cs="Arial" w:hint="eastAsia"/>
            <w:noProof/>
          </w:rPr>
          <w:t>项目概述</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_Toc516852007 \h </w:instrText>
        </w:r>
        <w:r w:rsidR="00C1721B" w:rsidRPr="00C1721B">
          <w:rPr>
            <w:noProof/>
            <w:webHidden/>
          </w:rPr>
        </w:r>
        <w:r w:rsidR="00C1721B" w:rsidRPr="00C1721B">
          <w:rPr>
            <w:noProof/>
            <w:webHidden/>
          </w:rPr>
          <w:fldChar w:fldCharType="separate"/>
        </w:r>
        <w:r w:rsidR="00C1721B" w:rsidRPr="00C1721B">
          <w:rPr>
            <w:noProof/>
            <w:webHidden/>
          </w:rPr>
          <w:t>6</w:t>
        </w:r>
        <w:r w:rsidR="00C1721B" w:rsidRPr="00C1721B">
          <w:rPr>
            <w:noProof/>
            <w:webHidden/>
          </w:rPr>
          <w:fldChar w:fldCharType="end"/>
        </w:r>
      </w:hyperlink>
    </w:p>
    <w:p w14:paraId="2FE6FE0F"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08" w:history="1">
        <w:r w:rsidR="00C1721B" w:rsidRPr="00C1721B">
          <w:rPr>
            <w:rStyle w:val="a7"/>
            <w:rFonts w:ascii="黑体" w:hAnsi="黑体" w:cs="Arial"/>
            <w:noProof/>
            <w:lang w:val="en-US"/>
          </w:rPr>
          <w:t>2.1</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项目背景</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_Toc516852008 \h </w:instrText>
        </w:r>
        <w:r w:rsidR="00C1721B" w:rsidRPr="00C1721B">
          <w:rPr>
            <w:noProof/>
            <w:webHidden/>
          </w:rPr>
        </w:r>
        <w:r w:rsidR="00C1721B" w:rsidRPr="00C1721B">
          <w:rPr>
            <w:noProof/>
            <w:webHidden/>
          </w:rPr>
          <w:fldChar w:fldCharType="separate"/>
        </w:r>
        <w:r w:rsidR="00C1721B" w:rsidRPr="00C1721B">
          <w:rPr>
            <w:noProof/>
            <w:webHidden/>
          </w:rPr>
          <w:t>6</w:t>
        </w:r>
        <w:r w:rsidR="00C1721B" w:rsidRPr="00C1721B">
          <w:rPr>
            <w:noProof/>
            <w:webHidden/>
          </w:rPr>
          <w:fldChar w:fldCharType="end"/>
        </w:r>
      </w:hyperlink>
    </w:p>
    <w:p w14:paraId="4BAD515A" w14:textId="77777777" w:rsidR="00C1721B" w:rsidRPr="00C1721B" w:rsidRDefault="00574FD0">
      <w:pPr>
        <w:pStyle w:val="11"/>
        <w:tabs>
          <w:tab w:val="left" w:pos="440"/>
          <w:tab w:val="right" w:leader="dot" w:pos="9893"/>
        </w:tabs>
        <w:rPr>
          <w:rFonts w:asciiTheme="minorHAnsi" w:eastAsiaTheme="minorEastAsia" w:hAnsiTheme="minorHAnsi" w:cstheme="minorBidi"/>
          <w:b w:val="0"/>
          <w:bCs w:val="0"/>
          <w:caps w:val="0"/>
          <w:noProof/>
          <w:color w:val="auto"/>
          <w:kern w:val="2"/>
          <w:sz w:val="21"/>
          <w:szCs w:val="22"/>
          <w:lang w:val="en-US"/>
        </w:rPr>
      </w:pPr>
      <w:hyperlink w:anchor="_Toc516852009" w:history="1">
        <w:r w:rsidR="00C1721B" w:rsidRPr="00C1721B">
          <w:rPr>
            <w:rStyle w:val="a7"/>
            <w:rFonts w:ascii="黑体" w:eastAsia="黑体" w:hAnsi="黑体" w:cs="Arial"/>
            <w:noProof/>
          </w:rPr>
          <w:t>3</w:t>
        </w:r>
        <w:r w:rsidR="00C1721B" w:rsidRPr="00C1721B">
          <w:rPr>
            <w:rFonts w:asciiTheme="minorHAnsi" w:eastAsiaTheme="minorEastAsia" w:hAnsiTheme="minorHAnsi" w:cstheme="minorBidi"/>
            <w:b w:val="0"/>
            <w:bCs w:val="0"/>
            <w:caps w:val="0"/>
            <w:noProof/>
            <w:color w:val="auto"/>
            <w:kern w:val="2"/>
            <w:sz w:val="21"/>
            <w:szCs w:val="22"/>
            <w:lang w:val="en-US"/>
          </w:rPr>
          <w:tab/>
        </w:r>
        <w:r w:rsidR="00C1721B" w:rsidRPr="00C1721B">
          <w:rPr>
            <w:rStyle w:val="a7"/>
            <w:rFonts w:ascii="黑体" w:eastAsia="黑体" w:hAnsi="黑体" w:cs="Arial" w:hint="eastAsia"/>
            <w:noProof/>
          </w:rPr>
          <w:t>业务描述</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_Toc516852009 \h </w:instrText>
        </w:r>
        <w:r w:rsidR="00C1721B" w:rsidRPr="00C1721B">
          <w:rPr>
            <w:noProof/>
            <w:webHidden/>
          </w:rPr>
        </w:r>
        <w:r w:rsidR="00C1721B" w:rsidRPr="00C1721B">
          <w:rPr>
            <w:noProof/>
            <w:webHidden/>
          </w:rPr>
          <w:fldChar w:fldCharType="separate"/>
        </w:r>
        <w:r w:rsidR="00C1721B" w:rsidRPr="00C1721B">
          <w:rPr>
            <w:noProof/>
            <w:webHidden/>
          </w:rPr>
          <w:t>7</w:t>
        </w:r>
        <w:r w:rsidR="00C1721B" w:rsidRPr="00C1721B">
          <w:rPr>
            <w:noProof/>
            <w:webHidden/>
          </w:rPr>
          <w:fldChar w:fldCharType="end"/>
        </w:r>
      </w:hyperlink>
    </w:p>
    <w:p w14:paraId="5316C39C"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10" w:history="1">
        <w:r w:rsidR="00C1721B" w:rsidRPr="00C1721B">
          <w:rPr>
            <w:rStyle w:val="a7"/>
            <w:rFonts w:ascii="黑体" w:hAnsi="黑体" w:cs="Arial"/>
            <w:noProof/>
            <w:lang w:val="en-US"/>
          </w:rPr>
          <w:t>3.1</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业务目标描述</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_Toc516852010 \h </w:instrText>
        </w:r>
        <w:r w:rsidR="00C1721B" w:rsidRPr="00C1721B">
          <w:rPr>
            <w:noProof/>
            <w:webHidden/>
          </w:rPr>
        </w:r>
        <w:r w:rsidR="00C1721B" w:rsidRPr="00C1721B">
          <w:rPr>
            <w:noProof/>
            <w:webHidden/>
          </w:rPr>
          <w:fldChar w:fldCharType="separate"/>
        </w:r>
        <w:r w:rsidR="00C1721B" w:rsidRPr="00C1721B">
          <w:rPr>
            <w:noProof/>
            <w:webHidden/>
          </w:rPr>
          <w:t>7</w:t>
        </w:r>
        <w:r w:rsidR="00C1721B" w:rsidRPr="00C1721B">
          <w:rPr>
            <w:noProof/>
            <w:webHidden/>
          </w:rPr>
          <w:fldChar w:fldCharType="end"/>
        </w:r>
      </w:hyperlink>
    </w:p>
    <w:p w14:paraId="2B5B1050"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11" w:history="1">
        <w:r w:rsidR="00C1721B" w:rsidRPr="00C1721B">
          <w:rPr>
            <w:rStyle w:val="a7"/>
            <w:rFonts w:ascii="黑体" w:hAnsi="黑体" w:cs="Arial"/>
            <w:noProof/>
            <w:lang w:val="en-US"/>
          </w:rPr>
          <w:t>3.2</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系统用户描述</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_Toc516852011 \h </w:instrText>
        </w:r>
        <w:r w:rsidR="00C1721B" w:rsidRPr="00C1721B">
          <w:rPr>
            <w:noProof/>
            <w:webHidden/>
          </w:rPr>
        </w:r>
        <w:r w:rsidR="00C1721B" w:rsidRPr="00C1721B">
          <w:rPr>
            <w:noProof/>
            <w:webHidden/>
          </w:rPr>
          <w:fldChar w:fldCharType="separate"/>
        </w:r>
        <w:r w:rsidR="00C1721B" w:rsidRPr="00C1721B">
          <w:rPr>
            <w:noProof/>
            <w:webHidden/>
          </w:rPr>
          <w:t>7</w:t>
        </w:r>
        <w:r w:rsidR="00C1721B" w:rsidRPr="00C1721B">
          <w:rPr>
            <w:noProof/>
            <w:webHidden/>
          </w:rPr>
          <w:fldChar w:fldCharType="end"/>
        </w:r>
      </w:hyperlink>
    </w:p>
    <w:p w14:paraId="5F8DA254" w14:textId="77777777" w:rsidR="00C1721B" w:rsidRPr="00C1721B" w:rsidRDefault="00574FD0">
      <w:pPr>
        <w:pStyle w:val="11"/>
        <w:tabs>
          <w:tab w:val="left" w:pos="440"/>
          <w:tab w:val="right" w:leader="dot" w:pos="9893"/>
        </w:tabs>
        <w:rPr>
          <w:rFonts w:asciiTheme="minorHAnsi" w:eastAsiaTheme="minorEastAsia" w:hAnsiTheme="minorHAnsi" w:cstheme="minorBidi"/>
          <w:b w:val="0"/>
          <w:bCs w:val="0"/>
          <w:caps w:val="0"/>
          <w:noProof/>
          <w:color w:val="auto"/>
          <w:kern w:val="2"/>
          <w:sz w:val="21"/>
          <w:szCs w:val="22"/>
          <w:lang w:val="en-US"/>
        </w:rPr>
      </w:pPr>
      <w:hyperlink w:anchor="_Toc516852012" w:history="1">
        <w:r w:rsidR="00C1721B" w:rsidRPr="00C1721B">
          <w:rPr>
            <w:rStyle w:val="a7"/>
            <w:rFonts w:ascii="黑体" w:eastAsia="黑体" w:hAnsi="黑体" w:cs="Arial"/>
            <w:noProof/>
          </w:rPr>
          <w:t>4</w:t>
        </w:r>
        <w:r w:rsidR="00C1721B" w:rsidRPr="00C1721B">
          <w:rPr>
            <w:rFonts w:asciiTheme="minorHAnsi" w:eastAsiaTheme="minorEastAsia" w:hAnsiTheme="minorHAnsi" w:cstheme="minorBidi"/>
            <w:b w:val="0"/>
            <w:bCs w:val="0"/>
            <w:caps w:val="0"/>
            <w:noProof/>
            <w:color w:val="auto"/>
            <w:kern w:val="2"/>
            <w:sz w:val="21"/>
            <w:szCs w:val="22"/>
            <w:lang w:val="en-US"/>
          </w:rPr>
          <w:tab/>
        </w:r>
        <w:r w:rsidR="00C1721B" w:rsidRPr="00C1721B">
          <w:rPr>
            <w:rStyle w:val="a7"/>
            <w:rFonts w:ascii="黑体" w:eastAsia="黑体" w:hAnsi="黑体" w:cs="Arial" w:hint="eastAsia"/>
            <w:noProof/>
          </w:rPr>
          <w:t>功能需求</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_Toc516852012 \h </w:instrText>
        </w:r>
        <w:r w:rsidR="00C1721B" w:rsidRPr="00C1721B">
          <w:rPr>
            <w:noProof/>
            <w:webHidden/>
          </w:rPr>
        </w:r>
        <w:r w:rsidR="00C1721B" w:rsidRPr="00C1721B">
          <w:rPr>
            <w:noProof/>
            <w:webHidden/>
          </w:rPr>
          <w:fldChar w:fldCharType="separate"/>
        </w:r>
        <w:r w:rsidR="00C1721B" w:rsidRPr="00C1721B">
          <w:rPr>
            <w:noProof/>
            <w:webHidden/>
          </w:rPr>
          <w:t>7</w:t>
        </w:r>
        <w:r w:rsidR="00C1721B" w:rsidRPr="00C1721B">
          <w:rPr>
            <w:noProof/>
            <w:webHidden/>
          </w:rPr>
          <w:fldChar w:fldCharType="end"/>
        </w:r>
      </w:hyperlink>
    </w:p>
    <w:p w14:paraId="5799657A"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13" w:history="1">
        <w:r w:rsidR="00C1721B" w:rsidRPr="00C1721B">
          <w:rPr>
            <w:rStyle w:val="a7"/>
            <w:rFonts w:ascii="黑体" w:hAnsi="黑体" w:cs="Arial"/>
            <w:noProof/>
            <w:lang w:val="en-US"/>
          </w:rPr>
          <w:t>4.1</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应用功能需求</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_Toc516852013 \h </w:instrText>
        </w:r>
        <w:r w:rsidR="00C1721B" w:rsidRPr="00C1721B">
          <w:rPr>
            <w:noProof/>
            <w:webHidden/>
          </w:rPr>
        </w:r>
        <w:r w:rsidR="00C1721B" w:rsidRPr="00C1721B">
          <w:rPr>
            <w:noProof/>
            <w:webHidden/>
          </w:rPr>
          <w:fldChar w:fldCharType="separate"/>
        </w:r>
        <w:r w:rsidR="00C1721B" w:rsidRPr="00C1721B">
          <w:rPr>
            <w:noProof/>
            <w:webHidden/>
          </w:rPr>
          <w:t>7</w:t>
        </w:r>
        <w:r w:rsidR="00C1721B" w:rsidRPr="00C1721B">
          <w:rPr>
            <w:noProof/>
            <w:webHidden/>
          </w:rPr>
          <w:fldChar w:fldCharType="end"/>
        </w:r>
      </w:hyperlink>
    </w:p>
    <w:p w14:paraId="32D6E7EA"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19" w:history="1">
        <w:r w:rsidR="00C1721B" w:rsidRPr="00C1721B">
          <w:rPr>
            <w:rStyle w:val="a7"/>
            <w:rFonts w:ascii="黑体" w:eastAsia="黑体" w:hAnsi="黑体"/>
            <w:i w:val="0"/>
            <w:noProof/>
          </w:rPr>
          <w:t>4.1.1</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测试模块</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_Toc516852019 \h </w:instrText>
        </w:r>
        <w:r w:rsidR="00C1721B" w:rsidRPr="00C1721B">
          <w:rPr>
            <w:i w:val="0"/>
            <w:noProof/>
            <w:webHidden/>
          </w:rPr>
        </w:r>
        <w:r w:rsidR="00C1721B" w:rsidRPr="00C1721B">
          <w:rPr>
            <w:i w:val="0"/>
            <w:noProof/>
            <w:webHidden/>
          </w:rPr>
          <w:fldChar w:fldCharType="separate"/>
        </w:r>
        <w:r w:rsidR="00C1721B" w:rsidRPr="00C1721B">
          <w:rPr>
            <w:i w:val="0"/>
            <w:noProof/>
            <w:webHidden/>
          </w:rPr>
          <w:t>7</w:t>
        </w:r>
        <w:r w:rsidR="00C1721B" w:rsidRPr="00C1721B">
          <w:rPr>
            <w:i w:val="0"/>
            <w:noProof/>
            <w:webHidden/>
          </w:rPr>
          <w:fldChar w:fldCharType="end"/>
        </w:r>
      </w:hyperlink>
    </w:p>
    <w:p w14:paraId="798BD9BD"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20" w:history="1">
        <w:r w:rsidR="00C1721B" w:rsidRPr="00C1721B">
          <w:rPr>
            <w:rStyle w:val="a7"/>
            <w:rFonts w:ascii="黑体" w:eastAsia="黑体" w:hAnsi="黑体"/>
            <w:i w:val="0"/>
            <w:noProof/>
          </w:rPr>
          <w:t>4.1.2</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资源管理模块</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_Toc516852020 \h </w:instrText>
        </w:r>
        <w:r w:rsidR="00C1721B" w:rsidRPr="00C1721B">
          <w:rPr>
            <w:i w:val="0"/>
            <w:noProof/>
            <w:webHidden/>
          </w:rPr>
        </w:r>
        <w:r w:rsidR="00C1721B" w:rsidRPr="00C1721B">
          <w:rPr>
            <w:i w:val="0"/>
            <w:noProof/>
            <w:webHidden/>
          </w:rPr>
          <w:fldChar w:fldCharType="separate"/>
        </w:r>
        <w:r w:rsidR="00C1721B" w:rsidRPr="00C1721B">
          <w:rPr>
            <w:i w:val="0"/>
            <w:noProof/>
            <w:webHidden/>
          </w:rPr>
          <w:t>13</w:t>
        </w:r>
        <w:r w:rsidR="00C1721B" w:rsidRPr="00C1721B">
          <w:rPr>
            <w:i w:val="0"/>
            <w:noProof/>
            <w:webHidden/>
          </w:rPr>
          <w:fldChar w:fldCharType="end"/>
        </w:r>
      </w:hyperlink>
    </w:p>
    <w:p w14:paraId="052D30C8"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21" w:history="1">
        <w:r w:rsidR="00C1721B" w:rsidRPr="00C1721B">
          <w:rPr>
            <w:rStyle w:val="a7"/>
            <w:rFonts w:ascii="黑体" w:eastAsia="黑体" w:hAnsi="黑体"/>
            <w:i w:val="0"/>
            <w:noProof/>
          </w:rPr>
          <w:t>4.1.3</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感知体系管理</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_Toc516852021 \h </w:instrText>
        </w:r>
        <w:r w:rsidR="00C1721B" w:rsidRPr="00C1721B">
          <w:rPr>
            <w:i w:val="0"/>
            <w:noProof/>
            <w:webHidden/>
          </w:rPr>
        </w:r>
        <w:r w:rsidR="00C1721B" w:rsidRPr="00C1721B">
          <w:rPr>
            <w:i w:val="0"/>
            <w:noProof/>
            <w:webHidden/>
          </w:rPr>
          <w:fldChar w:fldCharType="separate"/>
        </w:r>
        <w:r w:rsidR="00C1721B" w:rsidRPr="00C1721B">
          <w:rPr>
            <w:i w:val="0"/>
            <w:noProof/>
            <w:webHidden/>
          </w:rPr>
          <w:t>14</w:t>
        </w:r>
        <w:r w:rsidR="00C1721B" w:rsidRPr="00C1721B">
          <w:rPr>
            <w:i w:val="0"/>
            <w:noProof/>
            <w:webHidden/>
          </w:rPr>
          <w:fldChar w:fldCharType="end"/>
        </w:r>
      </w:hyperlink>
    </w:p>
    <w:p w14:paraId="31B52BB8"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22" w:history="1">
        <w:r w:rsidR="00C1721B" w:rsidRPr="00C1721B">
          <w:rPr>
            <w:rStyle w:val="a7"/>
            <w:rFonts w:ascii="黑体" w:eastAsia="黑体" w:hAnsi="黑体"/>
            <w:i w:val="0"/>
            <w:noProof/>
          </w:rPr>
          <w:t>4.1.4</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系统管理</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_Toc516852022 \h </w:instrText>
        </w:r>
        <w:r w:rsidR="00C1721B" w:rsidRPr="00C1721B">
          <w:rPr>
            <w:i w:val="0"/>
            <w:noProof/>
            <w:webHidden/>
          </w:rPr>
        </w:r>
        <w:r w:rsidR="00C1721B" w:rsidRPr="00C1721B">
          <w:rPr>
            <w:i w:val="0"/>
            <w:noProof/>
            <w:webHidden/>
          </w:rPr>
          <w:fldChar w:fldCharType="separate"/>
        </w:r>
        <w:r w:rsidR="00C1721B" w:rsidRPr="00C1721B">
          <w:rPr>
            <w:i w:val="0"/>
            <w:noProof/>
            <w:webHidden/>
          </w:rPr>
          <w:t>15</w:t>
        </w:r>
        <w:r w:rsidR="00C1721B" w:rsidRPr="00C1721B">
          <w:rPr>
            <w:i w:val="0"/>
            <w:noProof/>
            <w:webHidden/>
          </w:rPr>
          <w:fldChar w:fldCharType="end"/>
        </w:r>
      </w:hyperlink>
    </w:p>
    <w:p w14:paraId="0E5AFB21"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23" w:history="1">
        <w:r w:rsidR="00C1721B" w:rsidRPr="00C1721B">
          <w:rPr>
            <w:rStyle w:val="a7"/>
            <w:rFonts w:ascii="黑体" w:eastAsia="黑体" w:hAnsi="黑体"/>
            <w:i w:val="0"/>
            <w:noProof/>
          </w:rPr>
          <w:t>4.1.5</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接口要求</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_Toc516852023 \h </w:instrText>
        </w:r>
        <w:r w:rsidR="00C1721B" w:rsidRPr="00C1721B">
          <w:rPr>
            <w:i w:val="0"/>
            <w:noProof/>
            <w:webHidden/>
          </w:rPr>
        </w:r>
        <w:r w:rsidR="00C1721B" w:rsidRPr="00C1721B">
          <w:rPr>
            <w:i w:val="0"/>
            <w:noProof/>
            <w:webHidden/>
          </w:rPr>
          <w:fldChar w:fldCharType="separate"/>
        </w:r>
        <w:r w:rsidR="00C1721B" w:rsidRPr="00C1721B">
          <w:rPr>
            <w:i w:val="0"/>
            <w:noProof/>
            <w:webHidden/>
          </w:rPr>
          <w:t>16</w:t>
        </w:r>
        <w:r w:rsidR="00C1721B" w:rsidRPr="00C1721B">
          <w:rPr>
            <w:i w:val="0"/>
            <w:noProof/>
            <w:webHidden/>
          </w:rPr>
          <w:fldChar w:fldCharType="end"/>
        </w:r>
      </w:hyperlink>
    </w:p>
    <w:p w14:paraId="5360C6D4"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24" w:history="1">
        <w:r w:rsidR="00C1721B" w:rsidRPr="00C1721B">
          <w:rPr>
            <w:rStyle w:val="a7"/>
            <w:rFonts w:ascii="黑体" w:eastAsia="黑体" w:hAnsi="黑体"/>
            <w:i w:val="0"/>
            <w:noProof/>
          </w:rPr>
          <w:t>4.1.6</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系统兼容性要求</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_Toc516852024 \h </w:instrText>
        </w:r>
        <w:r w:rsidR="00C1721B" w:rsidRPr="00C1721B">
          <w:rPr>
            <w:i w:val="0"/>
            <w:noProof/>
            <w:webHidden/>
          </w:rPr>
        </w:r>
        <w:r w:rsidR="00C1721B" w:rsidRPr="00C1721B">
          <w:rPr>
            <w:i w:val="0"/>
            <w:noProof/>
            <w:webHidden/>
          </w:rPr>
          <w:fldChar w:fldCharType="separate"/>
        </w:r>
        <w:r w:rsidR="00C1721B" w:rsidRPr="00C1721B">
          <w:rPr>
            <w:i w:val="0"/>
            <w:noProof/>
            <w:webHidden/>
          </w:rPr>
          <w:t>17</w:t>
        </w:r>
        <w:r w:rsidR="00C1721B" w:rsidRPr="00C1721B">
          <w:rPr>
            <w:i w:val="0"/>
            <w:noProof/>
            <w:webHidden/>
          </w:rPr>
          <w:fldChar w:fldCharType="end"/>
        </w:r>
      </w:hyperlink>
    </w:p>
    <w:p w14:paraId="42B88271" w14:textId="77777777" w:rsidR="00C1721B" w:rsidRPr="00C1721B" w:rsidRDefault="00574FD0">
      <w:pPr>
        <w:pStyle w:val="11"/>
        <w:tabs>
          <w:tab w:val="left" w:pos="440"/>
          <w:tab w:val="right" w:leader="dot" w:pos="9893"/>
        </w:tabs>
        <w:rPr>
          <w:rFonts w:asciiTheme="minorHAnsi" w:eastAsiaTheme="minorEastAsia" w:hAnsiTheme="minorHAnsi" w:cstheme="minorBidi"/>
          <w:b w:val="0"/>
          <w:bCs w:val="0"/>
          <w:caps w:val="0"/>
          <w:noProof/>
          <w:color w:val="auto"/>
          <w:kern w:val="2"/>
          <w:sz w:val="21"/>
          <w:szCs w:val="22"/>
          <w:lang w:val="en-US"/>
        </w:rPr>
      </w:pPr>
      <w:hyperlink w:anchor="_Toc516852025" w:history="1">
        <w:r w:rsidR="00C1721B" w:rsidRPr="00C1721B">
          <w:rPr>
            <w:rStyle w:val="a7"/>
            <w:rFonts w:ascii="黑体" w:eastAsia="黑体" w:hAnsi="黑体" w:cs="Arial"/>
            <w:noProof/>
          </w:rPr>
          <w:t>5</w:t>
        </w:r>
        <w:r w:rsidR="00C1721B" w:rsidRPr="00C1721B">
          <w:rPr>
            <w:rFonts w:asciiTheme="minorHAnsi" w:eastAsiaTheme="minorEastAsia" w:hAnsiTheme="minorHAnsi" w:cstheme="minorBidi"/>
            <w:b w:val="0"/>
            <w:bCs w:val="0"/>
            <w:caps w:val="0"/>
            <w:noProof/>
            <w:color w:val="auto"/>
            <w:kern w:val="2"/>
            <w:sz w:val="21"/>
            <w:szCs w:val="22"/>
            <w:lang w:val="en-US"/>
          </w:rPr>
          <w:tab/>
        </w:r>
        <w:r w:rsidR="00C1721B" w:rsidRPr="00C1721B">
          <w:rPr>
            <w:rStyle w:val="a7"/>
            <w:rFonts w:ascii="黑体" w:eastAsia="黑体" w:hAnsi="黑体" w:cs="Arial" w:hint="eastAsia"/>
            <w:noProof/>
          </w:rPr>
          <w:t>非功能需求</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_Toc516852025 \h </w:instrText>
        </w:r>
        <w:r w:rsidR="00C1721B" w:rsidRPr="00C1721B">
          <w:rPr>
            <w:noProof/>
            <w:webHidden/>
          </w:rPr>
        </w:r>
        <w:r w:rsidR="00C1721B" w:rsidRPr="00C1721B">
          <w:rPr>
            <w:noProof/>
            <w:webHidden/>
          </w:rPr>
          <w:fldChar w:fldCharType="separate"/>
        </w:r>
        <w:r w:rsidR="00C1721B" w:rsidRPr="00C1721B">
          <w:rPr>
            <w:noProof/>
            <w:webHidden/>
          </w:rPr>
          <w:t>17</w:t>
        </w:r>
        <w:r w:rsidR="00C1721B" w:rsidRPr="00C1721B">
          <w:rPr>
            <w:noProof/>
            <w:webHidden/>
          </w:rPr>
          <w:fldChar w:fldCharType="end"/>
        </w:r>
      </w:hyperlink>
    </w:p>
    <w:p w14:paraId="3B70F135"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26" w:history="1">
        <w:r w:rsidR="00C1721B" w:rsidRPr="00C1721B">
          <w:rPr>
            <w:rStyle w:val="a7"/>
            <w:rFonts w:ascii="黑体" w:hAnsi="黑体" w:cs="Arial"/>
            <w:noProof/>
            <w:lang w:val="en-US"/>
          </w:rPr>
          <w:t>5.1</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安全性需求</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_Toc516852026 \h </w:instrText>
        </w:r>
        <w:r w:rsidR="00C1721B" w:rsidRPr="00C1721B">
          <w:rPr>
            <w:noProof/>
            <w:webHidden/>
          </w:rPr>
        </w:r>
        <w:r w:rsidR="00C1721B" w:rsidRPr="00C1721B">
          <w:rPr>
            <w:noProof/>
            <w:webHidden/>
          </w:rPr>
          <w:fldChar w:fldCharType="separate"/>
        </w:r>
        <w:r w:rsidR="00C1721B" w:rsidRPr="00C1721B">
          <w:rPr>
            <w:noProof/>
            <w:webHidden/>
          </w:rPr>
          <w:t>17</w:t>
        </w:r>
        <w:r w:rsidR="00C1721B" w:rsidRPr="00C1721B">
          <w:rPr>
            <w:noProof/>
            <w:webHidden/>
          </w:rPr>
          <w:fldChar w:fldCharType="end"/>
        </w:r>
      </w:hyperlink>
    </w:p>
    <w:p w14:paraId="76E25505"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27" w:history="1">
        <w:r w:rsidR="00C1721B" w:rsidRPr="00C1721B">
          <w:rPr>
            <w:rStyle w:val="a7"/>
            <w:rFonts w:ascii="黑体" w:eastAsia="黑体" w:hAnsi="黑体"/>
            <w:i w:val="0"/>
            <w:noProof/>
          </w:rPr>
          <w:t>5.1.1</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平台安全需求</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_Toc516852027 \h </w:instrText>
        </w:r>
        <w:r w:rsidR="00C1721B" w:rsidRPr="00C1721B">
          <w:rPr>
            <w:i w:val="0"/>
            <w:noProof/>
            <w:webHidden/>
          </w:rPr>
        </w:r>
        <w:r w:rsidR="00C1721B" w:rsidRPr="00C1721B">
          <w:rPr>
            <w:i w:val="0"/>
            <w:noProof/>
            <w:webHidden/>
          </w:rPr>
          <w:fldChar w:fldCharType="separate"/>
        </w:r>
        <w:r w:rsidR="00C1721B" w:rsidRPr="00C1721B">
          <w:rPr>
            <w:i w:val="0"/>
            <w:noProof/>
            <w:webHidden/>
          </w:rPr>
          <w:t>17</w:t>
        </w:r>
        <w:r w:rsidR="00C1721B" w:rsidRPr="00C1721B">
          <w:rPr>
            <w:i w:val="0"/>
            <w:noProof/>
            <w:webHidden/>
          </w:rPr>
          <w:fldChar w:fldCharType="end"/>
        </w:r>
      </w:hyperlink>
    </w:p>
    <w:p w14:paraId="63E487B1"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28" w:history="1">
        <w:r w:rsidR="00C1721B" w:rsidRPr="00C1721B">
          <w:rPr>
            <w:rStyle w:val="a7"/>
            <w:rFonts w:ascii="黑体" w:eastAsia="黑体" w:hAnsi="黑体"/>
            <w:i w:val="0"/>
            <w:noProof/>
          </w:rPr>
          <w:t>5.1.2</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网络安全需求</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_Toc516852028 \h </w:instrText>
        </w:r>
        <w:r w:rsidR="00C1721B" w:rsidRPr="00C1721B">
          <w:rPr>
            <w:i w:val="0"/>
            <w:noProof/>
            <w:webHidden/>
          </w:rPr>
        </w:r>
        <w:r w:rsidR="00C1721B" w:rsidRPr="00C1721B">
          <w:rPr>
            <w:i w:val="0"/>
            <w:noProof/>
            <w:webHidden/>
          </w:rPr>
          <w:fldChar w:fldCharType="separate"/>
        </w:r>
        <w:r w:rsidR="00C1721B" w:rsidRPr="00C1721B">
          <w:rPr>
            <w:i w:val="0"/>
            <w:noProof/>
            <w:webHidden/>
          </w:rPr>
          <w:t>17</w:t>
        </w:r>
        <w:r w:rsidR="00C1721B" w:rsidRPr="00C1721B">
          <w:rPr>
            <w:i w:val="0"/>
            <w:noProof/>
            <w:webHidden/>
          </w:rPr>
          <w:fldChar w:fldCharType="end"/>
        </w:r>
      </w:hyperlink>
    </w:p>
    <w:p w14:paraId="51367A46"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29" w:history="1">
        <w:r w:rsidR="00C1721B" w:rsidRPr="00C1721B">
          <w:rPr>
            <w:rStyle w:val="a7"/>
            <w:rFonts w:ascii="黑体" w:eastAsia="黑体" w:hAnsi="黑体"/>
            <w:i w:val="0"/>
            <w:noProof/>
          </w:rPr>
          <w:t>5.1.3</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应用系统安全需求</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_Toc516852029 \h </w:instrText>
        </w:r>
        <w:r w:rsidR="00C1721B" w:rsidRPr="00C1721B">
          <w:rPr>
            <w:i w:val="0"/>
            <w:noProof/>
            <w:webHidden/>
          </w:rPr>
        </w:r>
        <w:r w:rsidR="00C1721B" w:rsidRPr="00C1721B">
          <w:rPr>
            <w:i w:val="0"/>
            <w:noProof/>
            <w:webHidden/>
          </w:rPr>
          <w:fldChar w:fldCharType="separate"/>
        </w:r>
        <w:r w:rsidR="00C1721B" w:rsidRPr="00C1721B">
          <w:rPr>
            <w:i w:val="0"/>
            <w:noProof/>
            <w:webHidden/>
          </w:rPr>
          <w:t>17</w:t>
        </w:r>
        <w:r w:rsidR="00C1721B" w:rsidRPr="00C1721B">
          <w:rPr>
            <w:i w:val="0"/>
            <w:noProof/>
            <w:webHidden/>
          </w:rPr>
          <w:fldChar w:fldCharType="end"/>
        </w:r>
      </w:hyperlink>
    </w:p>
    <w:p w14:paraId="31FDBBA1"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30" w:history="1">
        <w:r w:rsidR="00C1721B" w:rsidRPr="00C1721B">
          <w:rPr>
            <w:rStyle w:val="a7"/>
            <w:rFonts w:ascii="黑体" w:hAnsi="黑体" w:cs="Arial"/>
            <w:noProof/>
            <w:lang w:val="en-US"/>
          </w:rPr>
          <w:t>5.2</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性能需求</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_Toc516852030 \h </w:instrText>
        </w:r>
        <w:r w:rsidR="00C1721B" w:rsidRPr="00C1721B">
          <w:rPr>
            <w:noProof/>
            <w:webHidden/>
          </w:rPr>
        </w:r>
        <w:r w:rsidR="00C1721B" w:rsidRPr="00C1721B">
          <w:rPr>
            <w:noProof/>
            <w:webHidden/>
          </w:rPr>
          <w:fldChar w:fldCharType="separate"/>
        </w:r>
        <w:r w:rsidR="00C1721B" w:rsidRPr="00C1721B">
          <w:rPr>
            <w:noProof/>
            <w:webHidden/>
          </w:rPr>
          <w:t>18</w:t>
        </w:r>
        <w:r w:rsidR="00C1721B" w:rsidRPr="00C1721B">
          <w:rPr>
            <w:noProof/>
            <w:webHidden/>
          </w:rPr>
          <w:fldChar w:fldCharType="end"/>
        </w:r>
      </w:hyperlink>
    </w:p>
    <w:p w14:paraId="6E13CE0D"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31" w:history="1">
        <w:r w:rsidR="00C1721B" w:rsidRPr="00C1721B">
          <w:rPr>
            <w:rStyle w:val="a7"/>
            <w:rFonts w:ascii="黑体" w:eastAsia="黑体" w:hAnsi="黑体"/>
            <w:i w:val="0"/>
            <w:noProof/>
          </w:rPr>
          <w:t>5.2.1</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概述</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_Toc516852031 \h </w:instrText>
        </w:r>
        <w:r w:rsidR="00C1721B" w:rsidRPr="00C1721B">
          <w:rPr>
            <w:i w:val="0"/>
            <w:noProof/>
            <w:webHidden/>
          </w:rPr>
        </w:r>
        <w:r w:rsidR="00C1721B" w:rsidRPr="00C1721B">
          <w:rPr>
            <w:i w:val="0"/>
            <w:noProof/>
            <w:webHidden/>
          </w:rPr>
          <w:fldChar w:fldCharType="separate"/>
        </w:r>
        <w:r w:rsidR="00C1721B" w:rsidRPr="00C1721B">
          <w:rPr>
            <w:i w:val="0"/>
            <w:noProof/>
            <w:webHidden/>
          </w:rPr>
          <w:t>18</w:t>
        </w:r>
        <w:r w:rsidR="00C1721B" w:rsidRPr="00C1721B">
          <w:rPr>
            <w:i w:val="0"/>
            <w:noProof/>
            <w:webHidden/>
          </w:rPr>
          <w:fldChar w:fldCharType="end"/>
        </w:r>
      </w:hyperlink>
    </w:p>
    <w:p w14:paraId="08D4BC44"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32" w:history="1">
        <w:r w:rsidR="00C1721B" w:rsidRPr="00C1721B">
          <w:rPr>
            <w:rStyle w:val="a7"/>
            <w:rFonts w:ascii="黑体" w:eastAsia="黑体" w:hAnsi="黑体"/>
            <w:i w:val="0"/>
            <w:noProof/>
          </w:rPr>
          <w:t>5.2.2</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准确性</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_Toc516852032 \h </w:instrText>
        </w:r>
        <w:r w:rsidR="00C1721B" w:rsidRPr="00C1721B">
          <w:rPr>
            <w:i w:val="0"/>
            <w:noProof/>
            <w:webHidden/>
          </w:rPr>
        </w:r>
        <w:r w:rsidR="00C1721B" w:rsidRPr="00C1721B">
          <w:rPr>
            <w:i w:val="0"/>
            <w:noProof/>
            <w:webHidden/>
          </w:rPr>
          <w:fldChar w:fldCharType="separate"/>
        </w:r>
        <w:r w:rsidR="00C1721B" w:rsidRPr="00C1721B">
          <w:rPr>
            <w:i w:val="0"/>
            <w:noProof/>
            <w:webHidden/>
          </w:rPr>
          <w:t>19</w:t>
        </w:r>
        <w:r w:rsidR="00C1721B" w:rsidRPr="00C1721B">
          <w:rPr>
            <w:i w:val="0"/>
            <w:noProof/>
            <w:webHidden/>
          </w:rPr>
          <w:fldChar w:fldCharType="end"/>
        </w:r>
      </w:hyperlink>
    </w:p>
    <w:p w14:paraId="644733C6"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33" w:history="1">
        <w:r w:rsidR="00C1721B" w:rsidRPr="00C1721B">
          <w:rPr>
            <w:rStyle w:val="a7"/>
            <w:rFonts w:ascii="黑体" w:eastAsia="黑体" w:hAnsi="黑体"/>
            <w:i w:val="0"/>
            <w:noProof/>
          </w:rPr>
          <w:t>5.2.3</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完整性</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_Toc516852033 \h </w:instrText>
        </w:r>
        <w:r w:rsidR="00C1721B" w:rsidRPr="00C1721B">
          <w:rPr>
            <w:i w:val="0"/>
            <w:noProof/>
            <w:webHidden/>
          </w:rPr>
        </w:r>
        <w:r w:rsidR="00C1721B" w:rsidRPr="00C1721B">
          <w:rPr>
            <w:i w:val="0"/>
            <w:noProof/>
            <w:webHidden/>
          </w:rPr>
          <w:fldChar w:fldCharType="separate"/>
        </w:r>
        <w:r w:rsidR="00C1721B" w:rsidRPr="00C1721B">
          <w:rPr>
            <w:i w:val="0"/>
            <w:noProof/>
            <w:webHidden/>
          </w:rPr>
          <w:t>19</w:t>
        </w:r>
        <w:r w:rsidR="00C1721B" w:rsidRPr="00C1721B">
          <w:rPr>
            <w:i w:val="0"/>
            <w:noProof/>
            <w:webHidden/>
          </w:rPr>
          <w:fldChar w:fldCharType="end"/>
        </w:r>
      </w:hyperlink>
    </w:p>
    <w:p w14:paraId="1A9A202E"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34" w:history="1">
        <w:r w:rsidR="00C1721B" w:rsidRPr="00C1721B">
          <w:rPr>
            <w:rStyle w:val="a7"/>
            <w:rFonts w:ascii="黑体" w:eastAsia="黑体" w:hAnsi="黑体"/>
            <w:i w:val="0"/>
            <w:noProof/>
          </w:rPr>
          <w:t>5.2.4</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及时性</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_Toc516852034 \h </w:instrText>
        </w:r>
        <w:r w:rsidR="00C1721B" w:rsidRPr="00C1721B">
          <w:rPr>
            <w:i w:val="0"/>
            <w:noProof/>
            <w:webHidden/>
          </w:rPr>
        </w:r>
        <w:r w:rsidR="00C1721B" w:rsidRPr="00C1721B">
          <w:rPr>
            <w:i w:val="0"/>
            <w:noProof/>
            <w:webHidden/>
          </w:rPr>
          <w:fldChar w:fldCharType="separate"/>
        </w:r>
        <w:r w:rsidR="00C1721B" w:rsidRPr="00C1721B">
          <w:rPr>
            <w:i w:val="0"/>
            <w:noProof/>
            <w:webHidden/>
          </w:rPr>
          <w:t>19</w:t>
        </w:r>
        <w:r w:rsidR="00C1721B" w:rsidRPr="00C1721B">
          <w:rPr>
            <w:i w:val="0"/>
            <w:noProof/>
            <w:webHidden/>
          </w:rPr>
          <w:fldChar w:fldCharType="end"/>
        </w:r>
      </w:hyperlink>
    </w:p>
    <w:p w14:paraId="25D131BF" w14:textId="77777777" w:rsidR="00C1721B" w:rsidRPr="00C1721B" w:rsidRDefault="00574FD0">
      <w:pPr>
        <w:pStyle w:val="11"/>
        <w:tabs>
          <w:tab w:val="left" w:pos="440"/>
          <w:tab w:val="right" w:leader="dot" w:pos="9893"/>
        </w:tabs>
        <w:rPr>
          <w:rFonts w:asciiTheme="minorHAnsi" w:eastAsiaTheme="minorEastAsia" w:hAnsiTheme="minorHAnsi" w:cstheme="minorBidi"/>
          <w:b w:val="0"/>
          <w:bCs w:val="0"/>
          <w:caps w:val="0"/>
          <w:noProof/>
          <w:color w:val="auto"/>
          <w:kern w:val="2"/>
          <w:sz w:val="21"/>
          <w:szCs w:val="22"/>
          <w:lang w:val="en-US"/>
        </w:rPr>
      </w:pPr>
      <w:hyperlink w:anchor="_Toc516852035" w:history="1">
        <w:r w:rsidR="00C1721B" w:rsidRPr="00C1721B">
          <w:rPr>
            <w:rStyle w:val="a7"/>
            <w:rFonts w:ascii="黑体" w:eastAsia="黑体" w:hAnsi="黑体" w:cs="Arial"/>
            <w:noProof/>
          </w:rPr>
          <w:t>6</w:t>
        </w:r>
        <w:r w:rsidR="00C1721B" w:rsidRPr="00C1721B">
          <w:rPr>
            <w:rFonts w:asciiTheme="minorHAnsi" w:eastAsiaTheme="minorEastAsia" w:hAnsiTheme="minorHAnsi" w:cstheme="minorBidi"/>
            <w:b w:val="0"/>
            <w:bCs w:val="0"/>
            <w:caps w:val="0"/>
            <w:noProof/>
            <w:color w:val="auto"/>
            <w:kern w:val="2"/>
            <w:sz w:val="21"/>
            <w:szCs w:val="22"/>
            <w:lang w:val="en-US"/>
          </w:rPr>
          <w:tab/>
        </w:r>
        <w:r w:rsidR="00C1721B" w:rsidRPr="00C1721B">
          <w:rPr>
            <w:rStyle w:val="a7"/>
            <w:rFonts w:ascii="黑体" w:eastAsia="黑体" w:hAnsi="黑体" w:cs="Arial" w:hint="eastAsia"/>
            <w:noProof/>
          </w:rPr>
          <w:t>关键技术与验证</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_Toc516852035 \h </w:instrText>
        </w:r>
        <w:r w:rsidR="00C1721B" w:rsidRPr="00C1721B">
          <w:rPr>
            <w:noProof/>
            <w:webHidden/>
          </w:rPr>
        </w:r>
        <w:r w:rsidR="00C1721B" w:rsidRPr="00C1721B">
          <w:rPr>
            <w:noProof/>
            <w:webHidden/>
          </w:rPr>
          <w:fldChar w:fldCharType="separate"/>
        </w:r>
        <w:r w:rsidR="00C1721B" w:rsidRPr="00C1721B">
          <w:rPr>
            <w:noProof/>
            <w:webHidden/>
          </w:rPr>
          <w:t>19</w:t>
        </w:r>
        <w:r w:rsidR="00C1721B" w:rsidRPr="00C1721B">
          <w:rPr>
            <w:noProof/>
            <w:webHidden/>
          </w:rPr>
          <w:fldChar w:fldCharType="end"/>
        </w:r>
      </w:hyperlink>
    </w:p>
    <w:p w14:paraId="656E263B"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36" w:history="1">
        <w:r w:rsidR="00C1721B" w:rsidRPr="00C1721B">
          <w:rPr>
            <w:rStyle w:val="a7"/>
            <w:rFonts w:ascii="黑体" w:hAnsi="黑体"/>
            <w:noProof/>
            <w:lang w:val="en-US"/>
          </w:rPr>
          <w:t>6.1</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hint="eastAsia"/>
            <w:noProof/>
            <w:lang w:val="en-US"/>
          </w:rPr>
          <w:t>自动化技术需支持的验证点</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_Toc516852036 \h </w:instrText>
        </w:r>
        <w:r w:rsidR="00C1721B" w:rsidRPr="00C1721B">
          <w:rPr>
            <w:noProof/>
            <w:webHidden/>
          </w:rPr>
        </w:r>
        <w:r w:rsidR="00C1721B" w:rsidRPr="00C1721B">
          <w:rPr>
            <w:noProof/>
            <w:webHidden/>
          </w:rPr>
          <w:fldChar w:fldCharType="separate"/>
        </w:r>
        <w:r w:rsidR="00C1721B" w:rsidRPr="00C1721B">
          <w:rPr>
            <w:noProof/>
            <w:webHidden/>
          </w:rPr>
          <w:t>19</w:t>
        </w:r>
        <w:r w:rsidR="00C1721B" w:rsidRPr="00C1721B">
          <w:rPr>
            <w:noProof/>
            <w:webHidden/>
          </w:rPr>
          <w:fldChar w:fldCharType="end"/>
        </w:r>
      </w:hyperlink>
    </w:p>
    <w:p w14:paraId="4DBD87F7"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37" w:history="1">
        <w:r w:rsidR="00C1721B" w:rsidRPr="00C1721B">
          <w:rPr>
            <w:rStyle w:val="a7"/>
            <w:rFonts w:ascii="黑体" w:eastAsia="黑体" w:hAnsi="黑体"/>
            <w:i w:val="0"/>
            <w:noProof/>
          </w:rPr>
          <w:t>6.1.1</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业务订购</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_Toc516852037 \h </w:instrText>
        </w:r>
        <w:r w:rsidR="00C1721B" w:rsidRPr="00C1721B">
          <w:rPr>
            <w:i w:val="0"/>
            <w:noProof/>
            <w:webHidden/>
          </w:rPr>
        </w:r>
        <w:r w:rsidR="00C1721B" w:rsidRPr="00C1721B">
          <w:rPr>
            <w:i w:val="0"/>
            <w:noProof/>
            <w:webHidden/>
          </w:rPr>
          <w:fldChar w:fldCharType="separate"/>
        </w:r>
        <w:r w:rsidR="00C1721B" w:rsidRPr="00C1721B">
          <w:rPr>
            <w:i w:val="0"/>
            <w:noProof/>
            <w:webHidden/>
          </w:rPr>
          <w:t>19</w:t>
        </w:r>
        <w:r w:rsidR="00C1721B" w:rsidRPr="00C1721B">
          <w:rPr>
            <w:i w:val="0"/>
            <w:noProof/>
            <w:webHidden/>
          </w:rPr>
          <w:fldChar w:fldCharType="end"/>
        </w:r>
      </w:hyperlink>
    </w:p>
    <w:p w14:paraId="7B15E319"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38" w:history="1">
        <w:r w:rsidR="00C1721B" w:rsidRPr="00C1721B">
          <w:rPr>
            <w:rStyle w:val="a7"/>
            <w:rFonts w:ascii="黑体" w:eastAsia="黑体" w:hAnsi="黑体"/>
            <w:i w:val="0"/>
            <w:noProof/>
          </w:rPr>
          <w:t>6.1.2</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订购短信提醒</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_Toc516852038 \h </w:instrText>
        </w:r>
        <w:r w:rsidR="00C1721B" w:rsidRPr="00C1721B">
          <w:rPr>
            <w:i w:val="0"/>
            <w:noProof/>
            <w:webHidden/>
          </w:rPr>
        </w:r>
        <w:r w:rsidR="00C1721B" w:rsidRPr="00C1721B">
          <w:rPr>
            <w:i w:val="0"/>
            <w:noProof/>
            <w:webHidden/>
          </w:rPr>
          <w:fldChar w:fldCharType="separate"/>
        </w:r>
        <w:r w:rsidR="00C1721B" w:rsidRPr="00C1721B">
          <w:rPr>
            <w:i w:val="0"/>
            <w:noProof/>
            <w:webHidden/>
          </w:rPr>
          <w:t>20</w:t>
        </w:r>
        <w:r w:rsidR="00C1721B" w:rsidRPr="00C1721B">
          <w:rPr>
            <w:i w:val="0"/>
            <w:noProof/>
            <w:webHidden/>
          </w:rPr>
          <w:fldChar w:fldCharType="end"/>
        </w:r>
      </w:hyperlink>
    </w:p>
    <w:p w14:paraId="11B62428"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39" w:history="1">
        <w:r w:rsidR="00C1721B" w:rsidRPr="00C1721B">
          <w:rPr>
            <w:rStyle w:val="a7"/>
            <w:rFonts w:ascii="黑体" w:eastAsia="黑体" w:hAnsi="黑体"/>
            <w:i w:val="0"/>
            <w:noProof/>
          </w:rPr>
          <w:t>6.1.3</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订购关系确认</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_Toc516852039 \h </w:instrText>
        </w:r>
        <w:r w:rsidR="00C1721B" w:rsidRPr="00C1721B">
          <w:rPr>
            <w:i w:val="0"/>
            <w:noProof/>
            <w:webHidden/>
          </w:rPr>
        </w:r>
        <w:r w:rsidR="00C1721B" w:rsidRPr="00C1721B">
          <w:rPr>
            <w:i w:val="0"/>
            <w:noProof/>
            <w:webHidden/>
          </w:rPr>
          <w:fldChar w:fldCharType="separate"/>
        </w:r>
        <w:r w:rsidR="00C1721B" w:rsidRPr="00C1721B">
          <w:rPr>
            <w:i w:val="0"/>
            <w:noProof/>
            <w:webHidden/>
          </w:rPr>
          <w:t>20</w:t>
        </w:r>
        <w:r w:rsidR="00C1721B" w:rsidRPr="00C1721B">
          <w:rPr>
            <w:i w:val="0"/>
            <w:noProof/>
            <w:webHidden/>
          </w:rPr>
          <w:fldChar w:fldCharType="end"/>
        </w:r>
      </w:hyperlink>
    </w:p>
    <w:p w14:paraId="1395BF91"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40" w:history="1">
        <w:r w:rsidR="00C1721B" w:rsidRPr="00C1721B">
          <w:rPr>
            <w:rStyle w:val="a7"/>
            <w:rFonts w:ascii="黑体" w:eastAsia="黑体" w:hAnsi="黑体"/>
            <w:i w:val="0"/>
            <w:noProof/>
          </w:rPr>
          <w:t>6.1.4</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业务使用</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_Toc516852040 \h </w:instrText>
        </w:r>
        <w:r w:rsidR="00C1721B" w:rsidRPr="00C1721B">
          <w:rPr>
            <w:i w:val="0"/>
            <w:noProof/>
            <w:webHidden/>
          </w:rPr>
        </w:r>
        <w:r w:rsidR="00C1721B" w:rsidRPr="00C1721B">
          <w:rPr>
            <w:i w:val="0"/>
            <w:noProof/>
            <w:webHidden/>
          </w:rPr>
          <w:fldChar w:fldCharType="separate"/>
        </w:r>
        <w:r w:rsidR="00C1721B" w:rsidRPr="00C1721B">
          <w:rPr>
            <w:i w:val="0"/>
            <w:noProof/>
            <w:webHidden/>
          </w:rPr>
          <w:t>20</w:t>
        </w:r>
        <w:r w:rsidR="00C1721B" w:rsidRPr="00C1721B">
          <w:rPr>
            <w:i w:val="0"/>
            <w:noProof/>
            <w:webHidden/>
          </w:rPr>
          <w:fldChar w:fldCharType="end"/>
        </w:r>
      </w:hyperlink>
    </w:p>
    <w:p w14:paraId="72E2D785"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41" w:history="1">
        <w:r w:rsidR="00C1721B" w:rsidRPr="00C1721B">
          <w:rPr>
            <w:rStyle w:val="a7"/>
            <w:rFonts w:ascii="黑体" w:eastAsia="黑体" w:hAnsi="黑体"/>
            <w:i w:val="0"/>
            <w:noProof/>
          </w:rPr>
          <w:t>6.1.5</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计费</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_Toc516852041 \h </w:instrText>
        </w:r>
        <w:r w:rsidR="00C1721B" w:rsidRPr="00C1721B">
          <w:rPr>
            <w:i w:val="0"/>
            <w:noProof/>
            <w:webHidden/>
          </w:rPr>
        </w:r>
        <w:r w:rsidR="00C1721B" w:rsidRPr="00C1721B">
          <w:rPr>
            <w:i w:val="0"/>
            <w:noProof/>
            <w:webHidden/>
          </w:rPr>
          <w:fldChar w:fldCharType="separate"/>
        </w:r>
        <w:r w:rsidR="00C1721B" w:rsidRPr="00C1721B">
          <w:rPr>
            <w:i w:val="0"/>
            <w:noProof/>
            <w:webHidden/>
          </w:rPr>
          <w:t>20</w:t>
        </w:r>
        <w:r w:rsidR="00C1721B" w:rsidRPr="00C1721B">
          <w:rPr>
            <w:i w:val="0"/>
            <w:noProof/>
            <w:webHidden/>
          </w:rPr>
          <w:fldChar w:fldCharType="end"/>
        </w:r>
      </w:hyperlink>
    </w:p>
    <w:p w14:paraId="0372EBDA"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42" w:history="1">
        <w:r w:rsidR="00C1721B" w:rsidRPr="00C1721B">
          <w:rPr>
            <w:rStyle w:val="a7"/>
            <w:rFonts w:ascii="黑体" w:eastAsia="黑体" w:hAnsi="黑体"/>
            <w:i w:val="0"/>
            <w:noProof/>
          </w:rPr>
          <w:t>6.1.6</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帐详单展示</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_Toc516852042 \h </w:instrText>
        </w:r>
        <w:r w:rsidR="00C1721B" w:rsidRPr="00C1721B">
          <w:rPr>
            <w:i w:val="0"/>
            <w:noProof/>
            <w:webHidden/>
          </w:rPr>
        </w:r>
        <w:r w:rsidR="00C1721B" w:rsidRPr="00C1721B">
          <w:rPr>
            <w:i w:val="0"/>
            <w:noProof/>
            <w:webHidden/>
          </w:rPr>
          <w:fldChar w:fldCharType="separate"/>
        </w:r>
        <w:r w:rsidR="00C1721B" w:rsidRPr="00C1721B">
          <w:rPr>
            <w:i w:val="0"/>
            <w:noProof/>
            <w:webHidden/>
          </w:rPr>
          <w:t>20</w:t>
        </w:r>
        <w:r w:rsidR="00C1721B" w:rsidRPr="00C1721B">
          <w:rPr>
            <w:i w:val="0"/>
            <w:noProof/>
            <w:webHidden/>
          </w:rPr>
          <w:fldChar w:fldCharType="end"/>
        </w:r>
      </w:hyperlink>
    </w:p>
    <w:p w14:paraId="6ACEB846"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43" w:history="1">
        <w:r w:rsidR="00C1721B" w:rsidRPr="00C1721B">
          <w:rPr>
            <w:rStyle w:val="a7"/>
            <w:rFonts w:ascii="黑体" w:eastAsia="黑体" w:hAnsi="黑体"/>
            <w:i w:val="0"/>
            <w:noProof/>
          </w:rPr>
          <w:t>6.1.7</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退订</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_Toc516852043 \h </w:instrText>
        </w:r>
        <w:r w:rsidR="00C1721B" w:rsidRPr="00C1721B">
          <w:rPr>
            <w:i w:val="0"/>
            <w:noProof/>
            <w:webHidden/>
          </w:rPr>
        </w:r>
        <w:r w:rsidR="00C1721B" w:rsidRPr="00C1721B">
          <w:rPr>
            <w:i w:val="0"/>
            <w:noProof/>
            <w:webHidden/>
          </w:rPr>
          <w:fldChar w:fldCharType="separate"/>
        </w:r>
        <w:r w:rsidR="00C1721B" w:rsidRPr="00C1721B">
          <w:rPr>
            <w:i w:val="0"/>
            <w:noProof/>
            <w:webHidden/>
          </w:rPr>
          <w:t>20</w:t>
        </w:r>
        <w:r w:rsidR="00C1721B" w:rsidRPr="00C1721B">
          <w:rPr>
            <w:i w:val="0"/>
            <w:noProof/>
            <w:webHidden/>
          </w:rPr>
          <w:fldChar w:fldCharType="end"/>
        </w:r>
      </w:hyperlink>
    </w:p>
    <w:p w14:paraId="17804A78"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44" w:history="1">
        <w:r w:rsidR="00C1721B" w:rsidRPr="00C1721B">
          <w:rPr>
            <w:rStyle w:val="a7"/>
            <w:rFonts w:ascii="黑体" w:eastAsia="黑体" w:hAnsi="黑体"/>
            <w:i w:val="0"/>
            <w:noProof/>
          </w:rPr>
          <w:t>6.1.8</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退订短信提醒</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_Toc516852044 \h </w:instrText>
        </w:r>
        <w:r w:rsidR="00C1721B" w:rsidRPr="00C1721B">
          <w:rPr>
            <w:i w:val="0"/>
            <w:noProof/>
            <w:webHidden/>
          </w:rPr>
        </w:r>
        <w:r w:rsidR="00C1721B" w:rsidRPr="00C1721B">
          <w:rPr>
            <w:i w:val="0"/>
            <w:noProof/>
            <w:webHidden/>
          </w:rPr>
          <w:fldChar w:fldCharType="separate"/>
        </w:r>
        <w:r w:rsidR="00C1721B" w:rsidRPr="00C1721B">
          <w:rPr>
            <w:i w:val="0"/>
            <w:noProof/>
            <w:webHidden/>
          </w:rPr>
          <w:t>21</w:t>
        </w:r>
        <w:r w:rsidR="00C1721B" w:rsidRPr="00C1721B">
          <w:rPr>
            <w:i w:val="0"/>
            <w:noProof/>
            <w:webHidden/>
          </w:rPr>
          <w:fldChar w:fldCharType="end"/>
        </w:r>
      </w:hyperlink>
    </w:p>
    <w:p w14:paraId="2FB5ACF2"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45" w:history="1">
        <w:r w:rsidR="00C1721B" w:rsidRPr="00C1721B">
          <w:rPr>
            <w:rStyle w:val="a7"/>
            <w:rFonts w:ascii="黑体" w:hAnsi="黑体"/>
            <w:noProof/>
            <w:lang w:val="en-US"/>
          </w:rPr>
          <w:t>6.2</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hint="eastAsia"/>
            <w:noProof/>
            <w:lang w:val="en-US"/>
          </w:rPr>
          <w:t>需攻克的关键技术</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_Toc516852045 \h </w:instrText>
        </w:r>
        <w:r w:rsidR="00C1721B" w:rsidRPr="00C1721B">
          <w:rPr>
            <w:noProof/>
            <w:webHidden/>
          </w:rPr>
        </w:r>
        <w:r w:rsidR="00C1721B" w:rsidRPr="00C1721B">
          <w:rPr>
            <w:noProof/>
            <w:webHidden/>
          </w:rPr>
          <w:fldChar w:fldCharType="separate"/>
        </w:r>
        <w:r w:rsidR="00C1721B" w:rsidRPr="00C1721B">
          <w:rPr>
            <w:noProof/>
            <w:webHidden/>
          </w:rPr>
          <w:t>21</w:t>
        </w:r>
        <w:r w:rsidR="00C1721B" w:rsidRPr="00C1721B">
          <w:rPr>
            <w:noProof/>
            <w:webHidden/>
          </w:rPr>
          <w:fldChar w:fldCharType="end"/>
        </w:r>
      </w:hyperlink>
    </w:p>
    <w:p w14:paraId="67B88119"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46" w:history="1">
        <w:r w:rsidR="00C1721B" w:rsidRPr="00C1721B">
          <w:rPr>
            <w:rStyle w:val="a7"/>
            <w:rFonts w:ascii="黑体" w:eastAsia="黑体" w:hAnsi="黑体"/>
            <w:i w:val="0"/>
            <w:noProof/>
          </w:rPr>
          <w:t>6.2.1</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并发</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_Toc516852046 \h </w:instrText>
        </w:r>
        <w:r w:rsidR="00C1721B" w:rsidRPr="00C1721B">
          <w:rPr>
            <w:i w:val="0"/>
            <w:noProof/>
            <w:webHidden/>
          </w:rPr>
        </w:r>
        <w:r w:rsidR="00C1721B" w:rsidRPr="00C1721B">
          <w:rPr>
            <w:i w:val="0"/>
            <w:noProof/>
            <w:webHidden/>
          </w:rPr>
          <w:fldChar w:fldCharType="separate"/>
        </w:r>
        <w:r w:rsidR="00C1721B" w:rsidRPr="00C1721B">
          <w:rPr>
            <w:i w:val="0"/>
            <w:noProof/>
            <w:webHidden/>
          </w:rPr>
          <w:t>21</w:t>
        </w:r>
        <w:r w:rsidR="00C1721B" w:rsidRPr="00C1721B">
          <w:rPr>
            <w:i w:val="0"/>
            <w:noProof/>
            <w:webHidden/>
          </w:rPr>
          <w:fldChar w:fldCharType="end"/>
        </w:r>
      </w:hyperlink>
    </w:p>
    <w:p w14:paraId="2C3D9D56"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47" w:history="1">
        <w:r w:rsidR="00C1721B" w:rsidRPr="00C1721B">
          <w:rPr>
            <w:rStyle w:val="a7"/>
            <w:rFonts w:ascii="黑体" w:eastAsia="黑体" w:hAnsi="黑体"/>
            <w:i w:val="0"/>
            <w:noProof/>
          </w:rPr>
          <w:t>6.2.2</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实时更新订购数据和余额</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_Toc516852047 \h </w:instrText>
        </w:r>
        <w:r w:rsidR="00C1721B" w:rsidRPr="00C1721B">
          <w:rPr>
            <w:i w:val="0"/>
            <w:noProof/>
            <w:webHidden/>
          </w:rPr>
        </w:r>
        <w:r w:rsidR="00C1721B" w:rsidRPr="00C1721B">
          <w:rPr>
            <w:i w:val="0"/>
            <w:noProof/>
            <w:webHidden/>
          </w:rPr>
          <w:fldChar w:fldCharType="separate"/>
        </w:r>
        <w:r w:rsidR="00C1721B" w:rsidRPr="00C1721B">
          <w:rPr>
            <w:i w:val="0"/>
            <w:noProof/>
            <w:webHidden/>
          </w:rPr>
          <w:t>21</w:t>
        </w:r>
        <w:r w:rsidR="00C1721B" w:rsidRPr="00C1721B">
          <w:rPr>
            <w:i w:val="0"/>
            <w:noProof/>
            <w:webHidden/>
          </w:rPr>
          <w:fldChar w:fldCharType="end"/>
        </w:r>
      </w:hyperlink>
    </w:p>
    <w:p w14:paraId="52C9AC61"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48" w:history="1">
        <w:r w:rsidR="00C1721B" w:rsidRPr="00C1721B">
          <w:rPr>
            <w:rStyle w:val="a7"/>
            <w:rFonts w:ascii="黑体" w:eastAsia="黑体" w:hAnsi="黑体"/>
            <w:i w:val="0"/>
            <w:noProof/>
          </w:rPr>
          <w:t>6.2.3</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测试结果截图</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_Toc516852048 \h </w:instrText>
        </w:r>
        <w:r w:rsidR="00C1721B" w:rsidRPr="00C1721B">
          <w:rPr>
            <w:i w:val="0"/>
            <w:noProof/>
            <w:webHidden/>
          </w:rPr>
        </w:r>
        <w:r w:rsidR="00C1721B" w:rsidRPr="00C1721B">
          <w:rPr>
            <w:i w:val="0"/>
            <w:noProof/>
            <w:webHidden/>
          </w:rPr>
          <w:fldChar w:fldCharType="separate"/>
        </w:r>
        <w:r w:rsidR="00C1721B" w:rsidRPr="00C1721B">
          <w:rPr>
            <w:i w:val="0"/>
            <w:noProof/>
            <w:webHidden/>
          </w:rPr>
          <w:t>21</w:t>
        </w:r>
        <w:r w:rsidR="00C1721B" w:rsidRPr="00C1721B">
          <w:rPr>
            <w:i w:val="0"/>
            <w:noProof/>
            <w:webHidden/>
          </w:rPr>
          <w:fldChar w:fldCharType="end"/>
        </w:r>
      </w:hyperlink>
    </w:p>
    <w:p w14:paraId="1DE6F1A9"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49" w:history="1">
        <w:r w:rsidR="00C1721B" w:rsidRPr="00C1721B">
          <w:rPr>
            <w:rStyle w:val="a7"/>
            <w:rFonts w:ascii="黑体" w:eastAsia="黑体" w:hAnsi="黑体"/>
            <w:i w:val="0"/>
            <w:noProof/>
          </w:rPr>
          <w:t>6.2.4</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脚本</w:t>
        </w:r>
        <w:r w:rsidR="00C1721B" w:rsidRPr="00C1721B">
          <w:rPr>
            <w:rStyle w:val="a7"/>
            <w:rFonts w:ascii="黑体" w:eastAsia="黑体" w:hAnsi="黑体"/>
            <w:i w:val="0"/>
            <w:noProof/>
          </w:rPr>
          <w:t>IE</w:t>
        </w:r>
        <w:r w:rsidR="00C1721B" w:rsidRPr="00C1721B">
          <w:rPr>
            <w:rStyle w:val="a7"/>
            <w:rFonts w:ascii="黑体" w:eastAsia="黑体" w:hAnsi="黑体" w:hint="eastAsia"/>
            <w:i w:val="0"/>
            <w:noProof/>
          </w:rPr>
          <w:t>、</w:t>
        </w:r>
        <w:r w:rsidR="00C1721B" w:rsidRPr="00C1721B">
          <w:rPr>
            <w:rStyle w:val="a7"/>
            <w:rFonts w:ascii="黑体" w:eastAsia="黑体" w:hAnsi="黑体"/>
            <w:i w:val="0"/>
            <w:noProof/>
          </w:rPr>
          <w:t>chrome</w:t>
        </w:r>
        <w:r w:rsidR="00C1721B" w:rsidRPr="00C1721B">
          <w:rPr>
            <w:rStyle w:val="a7"/>
            <w:rFonts w:ascii="黑体" w:eastAsia="黑体" w:hAnsi="黑体" w:hint="eastAsia"/>
            <w:i w:val="0"/>
            <w:noProof/>
          </w:rPr>
          <w:t>、</w:t>
        </w:r>
        <w:r w:rsidR="00C1721B" w:rsidRPr="00C1721B">
          <w:rPr>
            <w:rStyle w:val="a7"/>
            <w:rFonts w:ascii="黑体" w:eastAsia="黑体" w:hAnsi="黑体"/>
            <w:i w:val="0"/>
            <w:noProof/>
            <w:lang w:val="en-US"/>
          </w:rPr>
          <w:t>firefox</w:t>
        </w:r>
        <w:r w:rsidR="00C1721B" w:rsidRPr="00C1721B">
          <w:rPr>
            <w:rStyle w:val="a7"/>
            <w:rFonts w:ascii="黑体" w:eastAsia="黑体" w:hAnsi="黑体" w:hint="eastAsia"/>
            <w:i w:val="0"/>
            <w:noProof/>
          </w:rPr>
          <w:t>等录制</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_Toc516852049 \h </w:instrText>
        </w:r>
        <w:r w:rsidR="00C1721B" w:rsidRPr="00C1721B">
          <w:rPr>
            <w:i w:val="0"/>
            <w:noProof/>
            <w:webHidden/>
          </w:rPr>
        </w:r>
        <w:r w:rsidR="00C1721B" w:rsidRPr="00C1721B">
          <w:rPr>
            <w:i w:val="0"/>
            <w:noProof/>
            <w:webHidden/>
          </w:rPr>
          <w:fldChar w:fldCharType="separate"/>
        </w:r>
        <w:r w:rsidR="00C1721B" w:rsidRPr="00C1721B">
          <w:rPr>
            <w:i w:val="0"/>
            <w:noProof/>
            <w:webHidden/>
          </w:rPr>
          <w:t>21</w:t>
        </w:r>
        <w:r w:rsidR="00C1721B" w:rsidRPr="00C1721B">
          <w:rPr>
            <w:i w:val="0"/>
            <w:noProof/>
            <w:webHidden/>
          </w:rPr>
          <w:fldChar w:fldCharType="end"/>
        </w:r>
      </w:hyperlink>
    </w:p>
    <w:p w14:paraId="3FD1B3DD"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50" w:history="1">
        <w:r w:rsidR="00C1721B" w:rsidRPr="00C1721B">
          <w:rPr>
            <w:rStyle w:val="a7"/>
            <w:rFonts w:ascii="黑体" w:eastAsia="黑体" w:hAnsi="黑体"/>
            <w:i w:val="0"/>
            <w:noProof/>
          </w:rPr>
          <w:t>6.2.5</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hint="eastAsia"/>
            <w:i w:val="0"/>
            <w:noProof/>
          </w:rPr>
          <w:t>验证码</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_Toc516852050 \h </w:instrText>
        </w:r>
        <w:r w:rsidR="00C1721B" w:rsidRPr="00C1721B">
          <w:rPr>
            <w:i w:val="0"/>
            <w:noProof/>
            <w:webHidden/>
          </w:rPr>
        </w:r>
        <w:r w:rsidR="00C1721B" w:rsidRPr="00C1721B">
          <w:rPr>
            <w:i w:val="0"/>
            <w:noProof/>
            <w:webHidden/>
          </w:rPr>
          <w:fldChar w:fldCharType="separate"/>
        </w:r>
        <w:r w:rsidR="00C1721B" w:rsidRPr="00C1721B">
          <w:rPr>
            <w:i w:val="0"/>
            <w:noProof/>
            <w:webHidden/>
          </w:rPr>
          <w:t>21</w:t>
        </w:r>
        <w:r w:rsidR="00C1721B" w:rsidRPr="00C1721B">
          <w:rPr>
            <w:i w:val="0"/>
            <w:noProof/>
            <w:webHidden/>
          </w:rPr>
          <w:fldChar w:fldCharType="end"/>
        </w:r>
      </w:hyperlink>
    </w:p>
    <w:p w14:paraId="6AEE0C76" w14:textId="77777777" w:rsidR="00C1721B" w:rsidRPr="00C1721B" w:rsidRDefault="00574FD0">
      <w:pPr>
        <w:pStyle w:val="11"/>
        <w:tabs>
          <w:tab w:val="left" w:pos="440"/>
          <w:tab w:val="right" w:leader="dot" w:pos="9893"/>
        </w:tabs>
        <w:rPr>
          <w:rFonts w:asciiTheme="minorHAnsi" w:eastAsiaTheme="minorEastAsia" w:hAnsiTheme="minorHAnsi" w:cstheme="minorBidi"/>
          <w:b w:val="0"/>
          <w:bCs w:val="0"/>
          <w:caps w:val="0"/>
          <w:noProof/>
          <w:color w:val="auto"/>
          <w:kern w:val="2"/>
          <w:sz w:val="21"/>
          <w:szCs w:val="22"/>
          <w:lang w:val="en-US"/>
        </w:rPr>
      </w:pPr>
      <w:hyperlink w:anchor="_Toc516852051" w:history="1">
        <w:r w:rsidR="00C1721B" w:rsidRPr="00C1721B">
          <w:rPr>
            <w:rStyle w:val="a7"/>
            <w:rFonts w:ascii="黑体" w:eastAsia="黑体" w:hAnsi="黑体"/>
            <w:noProof/>
          </w:rPr>
          <w:t>7</w:t>
        </w:r>
        <w:r w:rsidR="00C1721B" w:rsidRPr="00C1721B">
          <w:rPr>
            <w:rFonts w:asciiTheme="minorHAnsi" w:eastAsiaTheme="minorEastAsia" w:hAnsiTheme="minorHAnsi" w:cstheme="minorBidi"/>
            <w:b w:val="0"/>
            <w:bCs w:val="0"/>
            <w:caps w:val="0"/>
            <w:noProof/>
            <w:color w:val="auto"/>
            <w:kern w:val="2"/>
            <w:sz w:val="21"/>
            <w:szCs w:val="22"/>
            <w:lang w:val="en-US"/>
          </w:rPr>
          <w:tab/>
        </w:r>
        <w:r w:rsidR="00C1721B" w:rsidRPr="00C1721B">
          <w:rPr>
            <w:rStyle w:val="a7"/>
            <w:rFonts w:ascii="黑体" w:eastAsia="黑体" w:hAnsi="黑体" w:hint="eastAsia"/>
            <w:noProof/>
          </w:rPr>
          <w:t>系统开发要求</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_Toc516852051 \h </w:instrText>
        </w:r>
        <w:r w:rsidR="00C1721B" w:rsidRPr="00C1721B">
          <w:rPr>
            <w:noProof/>
            <w:webHidden/>
          </w:rPr>
        </w:r>
        <w:r w:rsidR="00C1721B" w:rsidRPr="00C1721B">
          <w:rPr>
            <w:noProof/>
            <w:webHidden/>
          </w:rPr>
          <w:fldChar w:fldCharType="separate"/>
        </w:r>
        <w:r w:rsidR="00C1721B" w:rsidRPr="00C1721B">
          <w:rPr>
            <w:noProof/>
            <w:webHidden/>
          </w:rPr>
          <w:t>22</w:t>
        </w:r>
        <w:r w:rsidR="00C1721B" w:rsidRPr="00C1721B">
          <w:rPr>
            <w:noProof/>
            <w:webHidden/>
          </w:rPr>
          <w:fldChar w:fldCharType="end"/>
        </w:r>
      </w:hyperlink>
    </w:p>
    <w:p w14:paraId="4960E947"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52" w:history="1">
        <w:r w:rsidR="00C1721B" w:rsidRPr="00C1721B">
          <w:rPr>
            <w:rStyle w:val="a7"/>
            <w:rFonts w:ascii="黑体" w:hAnsi="黑体"/>
            <w:noProof/>
            <w:lang w:val="en-US"/>
          </w:rPr>
          <w:t>7.1</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hint="eastAsia"/>
            <w:noProof/>
            <w:lang w:val="en-US"/>
          </w:rPr>
          <w:t>项目周期</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_Toc516852052 \h </w:instrText>
        </w:r>
        <w:r w:rsidR="00C1721B" w:rsidRPr="00C1721B">
          <w:rPr>
            <w:noProof/>
            <w:webHidden/>
          </w:rPr>
        </w:r>
        <w:r w:rsidR="00C1721B" w:rsidRPr="00C1721B">
          <w:rPr>
            <w:noProof/>
            <w:webHidden/>
          </w:rPr>
          <w:fldChar w:fldCharType="separate"/>
        </w:r>
        <w:r w:rsidR="00C1721B" w:rsidRPr="00C1721B">
          <w:rPr>
            <w:noProof/>
            <w:webHidden/>
          </w:rPr>
          <w:t>22</w:t>
        </w:r>
        <w:r w:rsidR="00C1721B" w:rsidRPr="00C1721B">
          <w:rPr>
            <w:noProof/>
            <w:webHidden/>
          </w:rPr>
          <w:fldChar w:fldCharType="end"/>
        </w:r>
      </w:hyperlink>
    </w:p>
    <w:p w14:paraId="25E21D8A" w14:textId="77777777" w:rsidR="00C1721B" w:rsidRPr="00C1721B" w:rsidRDefault="00574FD0">
      <w:pPr>
        <w:pStyle w:val="11"/>
        <w:tabs>
          <w:tab w:val="left" w:pos="440"/>
          <w:tab w:val="right" w:leader="dot" w:pos="9893"/>
        </w:tabs>
        <w:rPr>
          <w:rFonts w:asciiTheme="minorHAnsi" w:eastAsiaTheme="minorEastAsia" w:hAnsiTheme="minorHAnsi" w:cstheme="minorBidi"/>
          <w:b w:val="0"/>
          <w:bCs w:val="0"/>
          <w:caps w:val="0"/>
          <w:noProof/>
          <w:color w:val="auto"/>
          <w:kern w:val="2"/>
          <w:sz w:val="21"/>
          <w:szCs w:val="22"/>
          <w:lang w:val="en-US"/>
        </w:rPr>
      </w:pPr>
      <w:hyperlink w:anchor="_Toc516852053" w:history="1">
        <w:r w:rsidR="00C1721B" w:rsidRPr="00C1721B">
          <w:rPr>
            <w:rStyle w:val="a7"/>
            <w:rFonts w:ascii="黑体" w:eastAsia="黑体" w:hAnsi="黑体"/>
            <w:noProof/>
          </w:rPr>
          <w:t>8</w:t>
        </w:r>
        <w:r w:rsidR="00C1721B" w:rsidRPr="00C1721B">
          <w:rPr>
            <w:rFonts w:asciiTheme="minorHAnsi" w:eastAsiaTheme="minorEastAsia" w:hAnsiTheme="minorHAnsi" w:cstheme="minorBidi"/>
            <w:b w:val="0"/>
            <w:bCs w:val="0"/>
            <w:caps w:val="0"/>
            <w:noProof/>
            <w:color w:val="auto"/>
            <w:kern w:val="2"/>
            <w:sz w:val="21"/>
            <w:szCs w:val="22"/>
            <w:lang w:val="en-US"/>
          </w:rPr>
          <w:tab/>
        </w:r>
        <w:r w:rsidR="00C1721B" w:rsidRPr="00C1721B">
          <w:rPr>
            <w:rStyle w:val="a7"/>
            <w:rFonts w:ascii="黑体" w:eastAsia="黑体" w:hAnsi="黑体" w:hint="eastAsia"/>
            <w:noProof/>
          </w:rPr>
          <w:t>关键性需求列表</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_Toc516852053 \h </w:instrText>
        </w:r>
        <w:r w:rsidR="00C1721B" w:rsidRPr="00C1721B">
          <w:rPr>
            <w:noProof/>
            <w:webHidden/>
          </w:rPr>
        </w:r>
        <w:r w:rsidR="00C1721B" w:rsidRPr="00C1721B">
          <w:rPr>
            <w:noProof/>
            <w:webHidden/>
          </w:rPr>
          <w:fldChar w:fldCharType="separate"/>
        </w:r>
        <w:r w:rsidR="00C1721B" w:rsidRPr="00C1721B">
          <w:rPr>
            <w:noProof/>
            <w:webHidden/>
          </w:rPr>
          <w:t>22</w:t>
        </w:r>
        <w:r w:rsidR="00C1721B" w:rsidRPr="00C1721B">
          <w:rPr>
            <w:noProof/>
            <w:webHidden/>
          </w:rPr>
          <w:fldChar w:fldCharType="end"/>
        </w:r>
      </w:hyperlink>
    </w:p>
    <w:p w14:paraId="6E93FB51" w14:textId="77777777" w:rsidR="00C1721B" w:rsidRPr="00C1721B" w:rsidRDefault="00574FD0">
      <w:pPr>
        <w:pStyle w:val="11"/>
        <w:tabs>
          <w:tab w:val="left" w:pos="440"/>
          <w:tab w:val="right" w:leader="dot" w:pos="9893"/>
        </w:tabs>
        <w:rPr>
          <w:rFonts w:asciiTheme="minorHAnsi" w:eastAsiaTheme="minorEastAsia" w:hAnsiTheme="minorHAnsi" w:cstheme="minorBidi"/>
          <w:b w:val="0"/>
          <w:bCs w:val="0"/>
          <w:caps w:val="0"/>
          <w:noProof/>
          <w:color w:val="auto"/>
          <w:kern w:val="2"/>
          <w:sz w:val="21"/>
          <w:szCs w:val="22"/>
          <w:lang w:val="en-US"/>
        </w:rPr>
      </w:pPr>
      <w:hyperlink w:anchor="_Toc516852054" w:history="1">
        <w:r w:rsidR="00C1721B" w:rsidRPr="00C1721B">
          <w:rPr>
            <w:rStyle w:val="a7"/>
            <w:rFonts w:ascii="黑体" w:eastAsia="黑体" w:hAnsi="黑体" w:cs="Arial"/>
            <w:noProof/>
          </w:rPr>
          <w:t>9</w:t>
        </w:r>
        <w:r w:rsidR="00C1721B" w:rsidRPr="00C1721B">
          <w:rPr>
            <w:rFonts w:asciiTheme="minorHAnsi" w:eastAsiaTheme="minorEastAsia" w:hAnsiTheme="minorHAnsi" w:cstheme="minorBidi"/>
            <w:b w:val="0"/>
            <w:bCs w:val="0"/>
            <w:caps w:val="0"/>
            <w:noProof/>
            <w:color w:val="auto"/>
            <w:kern w:val="2"/>
            <w:sz w:val="21"/>
            <w:szCs w:val="22"/>
            <w:lang w:val="en-US"/>
          </w:rPr>
          <w:tab/>
        </w:r>
        <w:r w:rsidR="00C1721B" w:rsidRPr="00C1721B">
          <w:rPr>
            <w:rStyle w:val="a7"/>
            <w:rFonts w:ascii="黑体" w:eastAsia="黑体" w:hAnsi="黑体" w:cs="Arial" w:hint="eastAsia"/>
            <w:noProof/>
          </w:rPr>
          <w:t>其它约束</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_Toc516852054 \h </w:instrText>
        </w:r>
        <w:r w:rsidR="00C1721B" w:rsidRPr="00C1721B">
          <w:rPr>
            <w:noProof/>
            <w:webHidden/>
          </w:rPr>
        </w:r>
        <w:r w:rsidR="00C1721B" w:rsidRPr="00C1721B">
          <w:rPr>
            <w:noProof/>
            <w:webHidden/>
          </w:rPr>
          <w:fldChar w:fldCharType="separate"/>
        </w:r>
        <w:r w:rsidR="00C1721B" w:rsidRPr="00C1721B">
          <w:rPr>
            <w:noProof/>
            <w:webHidden/>
          </w:rPr>
          <w:t>22</w:t>
        </w:r>
        <w:r w:rsidR="00C1721B" w:rsidRPr="00C1721B">
          <w:rPr>
            <w:noProof/>
            <w:webHidden/>
          </w:rPr>
          <w:fldChar w:fldCharType="end"/>
        </w:r>
      </w:hyperlink>
    </w:p>
    <w:p w14:paraId="3E1D3781"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55" w:history="1">
        <w:r w:rsidR="00C1721B" w:rsidRPr="00C1721B">
          <w:rPr>
            <w:rStyle w:val="a7"/>
            <w:rFonts w:ascii="黑体" w:hAnsi="黑体" w:cs="Arial"/>
            <w:noProof/>
            <w:lang w:val="en-US"/>
          </w:rPr>
          <w:t>9.1</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第三方软件使用约束</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_Toc516852055 \h </w:instrText>
        </w:r>
        <w:r w:rsidR="00C1721B" w:rsidRPr="00C1721B">
          <w:rPr>
            <w:noProof/>
            <w:webHidden/>
          </w:rPr>
        </w:r>
        <w:r w:rsidR="00C1721B" w:rsidRPr="00C1721B">
          <w:rPr>
            <w:noProof/>
            <w:webHidden/>
          </w:rPr>
          <w:fldChar w:fldCharType="separate"/>
        </w:r>
        <w:r w:rsidR="00C1721B" w:rsidRPr="00C1721B">
          <w:rPr>
            <w:noProof/>
            <w:webHidden/>
          </w:rPr>
          <w:t>22</w:t>
        </w:r>
        <w:r w:rsidR="00C1721B" w:rsidRPr="00C1721B">
          <w:rPr>
            <w:noProof/>
            <w:webHidden/>
          </w:rPr>
          <w:fldChar w:fldCharType="end"/>
        </w:r>
      </w:hyperlink>
    </w:p>
    <w:p w14:paraId="01E72B0E"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56" w:history="1">
        <w:r w:rsidR="00C1721B" w:rsidRPr="00C1721B">
          <w:rPr>
            <w:rStyle w:val="a7"/>
            <w:rFonts w:ascii="黑体" w:hAnsi="黑体" w:cs="Arial"/>
            <w:noProof/>
            <w:lang w:val="en-US"/>
          </w:rPr>
          <w:t>9.2</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依赖关系</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_Toc516852056 \h </w:instrText>
        </w:r>
        <w:r w:rsidR="00C1721B" w:rsidRPr="00C1721B">
          <w:rPr>
            <w:noProof/>
            <w:webHidden/>
          </w:rPr>
        </w:r>
        <w:r w:rsidR="00C1721B" w:rsidRPr="00C1721B">
          <w:rPr>
            <w:noProof/>
            <w:webHidden/>
          </w:rPr>
          <w:fldChar w:fldCharType="separate"/>
        </w:r>
        <w:r w:rsidR="00C1721B" w:rsidRPr="00C1721B">
          <w:rPr>
            <w:noProof/>
            <w:webHidden/>
          </w:rPr>
          <w:t>22</w:t>
        </w:r>
        <w:r w:rsidR="00C1721B" w:rsidRPr="00C1721B">
          <w:rPr>
            <w:noProof/>
            <w:webHidden/>
          </w:rPr>
          <w:fldChar w:fldCharType="end"/>
        </w:r>
      </w:hyperlink>
    </w:p>
    <w:p w14:paraId="1C6B6DBD" w14:textId="77777777" w:rsidR="00C1721B" w:rsidRPr="00C1721B" w:rsidRDefault="00574FD0">
      <w:pPr>
        <w:pStyle w:val="11"/>
        <w:tabs>
          <w:tab w:val="left" w:pos="440"/>
          <w:tab w:val="right" w:leader="dot" w:pos="9893"/>
        </w:tabs>
        <w:rPr>
          <w:rFonts w:asciiTheme="minorHAnsi" w:eastAsiaTheme="minorEastAsia" w:hAnsiTheme="minorHAnsi" w:cstheme="minorBidi"/>
          <w:b w:val="0"/>
          <w:bCs w:val="0"/>
          <w:caps w:val="0"/>
          <w:noProof/>
          <w:color w:val="auto"/>
          <w:kern w:val="2"/>
          <w:sz w:val="21"/>
          <w:szCs w:val="22"/>
          <w:lang w:val="en-US"/>
        </w:rPr>
      </w:pPr>
      <w:hyperlink w:anchor="_Toc516852057" w:history="1">
        <w:r w:rsidR="00C1721B" w:rsidRPr="00C1721B">
          <w:rPr>
            <w:rStyle w:val="a7"/>
            <w:rFonts w:ascii="黑体" w:eastAsia="黑体" w:hAnsi="黑体" w:cs="Arial"/>
            <w:noProof/>
          </w:rPr>
          <w:t>10</w:t>
        </w:r>
        <w:r w:rsidR="00C1721B" w:rsidRPr="00C1721B">
          <w:rPr>
            <w:rFonts w:asciiTheme="minorHAnsi" w:eastAsiaTheme="minorEastAsia" w:hAnsiTheme="minorHAnsi" w:cstheme="minorBidi"/>
            <w:b w:val="0"/>
            <w:bCs w:val="0"/>
            <w:caps w:val="0"/>
            <w:noProof/>
            <w:color w:val="auto"/>
            <w:kern w:val="2"/>
            <w:sz w:val="21"/>
            <w:szCs w:val="22"/>
            <w:lang w:val="en-US"/>
          </w:rPr>
          <w:tab/>
        </w:r>
        <w:r w:rsidR="00C1721B" w:rsidRPr="00C1721B">
          <w:rPr>
            <w:rStyle w:val="a7"/>
            <w:rFonts w:ascii="黑体" w:eastAsia="黑体" w:hAnsi="黑体" w:cs="Arial" w:hint="eastAsia"/>
            <w:noProof/>
          </w:rPr>
          <w:t>附录</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_Toc516852057 \h </w:instrText>
        </w:r>
        <w:r w:rsidR="00C1721B" w:rsidRPr="00C1721B">
          <w:rPr>
            <w:noProof/>
            <w:webHidden/>
          </w:rPr>
        </w:r>
        <w:r w:rsidR="00C1721B" w:rsidRPr="00C1721B">
          <w:rPr>
            <w:noProof/>
            <w:webHidden/>
          </w:rPr>
          <w:fldChar w:fldCharType="separate"/>
        </w:r>
        <w:r w:rsidR="00C1721B" w:rsidRPr="00C1721B">
          <w:rPr>
            <w:noProof/>
            <w:webHidden/>
          </w:rPr>
          <w:t>23</w:t>
        </w:r>
        <w:r w:rsidR="00C1721B" w:rsidRPr="00C1721B">
          <w:rPr>
            <w:noProof/>
            <w:webHidden/>
          </w:rPr>
          <w:fldChar w:fldCharType="end"/>
        </w:r>
      </w:hyperlink>
    </w:p>
    <w:p w14:paraId="605DA13C"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58" w:history="1">
        <w:r w:rsidR="00C1721B" w:rsidRPr="00C1721B">
          <w:rPr>
            <w:rStyle w:val="a7"/>
            <w:rFonts w:ascii="黑体" w:hAnsi="黑体" w:cs="Arial"/>
            <w:noProof/>
            <w:lang w:val="en-US"/>
          </w:rPr>
          <w:t>10.1</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实际人工测试场景</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_Toc516852058 \h </w:instrText>
        </w:r>
        <w:r w:rsidR="00C1721B" w:rsidRPr="00C1721B">
          <w:rPr>
            <w:noProof/>
            <w:webHidden/>
          </w:rPr>
        </w:r>
        <w:r w:rsidR="00C1721B" w:rsidRPr="00C1721B">
          <w:rPr>
            <w:noProof/>
            <w:webHidden/>
          </w:rPr>
          <w:fldChar w:fldCharType="separate"/>
        </w:r>
        <w:r w:rsidR="00C1721B" w:rsidRPr="00C1721B">
          <w:rPr>
            <w:noProof/>
            <w:webHidden/>
          </w:rPr>
          <w:t>23</w:t>
        </w:r>
        <w:r w:rsidR="00C1721B" w:rsidRPr="00C1721B">
          <w:rPr>
            <w:noProof/>
            <w:webHidden/>
          </w:rPr>
          <w:fldChar w:fldCharType="end"/>
        </w:r>
      </w:hyperlink>
    </w:p>
    <w:p w14:paraId="02FF66C6"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59" w:history="1">
        <w:r w:rsidR="00C1721B" w:rsidRPr="00C1721B">
          <w:rPr>
            <w:rStyle w:val="a7"/>
            <w:rFonts w:ascii="黑体" w:eastAsia="黑体" w:hAnsi="黑体"/>
            <w:i w:val="0"/>
            <w:noProof/>
          </w:rPr>
          <w:t>10.1.1</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i w:val="0"/>
            <w:noProof/>
          </w:rPr>
          <w:t>Web</w:t>
        </w:r>
        <w:r w:rsidR="00C1721B" w:rsidRPr="00C1721B">
          <w:rPr>
            <w:rStyle w:val="a7"/>
            <w:rFonts w:ascii="黑体" w:eastAsia="黑体" w:hAnsi="黑体" w:hint="eastAsia"/>
            <w:i w:val="0"/>
            <w:noProof/>
          </w:rPr>
          <w:t>类测试流程</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_Toc516852059 \h </w:instrText>
        </w:r>
        <w:r w:rsidR="00C1721B" w:rsidRPr="00C1721B">
          <w:rPr>
            <w:i w:val="0"/>
            <w:noProof/>
            <w:webHidden/>
          </w:rPr>
        </w:r>
        <w:r w:rsidR="00C1721B" w:rsidRPr="00C1721B">
          <w:rPr>
            <w:i w:val="0"/>
            <w:noProof/>
            <w:webHidden/>
          </w:rPr>
          <w:fldChar w:fldCharType="separate"/>
        </w:r>
        <w:r w:rsidR="00C1721B" w:rsidRPr="00C1721B">
          <w:rPr>
            <w:i w:val="0"/>
            <w:noProof/>
            <w:webHidden/>
          </w:rPr>
          <w:t>23</w:t>
        </w:r>
        <w:r w:rsidR="00C1721B" w:rsidRPr="00C1721B">
          <w:rPr>
            <w:i w:val="0"/>
            <w:noProof/>
            <w:webHidden/>
          </w:rPr>
          <w:fldChar w:fldCharType="end"/>
        </w:r>
      </w:hyperlink>
    </w:p>
    <w:p w14:paraId="1B166398"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60" w:history="1">
        <w:r w:rsidR="00C1721B" w:rsidRPr="00C1721B">
          <w:rPr>
            <w:rStyle w:val="a7"/>
            <w:rFonts w:ascii="黑体" w:eastAsia="黑体" w:hAnsi="黑体"/>
            <w:i w:val="0"/>
            <w:noProof/>
          </w:rPr>
          <w:t>10.1.2</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i w:val="0"/>
            <w:noProof/>
          </w:rPr>
          <w:t>APP</w:t>
        </w:r>
        <w:r w:rsidR="00C1721B" w:rsidRPr="00C1721B">
          <w:rPr>
            <w:rStyle w:val="a7"/>
            <w:rFonts w:ascii="黑体" w:eastAsia="黑体" w:hAnsi="黑体" w:hint="eastAsia"/>
            <w:i w:val="0"/>
            <w:noProof/>
          </w:rPr>
          <w:t>类测试流程</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_Toc516852060 \h </w:instrText>
        </w:r>
        <w:r w:rsidR="00C1721B" w:rsidRPr="00C1721B">
          <w:rPr>
            <w:i w:val="0"/>
            <w:noProof/>
            <w:webHidden/>
          </w:rPr>
        </w:r>
        <w:r w:rsidR="00C1721B" w:rsidRPr="00C1721B">
          <w:rPr>
            <w:i w:val="0"/>
            <w:noProof/>
            <w:webHidden/>
          </w:rPr>
          <w:fldChar w:fldCharType="separate"/>
        </w:r>
        <w:r w:rsidR="00C1721B" w:rsidRPr="00C1721B">
          <w:rPr>
            <w:i w:val="0"/>
            <w:noProof/>
            <w:webHidden/>
          </w:rPr>
          <w:t>30</w:t>
        </w:r>
        <w:r w:rsidR="00C1721B" w:rsidRPr="00C1721B">
          <w:rPr>
            <w:i w:val="0"/>
            <w:noProof/>
            <w:webHidden/>
          </w:rPr>
          <w:fldChar w:fldCharType="end"/>
        </w:r>
      </w:hyperlink>
    </w:p>
    <w:p w14:paraId="44F77166" w14:textId="77777777" w:rsidR="00C1721B" w:rsidRPr="00C1721B" w:rsidRDefault="00574FD0">
      <w:pPr>
        <w:pStyle w:val="21"/>
        <w:tabs>
          <w:tab w:val="left" w:pos="880"/>
          <w:tab w:val="right" w:leader="dot" w:pos="9893"/>
        </w:tabs>
        <w:rPr>
          <w:rFonts w:asciiTheme="minorHAnsi" w:eastAsiaTheme="minorEastAsia" w:hAnsiTheme="minorHAnsi" w:cstheme="minorBidi"/>
          <w:smallCaps w:val="0"/>
          <w:noProof/>
          <w:color w:val="auto"/>
          <w:kern w:val="2"/>
          <w:sz w:val="21"/>
          <w:szCs w:val="22"/>
          <w:lang w:val="en-US"/>
        </w:rPr>
      </w:pPr>
      <w:hyperlink w:anchor="_Toc516852061" w:history="1">
        <w:r w:rsidR="00C1721B" w:rsidRPr="00C1721B">
          <w:rPr>
            <w:rStyle w:val="a7"/>
            <w:rFonts w:ascii="黑体" w:hAnsi="黑体" w:cs="Arial"/>
            <w:noProof/>
            <w:lang w:val="en-US"/>
          </w:rPr>
          <w:t>10.2</w:t>
        </w:r>
        <w:r w:rsidR="00C1721B" w:rsidRPr="00C1721B">
          <w:rPr>
            <w:rFonts w:asciiTheme="minorHAnsi" w:eastAsiaTheme="minorEastAsia" w:hAnsiTheme="minorHAnsi" w:cstheme="minorBidi"/>
            <w:smallCaps w:val="0"/>
            <w:noProof/>
            <w:color w:val="auto"/>
            <w:kern w:val="2"/>
            <w:sz w:val="21"/>
            <w:szCs w:val="22"/>
            <w:lang w:val="en-US"/>
          </w:rPr>
          <w:tab/>
        </w:r>
        <w:r w:rsidR="00C1721B" w:rsidRPr="00C1721B">
          <w:rPr>
            <w:rStyle w:val="a7"/>
            <w:rFonts w:ascii="黑体" w:hAnsi="黑体" w:cs="Arial" w:hint="eastAsia"/>
            <w:noProof/>
            <w:lang w:val="en-US"/>
          </w:rPr>
          <w:t>自动化流程</w:t>
        </w:r>
        <w:r w:rsidR="00C1721B" w:rsidRPr="00C1721B">
          <w:rPr>
            <w:noProof/>
            <w:webHidden/>
          </w:rPr>
          <w:tab/>
        </w:r>
        <w:r w:rsidR="00C1721B" w:rsidRPr="00C1721B">
          <w:rPr>
            <w:noProof/>
            <w:webHidden/>
          </w:rPr>
          <w:fldChar w:fldCharType="begin"/>
        </w:r>
        <w:r w:rsidR="00C1721B" w:rsidRPr="00C1721B">
          <w:rPr>
            <w:noProof/>
            <w:webHidden/>
          </w:rPr>
          <w:instrText xml:space="preserve"> PAGEREF _Toc516852061 \h </w:instrText>
        </w:r>
        <w:r w:rsidR="00C1721B" w:rsidRPr="00C1721B">
          <w:rPr>
            <w:noProof/>
            <w:webHidden/>
          </w:rPr>
        </w:r>
        <w:r w:rsidR="00C1721B" w:rsidRPr="00C1721B">
          <w:rPr>
            <w:noProof/>
            <w:webHidden/>
          </w:rPr>
          <w:fldChar w:fldCharType="separate"/>
        </w:r>
        <w:r w:rsidR="00C1721B" w:rsidRPr="00C1721B">
          <w:rPr>
            <w:noProof/>
            <w:webHidden/>
          </w:rPr>
          <w:t>30</w:t>
        </w:r>
        <w:r w:rsidR="00C1721B" w:rsidRPr="00C1721B">
          <w:rPr>
            <w:noProof/>
            <w:webHidden/>
          </w:rPr>
          <w:fldChar w:fldCharType="end"/>
        </w:r>
      </w:hyperlink>
    </w:p>
    <w:p w14:paraId="63C622DB"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62" w:history="1">
        <w:r w:rsidR="00C1721B" w:rsidRPr="00C1721B">
          <w:rPr>
            <w:rStyle w:val="a7"/>
            <w:rFonts w:ascii="黑体" w:eastAsia="黑体" w:hAnsi="黑体"/>
            <w:i w:val="0"/>
            <w:noProof/>
          </w:rPr>
          <w:t>10.2.1</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i w:val="0"/>
            <w:noProof/>
          </w:rPr>
          <w:t>Web</w:t>
        </w:r>
        <w:r w:rsidR="00C1721B" w:rsidRPr="00C1721B">
          <w:rPr>
            <w:rStyle w:val="a7"/>
            <w:rFonts w:ascii="黑体" w:eastAsia="黑体" w:hAnsi="黑体" w:hint="eastAsia"/>
            <w:i w:val="0"/>
            <w:noProof/>
          </w:rPr>
          <w:t>类测试流程</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_Toc516852062 \h </w:instrText>
        </w:r>
        <w:r w:rsidR="00C1721B" w:rsidRPr="00C1721B">
          <w:rPr>
            <w:i w:val="0"/>
            <w:noProof/>
            <w:webHidden/>
          </w:rPr>
        </w:r>
        <w:r w:rsidR="00C1721B" w:rsidRPr="00C1721B">
          <w:rPr>
            <w:i w:val="0"/>
            <w:noProof/>
            <w:webHidden/>
          </w:rPr>
          <w:fldChar w:fldCharType="separate"/>
        </w:r>
        <w:r w:rsidR="00C1721B" w:rsidRPr="00C1721B">
          <w:rPr>
            <w:i w:val="0"/>
            <w:noProof/>
            <w:webHidden/>
          </w:rPr>
          <w:t>30</w:t>
        </w:r>
        <w:r w:rsidR="00C1721B" w:rsidRPr="00C1721B">
          <w:rPr>
            <w:i w:val="0"/>
            <w:noProof/>
            <w:webHidden/>
          </w:rPr>
          <w:fldChar w:fldCharType="end"/>
        </w:r>
      </w:hyperlink>
    </w:p>
    <w:p w14:paraId="43340C5E" w14:textId="77777777" w:rsidR="00C1721B" w:rsidRPr="00C1721B" w:rsidRDefault="00574FD0">
      <w:pPr>
        <w:pStyle w:val="32"/>
        <w:tabs>
          <w:tab w:val="left" w:pos="1320"/>
          <w:tab w:val="right" w:leader="dot" w:pos="9893"/>
        </w:tabs>
        <w:rPr>
          <w:rFonts w:asciiTheme="minorHAnsi" w:eastAsiaTheme="minorEastAsia" w:hAnsiTheme="minorHAnsi" w:cstheme="minorBidi"/>
          <w:i w:val="0"/>
          <w:iCs w:val="0"/>
          <w:noProof/>
          <w:color w:val="auto"/>
          <w:kern w:val="2"/>
          <w:sz w:val="21"/>
          <w:szCs w:val="22"/>
          <w:lang w:val="en-US"/>
        </w:rPr>
      </w:pPr>
      <w:hyperlink w:anchor="_Toc516852063" w:history="1">
        <w:r w:rsidR="00C1721B" w:rsidRPr="00C1721B">
          <w:rPr>
            <w:rStyle w:val="a7"/>
            <w:rFonts w:ascii="黑体" w:eastAsia="黑体" w:hAnsi="黑体"/>
            <w:i w:val="0"/>
            <w:noProof/>
          </w:rPr>
          <w:t>10.2.2</w:t>
        </w:r>
        <w:r w:rsidR="00C1721B" w:rsidRPr="00C1721B">
          <w:rPr>
            <w:rFonts w:asciiTheme="minorHAnsi" w:eastAsiaTheme="minorEastAsia" w:hAnsiTheme="minorHAnsi" w:cstheme="minorBidi"/>
            <w:i w:val="0"/>
            <w:iCs w:val="0"/>
            <w:noProof/>
            <w:color w:val="auto"/>
            <w:kern w:val="2"/>
            <w:sz w:val="21"/>
            <w:szCs w:val="22"/>
            <w:lang w:val="en-US"/>
          </w:rPr>
          <w:tab/>
        </w:r>
        <w:r w:rsidR="00C1721B" w:rsidRPr="00C1721B">
          <w:rPr>
            <w:rStyle w:val="a7"/>
            <w:rFonts w:ascii="黑体" w:eastAsia="黑体" w:hAnsi="黑体"/>
            <w:i w:val="0"/>
            <w:noProof/>
          </w:rPr>
          <w:t>APP</w:t>
        </w:r>
        <w:r w:rsidR="00C1721B" w:rsidRPr="00C1721B">
          <w:rPr>
            <w:rStyle w:val="a7"/>
            <w:rFonts w:ascii="黑体" w:eastAsia="黑体" w:hAnsi="黑体" w:hint="eastAsia"/>
            <w:i w:val="0"/>
            <w:noProof/>
          </w:rPr>
          <w:t>类测试流程</w:t>
        </w:r>
        <w:r w:rsidR="00C1721B" w:rsidRPr="00C1721B">
          <w:rPr>
            <w:i w:val="0"/>
            <w:noProof/>
            <w:webHidden/>
          </w:rPr>
          <w:tab/>
        </w:r>
        <w:r w:rsidR="00C1721B" w:rsidRPr="00C1721B">
          <w:rPr>
            <w:i w:val="0"/>
            <w:noProof/>
            <w:webHidden/>
          </w:rPr>
          <w:fldChar w:fldCharType="begin"/>
        </w:r>
        <w:r w:rsidR="00C1721B" w:rsidRPr="00C1721B">
          <w:rPr>
            <w:i w:val="0"/>
            <w:noProof/>
            <w:webHidden/>
          </w:rPr>
          <w:instrText xml:space="preserve"> PAGEREF _Toc516852063 \h </w:instrText>
        </w:r>
        <w:r w:rsidR="00C1721B" w:rsidRPr="00C1721B">
          <w:rPr>
            <w:i w:val="0"/>
            <w:noProof/>
            <w:webHidden/>
          </w:rPr>
        </w:r>
        <w:r w:rsidR="00C1721B" w:rsidRPr="00C1721B">
          <w:rPr>
            <w:i w:val="0"/>
            <w:noProof/>
            <w:webHidden/>
          </w:rPr>
          <w:fldChar w:fldCharType="separate"/>
        </w:r>
        <w:r w:rsidR="00C1721B" w:rsidRPr="00C1721B">
          <w:rPr>
            <w:i w:val="0"/>
            <w:noProof/>
            <w:webHidden/>
          </w:rPr>
          <w:t>31</w:t>
        </w:r>
        <w:r w:rsidR="00C1721B" w:rsidRPr="00C1721B">
          <w:rPr>
            <w:i w:val="0"/>
            <w:noProof/>
            <w:webHidden/>
          </w:rPr>
          <w:fldChar w:fldCharType="end"/>
        </w:r>
      </w:hyperlink>
    </w:p>
    <w:p w14:paraId="3ECB3FB3" w14:textId="77777777" w:rsidR="00417A84" w:rsidRPr="00C1721B" w:rsidRDefault="00A865B9" w:rsidP="00417A84">
      <w:pPr>
        <w:rPr>
          <w:rFonts w:ascii="黑体" w:eastAsia="黑体" w:hAnsi="黑体" w:cs="Arial"/>
          <w:b/>
          <w:bCs/>
          <w:color w:val="auto"/>
          <w:sz w:val="24"/>
        </w:rPr>
      </w:pPr>
      <w:r w:rsidRPr="00C1721B">
        <w:rPr>
          <w:rFonts w:ascii="黑体" w:eastAsia="黑体" w:hAnsi="黑体" w:cs="Arial"/>
          <w:b/>
          <w:bCs/>
          <w:color w:val="auto"/>
          <w:sz w:val="24"/>
        </w:rPr>
        <w:fldChar w:fldCharType="end"/>
      </w:r>
      <w:bookmarkStart w:id="4" w:name="_Toc145156537"/>
      <w:bookmarkStart w:id="5" w:name="_Toc493131061"/>
      <w:bookmarkStart w:id="6" w:name="_Toc19334633"/>
      <w:bookmarkEnd w:id="0"/>
    </w:p>
    <w:p w14:paraId="16578FCB" w14:textId="77777777" w:rsidR="00417A84" w:rsidRPr="00C1721B" w:rsidRDefault="00417A84" w:rsidP="00417A84">
      <w:pPr>
        <w:rPr>
          <w:rFonts w:ascii="黑体" w:eastAsia="黑体" w:hAnsi="黑体"/>
        </w:rPr>
      </w:pPr>
    </w:p>
    <w:p w14:paraId="38342973" w14:textId="77777777" w:rsidR="00417A84" w:rsidRPr="00C1721B" w:rsidRDefault="00417A84" w:rsidP="00417A84">
      <w:pPr>
        <w:rPr>
          <w:rFonts w:ascii="黑体" w:eastAsia="黑体" w:hAnsi="黑体"/>
        </w:rPr>
      </w:pPr>
    </w:p>
    <w:p w14:paraId="4426FE4A" w14:textId="77777777" w:rsidR="00417A84" w:rsidRPr="00144784" w:rsidRDefault="00417A84" w:rsidP="00417A84">
      <w:pPr>
        <w:rPr>
          <w:rFonts w:ascii="黑体" w:eastAsia="黑体" w:hAnsi="黑体"/>
        </w:rPr>
      </w:pPr>
    </w:p>
    <w:p w14:paraId="26F62ABC" w14:textId="77777777" w:rsidR="00417A84" w:rsidRPr="00144784" w:rsidRDefault="00417A84" w:rsidP="00417A84">
      <w:pPr>
        <w:rPr>
          <w:rFonts w:ascii="黑体" w:eastAsia="黑体" w:hAnsi="黑体"/>
        </w:rPr>
      </w:pPr>
    </w:p>
    <w:p w14:paraId="4CD23D92" w14:textId="77777777" w:rsidR="00417A84" w:rsidRPr="00144784" w:rsidRDefault="00417A84" w:rsidP="00417A84">
      <w:pPr>
        <w:rPr>
          <w:rFonts w:ascii="黑体" w:eastAsia="黑体" w:hAnsi="黑体"/>
        </w:rPr>
      </w:pPr>
    </w:p>
    <w:p w14:paraId="3890EA9F" w14:textId="77777777" w:rsidR="00417A84" w:rsidRPr="00144784" w:rsidRDefault="00417A84" w:rsidP="00417A84">
      <w:pPr>
        <w:rPr>
          <w:rFonts w:ascii="黑体" w:eastAsia="黑体" w:hAnsi="黑体"/>
        </w:rPr>
      </w:pPr>
    </w:p>
    <w:p w14:paraId="2A85B4C6" w14:textId="77777777" w:rsidR="00417A84" w:rsidRPr="00144784" w:rsidRDefault="00417A84" w:rsidP="00417A84">
      <w:pPr>
        <w:rPr>
          <w:rFonts w:ascii="黑体" w:eastAsia="黑体" w:hAnsi="黑体"/>
        </w:rPr>
      </w:pPr>
    </w:p>
    <w:p w14:paraId="6674CFB1" w14:textId="77777777" w:rsidR="00417A84" w:rsidRPr="00144784" w:rsidRDefault="00417A84" w:rsidP="00417A84">
      <w:pPr>
        <w:rPr>
          <w:rFonts w:ascii="黑体" w:eastAsia="黑体" w:hAnsi="黑体"/>
        </w:rPr>
      </w:pPr>
    </w:p>
    <w:p w14:paraId="2A50A93F" w14:textId="77777777" w:rsidR="00417A84" w:rsidRPr="00144784" w:rsidRDefault="00417A84" w:rsidP="00417A84">
      <w:pPr>
        <w:rPr>
          <w:rFonts w:ascii="黑体" w:eastAsia="黑体" w:hAnsi="黑体"/>
        </w:rPr>
      </w:pPr>
    </w:p>
    <w:p w14:paraId="73799799" w14:textId="77777777" w:rsidR="00417A84" w:rsidRPr="00144784" w:rsidRDefault="00417A84" w:rsidP="00417A84">
      <w:pPr>
        <w:rPr>
          <w:rFonts w:ascii="黑体" w:eastAsia="黑体" w:hAnsi="黑体"/>
        </w:rPr>
      </w:pPr>
    </w:p>
    <w:p w14:paraId="1AB9ADE3" w14:textId="77777777" w:rsidR="00417A84" w:rsidRPr="00144784" w:rsidRDefault="00417A84" w:rsidP="00417A84">
      <w:pPr>
        <w:rPr>
          <w:rFonts w:ascii="黑体" w:eastAsia="黑体" w:hAnsi="黑体"/>
        </w:rPr>
      </w:pPr>
    </w:p>
    <w:p w14:paraId="6050A71E" w14:textId="77777777" w:rsidR="00417A84" w:rsidRPr="00144784" w:rsidRDefault="00417A84" w:rsidP="00417A84">
      <w:pPr>
        <w:rPr>
          <w:rFonts w:ascii="黑体" w:eastAsia="黑体" w:hAnsi="黑体"/>
        </w:rPr>
      </w:pPr>
    </w:p>
    <w:p w14:paraId="112818F2" w14:textId="77777777" w:rsidR="00417A84" w:rsidRPr="00144784" w:rsidRDefault="00417A84" w:rsidP="00417A84">
      <w:pPr>
        <w:rPr>
          <w:rFonts w:ascii="黑体" w:eastAsia="黑体" w:hAnsi="黑体"/>
        </w:rPr>
      </w:pPr>
    </w:p>
    <w:p w14:paraId="4A51B6BC" w14:textId="77777777" w:rsidR="00417A84" w:rsidRPr="00144784" w:rsidRDefault="00417A84" w:rsidP="00417A84">
      <w:pPr>
        <w:rPr>
          <w:rFonts w:ascii="黑体" w:eastAsia="黑体" w:hAnsi="黑体"/>
        </w:rPr>
      </w:pPr>
    </w:p>
    <w:p w14:paraId="3BDC1454" w14:textId="77777777" w:rsidR="00417A84" w:rsidRPr="00144784" w:rsidRDefault="00417A84" w:rsidP="00417A84">
      <w:pPr>
        <w:rPr>
          <w:rFonts w:ascii="黑体" w:eastAsia="黑体" w:hAnsi="黑体"/>
        </w:rPr>
      </w:pPr>
    </w:p>
    <w:p w14:paraId="05049FAE" w14:textId="77777777" w:rsidR="00417A84" w:rsidRPr="00144784" w:rsidRDefault="00417A84" w:rsidP="00417A84">
      <w:pPr>
        <w:rPr>
          <w:rFonts w:ascii="黑体" w:eastAsia="黑体" w:hAnsi="黑体"/>
        </w:rPr>
      </w:pPr>
    </w:p>
    <w:p w14:paraId="1D6E7C6D" w14:textId="77777777" w:rsidR="00417A84" w:rsidRPr="00144784" w:rsidRDefault="00417A84" w:rsidP="00417A84">
      <w:pPr>
        <w:rPr>
          <w:rFonts w:ascii="黑体" w:eastAsia="黑体" w:hAnsi="黑体"/>
        </w:rPr>
      </w:pPr>
    </w:p>
    <w:p w14:paraId="32A82D80" w14:textId="77777777" w:rsidR="0050798C" w:rsidRPr="00144784" w:rsidRDefault="00D35A1E" w:rsidP="00016047">
      <w:pPr>
        <w:pStyle w:val="1"/>
        <w:numPr>
          <w:ilvl w:val="0"/>
          <w:numId w:val="3"/>
        </w:numPr>
        <w:spacing w:beforeLines="100" w:before="312" w:afterLines="100" w:after="312" w:line="240" w:lineRule="auto"/>
        <w:ind w:left="431" w:hanging="431"/>
        <w:rPr>
          <w:rFonts w:ascii="黑体" w:eastAsia="黑体" w:hAnsi="黑体" w:cs="Arial"/>
          <w:b w:val="0"/>
          <w:color w:val="auto"/>
          <w:sz w:val="40"/>
          <w:szCs w:val="40"/>
        </w:rPr>
      </w:pPr>
      <w:bookmarkStart w:id="7" w:name="_Toc516852003"/>
      <w:r w:rsidRPr="00144784">
        <w:rPr>
          <w:rFonts w:ascii="黑体" w:eastAsia="黑体" w:hAnsi="黑体" w:cs="Arial"/>
          <w:b w:val="0"/>
          <w:color w:val="auto"/>
          <w:sz w:val="40"/>
          <w:szCs w:val="40"/>
        </w:rPr>
        <w:lastRenderedPageBreak/>
        <w:t>引言</w:t>
      </w:r>
      <w:bookmarkEnd w:id="4"/>
      <w:bookmarkEnd w:id="7"/>
    </w:p>
    <w:p w14:paraId="78E66169" w14:textId="77777777" w:rsidR="0050798C" w:rsidRPr="00144784" w:rsidRDefault="00D35A1E" w:rsidP="00016047">
      <w:pPr>
        <w:pStyle w:val="2"/>
        <w:numPr>
          <w:ilvl w:val="1"/>
          <w:numId w:val="3"/>
        </w:numPr>
        <w:spacing w:beforeLines="50" w:before="156" w:afterLines="50" w:after="156" w:line="240" w:lineRule="auto"/>
        <w:ind w:left="578" w:hanging="578"/>
        <w:rPr>
          <w:rFonts w:ascii="黑体" w:hAnsi="黑体" w:cs="Arial"/>
          <w:b w:val="0"/>
          <w:sz w:val="36"/>
          <w:szCs w:val="36"/>
          <w:lang w:val="en-US"/>
        </w:rPr>
      </w:pPr>
      <w:bookmarkStart w:id="8" w:name="_Toc145156538"/>
      <w:bookmarkStart w:id="9" w:name="_Toc516852004"/>
      <w:r w:rsidRPr="00144784">
        <w:rPr>
          <w:rFonts w:ascii="黑体" w:hAnsi="黑体" w:cs="Arial"/>
          <w:b w:val="0"/>
          <w:sz w:val="36"/>
          <w:szCs w:val="36"/>
          <w:lang w:val="en-US"/>
        </w:rPr>
        <w:t>编写目的</w:t>
      </w:r>
      <w:bookmarkEnd w:id="8"/>
      <w:bookmarkEnd w:id="9"/>
    </w:p>
    <w:p w14:paraId="3933F826" w14:textId="77777777" w:rsidR="00933942" w:rsidRPr="00144784" w:rsidRDefault="00CB65D5" w:rsidP="00CB65D5">
      <w:pPr>
        <w:pStyle w:val="aff5"/>
        <w:ind w:firstLineChars="0"/>
        <w:rPr>
          <w:rFonts w:ascii="黑体" w:eastAsia="黑体" w:hAnsi="黑体"/>
          <w:sz w:val="24"/>
        </w:rPr>
      </w:pPr>
      <w:r w:rsidRPr="00144784">
        <w:rPr>
          <w:rFonts w:ascii="黑体" w:eastAsia="黑体" w:hAnsi="黑体" w:hint="eastAsia"/>
          <w:sz w:val="24"/>
        </w:rPr>
        <w:t>本文档为</w:t>
      </w:r>
      <w:r w:rsidR="003408D6" w:rsidRPr="00144784">
        <w:rPr>
          <w:rFonts w:ascii="黑体" w:eastAsia="黑体" w:hAnsi="黑体" w:hint="eastAsia"/>
          <w:sz w:val="24"/>
        </w:rPr>
        <w:t>用户模拟测试</w:t>
      </w:r>
      <w:r w:rsidRPr="00144784">
        <w:rPr>
          <w:rFonts w:ascii="黑体" w:eastAsia="黑体" w:hAnsi="黑体" w:hint="eastAsia"/>
          <w:sz w:val="24"/>
        </w:rPr>
        <w:t>平台需求说明书，描述了</w:t>
      </w:r>
      <w:r w:rsidR="003408D6" w:rsidRPr="00144784">
        <w:rPr>
          <w:rFonts w:ascii="黑体" w:eastAsia="黑体" w:hAnsi="黑体" w:hint="eastAsia"/>
          <w:sz w:val="24"/>
        </w:rPr>
        <w:t>该平台所需具备的功能，自动化测试需攻破的技术难点，以及相关外部系统边界等等。用于需求方、开发方阅读，并作为实施开发的参考文档，该文档不作为功能确认的最后依据，平台需求存在因实际使用而调整的可能。</w:t>
      </w:r>
    </w:p>
    <w:p w14:paraId="19C39F27" w14:textId="77777777" w:rsidR="0050798C" w:rsidRPr="00144784" w:rsidRDefault="008D6F08" w:rsidP="00016047">
      <w:pPr>
        <w:pStyle w:val="2"/>
        <w:numPr>
          <w:ilvl w:val="1"/>
          <w:numId w:val="3"/>
        </w:numPr>
        <w:spacing w:beforeLines="50" w:before="156" w:afterLines="50" w:after="156" w:line="240" w:lineRule="auto"/>
        <w:ind w:left="578" w:hanging="578"/>
        <w:rPr>
          <w:rFonts w:ascii="黑体" w:hAnsi="黑体" w:cs="Arial"/>
          <w:b w:val="0"/>
          <w:sz w:val="36"/>
          <w:szCs w:val="36"/>
          <w:lang w:val="en-US"/>
        </w:rPr>
      </w:pPr>
      <w:bookmarkStart w:id="10" w:name="_Toc516852005"/>
      <w:r w:rsidRPr="00144784">
        <w:rPr>
          <w:rFonts w:ascii="黑体" w:hAnsi="黑体" w:cs="Arial" w:hint="eastAsia"/>
          <w:b w:val="0"/>
          <w:sz w:val="36"/>
          <w:szCs w:val="36"/>
          <w:lang w:val="en-US"/>
        </w:rPr>
        <w:t>文档范围</w:t>
      </w:r>
      <w:bookmarkEnd w:id="10"/>
    </w:p>
    <w:p w14:paraId="00BD4A61" w14:textId="77777777" w:rsidR="006409B5" w:rsidRPr="00144784" w:rsidRDefault="006409B5" w:rsidP="006409B5">
      <w:pPr>
        <w:pStyle w:val="aff5"/>
        <w:ind w:left="411" w:firstLineChars="0" w:firstLine="0"/>
        <w:rPr>
          <w:rFonts w:ascii="黑体" w:eastAsia="黑体" w:hAnsi="黑体"/>
          <w:sz w:val="24"/>
        </w:rPr>
      </w:pPr>
      <w:r w:rsidRPr="00144784">
        <w:rPr>
          <w:rFonts w:ascii="黑体" w:eastAsia="黑体" w:hAnsi="黑体" w:hint="eastAsia"/>
          <w:sz w:val="24"/>
        </w:rPr>
        <w:t>本文档描述的设计范围包括</w:t>
      </w:r>
      <w:r w:rsidR="003408D6" w:rsidRPr="00144784">
        <w:rPr>
          <w:rFonts w:ascii="黑体" w:eastAsia="黑体" w:hAnsi="黑体" w:hint="eastAsia"/>
          <w:sz w:val="24"/>
        </w:rPr>
        <w:t>用户模拟测试</w:t>
      </w:r>
      <w:r w:rsidRPr="00144784">
        <w:rPr>
          <w:rFonts w:ascii="黑体" w:eastAsia="黑体" w:hAnsi="黑体" w:hint="eastAsia"/>
          <w:sz w:val="24"/>
        </w:rPr>
        <w:t>平台的各功能模块</w:t>
      </w:r>
      <w:r w:rsidR="003408D6" w:rsidRPr="00144784">
        <w:rPr>
          <w:rFonts w:ascii="黑体" w:eastAsia="黑体" w:hAnsi="黑体" w:hint="eastAsia"/>
          <w:sz w:val="24"/>
        </w:rPr>
        <w:t>、自动化测试需攻破的技术难点、以及相关外部系统边界等等</w:t>
      </w:r>
      <w:r w:rsidRPr="00144784">
        <w:rPr>
          <w:rFonts w:ascii="黑体" w:eastAsia="黑体" w:hAnsi="黑体" w:hint="eastAsia"/>
          <w:sz w:val="24"/>
        </w:rPr>
        <w:t>。</w:t>
      </w:r>
    </w:p>
    <w:p w14:paraId="78DB08FB" w14:textId="77777777" w:rsidR="007B331B" w:rsidRPr="00144784" w:rsidRDefault="007B331B" w:rsidP="00016047">
      <w:pPr>
        <w:pStyle w:val="2"/>
        <w:numPr>
          <w:ilvl w:val="1"/>
          <w:numId w:val="3"/>
        </w:numPr>
        <w:spacing w:beforeLines="50" w:before="156" w:afterLines="50" w:after="156" w:line="240" w:lineRule="auto"/>
        <w:ind w:left="578" w:hanging="578"/>
        <w:rPr>
          <w:rFonts w:ascii="黑体" w:hAnsi="黑体" w:cs="Arial"/>
          <w:b w:val="0"/>
          <w:sz w:val="36"/>
          <w:szCs w:val="36"/>
          <w:lang w:val="en-US"/>
        </w:rPr>
      </w:pPr>
      <w:bookmarkStart w:id="11" w:name="_Toc516852006"/>
      <w:r w:rsidRPr="00144784">
        <w:rPr>
          <w:rFonts w:ascii="黑体" w:hAnsi="黑体" w:cs="Arial" w:hint="eastAsia"/>
          <w:b w:val="0"/>
          <w:sz w:val="36"/>
          <w:szCs w:val="36"/>
          <w:lang w:val="en-US"/>
        </w:rPr>
        <w:t>预期读者</w:t>
      </w:r>
      <w:bookmarkEnd w:id="11"/>
    </w:p>
    <w:p w14:paraId="05F489A9" w14:textId="77777777" w:rsidR="00933942" w:rsidRPr="00144784" w:rsidRDefault="00DA1EDE" w:rsidP="00DA1EDE">
      <w:pPr>
        <w:pStyle w:val="aff5"/>
        <w:ind w:firstLineChars="0"/>
        <w:rPr>
          <w:rFonts w:ascii="黑体" w:eastAsia="黑体" w:hAnsi="黑体"/>
          <w:sz w:val="24"/>
        </w:rPr>
      </w:pPr>
      <w:r w:rsidRPr="00144784">
        <w:rPr>
          <w:rFonts w:ascii="黑体" w:eastAsia="黑体" w:hAnsi="黑体" w:hint="eastAsia"/>
          <w:sz w:val="24"/>
        </w:rPr>
        <w:t>本文档的预期读者包括：</w:t>
      </w:r>
      <w:r w:rsidR="003408D6" w:rsidRPr="00144784">
        <w:rPr>
          <w:rFonts w:ascii="黑体" w:eastAsia="黑体" w:hAnsi="黑体" w:hint="eastAsia"/>
          <w:sz w:val="24"/>
        </w:rPr>
        <w:t>产品经理、</w:t>
      </w:r>
      <w:r w:rsidR="004E01B9" w:rsidRPr="00144784">
        <w:rPr>
          <w:rFonts w:ascii="黑体" w:eastAsia="黑体" w:hAnsi="黑体" w:hint="eastAsia"/>
          <w:sz w:val="24"/>
        </w:rPr>
        <w:t>开发</w:t>
      </w:r>
      <w:r w:rsidRPr="00144784">
        <w:rPr>
          <w:rFonts w:ascii="黑体" w:eastAsia="黑体" w:hAnsi="黑体" w:hint="eastAsia"/>
          <w:sz w:val="24"/>
        </w:rPr>
        <w:t>项目经理、</w:t>
      </w:r>
      <w:r w:rsidR="004E01B9" w:rsidRPr="00144784">
        <w:rPr>
          <w:rFonts w:ascii="黑体" w:eastAsia="黑体" w:hAnsi="黑体" w:hint="eastAsia"/>
          <w:sz w:val="24"/>
        </w:rPr>
        <w:t>开发技术经理、需求方、系统架构设计师、数据库设计人员、开发人员、测试人员</w:t>
      </w:r>
      <w:r w:rsidRPr="00144784">
        <w:rPr>
          <w:rFonts w:ascii="黑体" w:eastAsia="黑体" w:hAnsi="黑体" w:hint="eastAsia"/>
          <w:sz w:val="24"/>
        </w:rPr>
        <w:t>和其它项目关系人等。</w:t>
      </w:r>
    </w:p>
    <w:p w14:paraId="1151DCCF" w14:textId="77777777" w:rsidR="0050798C" w:rsidRPr="00144784" w:rsidRDefault="00D35A1E" w:rsidP="00016047">
      <w:pPr>
        <w:pStyle w:val="1"/>
        <w:numPr>
          <w:ilvl w:val="0"/>
          <w:numId w:val="3"/>
        </w:numPr>
        <w:spacing w:beforeLines="100" w:before="312" w:afterLines="100" w:after="312" w:line="240" w:lineRule="auto"/>
        <w:ind w:left="431" w:hanging="431"/>
        <w:rPr>
          <w:rFonts w:ascii="黑体" w:eastAsia="黑体" w:hAnsi="黑体" w:cs="Arial"/>
          <w:b w:val="0"/>
          <w:color w:val="auto"/>
          <w:sz w:val="40"/>
          <w:szCs w:val="40"/>
        </w:rPr>
      </w:pPr>
      <w:bookmarkStart w:id="12" w:name="_Toc145156542"/>
      <w:bookmarkStart w:id="13" w:name="_Toc516852007"/>
      <w:r w:rsidRPr="00144784">
        <w:rPr>
          <w:rFonts w:ascii="黑体" w:eastAsia="黑体" w:hAnsi="黑体" w:cs="Arial"/>
          <w:b w:val="0"/>
          <w:color w:val="auto"/>
          <w:sz w:val="40"/>
          <w:szCs w:val="40"/>
        </w:rPr>
        <w:t>项目概述</w:t>
      </w:r>
      <w:bookmarkEnd w:id="12"/>
      <w:bookmarkEnd w:id="13"/>
      <w:r w:rsidRPr="00144784">
        <w:rPr>
          <w:rFonts w:ascii="黑体" w:eastAsia="黑体" w:hAnsi="黑体" w:cs="Arial"/>
          <w:b w:val="0"/>
          <w:color w:val="auto"/>
          <w:sz w:val="40"/>
          <w:szCs w:val="40"/>
        </w:rPr>
        <w:t xml:space="preserve"> </w:t>
      </w:r>
    </w:p>
    <w:p w14:paraId="0C909E76" w14:textId="77777777" w:rsidR="0050798C" w:rsidRPr="00144784" w:rsidRDefault="00D35A1E" w:rsidP="00016047">
      <w:pPr>
        <w:pStyle w:val="2"/>
        <w:numPr>
          <w:ilvl w:val="1"/>
          <w:numId w:val="3"/>
        </w:numPr>
        <w:spacing w:beforeLines="50" w:before="156" w:afterLines="50" w:after="156" w:line="240" w:lineRule="auto"/>
        <w:ind w:left="578" w:hanging="578"/>
        <w:rPr>
          <w:rFonts w:ascii="黑体" w:hAnsi="黑体" w:cs="Arial"/>
          <w:b w:val="0"/>
          <w:sz w:val="36"/>
          <w:szCs w:val="36"/>
          <w:lang w:val="en-US"/>
        </w:rPr>
      </w:pPr>
      <w:bookmarkStart w:id="14" w:name="_Toc145156543"/>
      <w:bookmarkStart w:id="15" w:name="_Toc516852008"/>
      <w:r w:rsidRPr="00144784">
        <w:rPr>
          <w:rFonts w:ascii="黑体" w:hAnsi="黑体" w:cs="Arial"/>
          <w:b w:val="0"/>
          <w:sz w:val="36"/>
          <w:szCs w:val="36"/>
          <w:lang w:val="en-US"/>
        </w:rPr>
        <w:t>项目背景</w:t>
      </w:r>
      <w:bookmarkEnd w:id="14"/>
      <w:bookmarkEnd w:id="15"/>
    </w:p>
    <w:p w14:paraId="231BBD41" w14:textId="77777777" w:rsidR="00F81758" w:rsidRPr="00144784" w:rsidRDefault="008A4D99" w:rsidP="008A4D99">
      <w:pPr>
        <w:pStyle w:val="aff5"/>
        <w:rPr>
          <w:rFonts w:ascii="黑体" w:eastAsia="黑体" w:hAnsi="黑体"/>
          <w:sz w:val="24"/>
        </w:rPr>
      </w:pPr>
      <w:r w:rsidRPr="00144784">
        <w:rPr>
          <w:rFonts w:ascii="黑体" w:eastAsia="黑体" w:hAnsi="黑体" w:hint="eastAsia"/>
          <w:sz w:val="24"/>
        </w:rPr>
        <w:t>中国移动现阶段现状为：业务上线速度慢，新业务开发上线需要1-3个月，推出速度过慢难以响应市场需求，同时业务带病上线，用户感知差，投诉量多。而现有的自动化测试框架很难适配移动业务测试需求，自动化程度和智能化程度均不高。</w:t>
      </w:r>
    </w:p>
    <w:p w14:paraId="7A383CC7" w14:textId="77777777" w:rsidR="008A4D99" w:rsidRPr="00144784" w:rsidRDefault="008A4D99" w:rsidP="008A4D99">
      <w:pPr>
        <w:pStyle w:val="aff5"/>
        <w:rPr>
          <w:rFonts w:ascii="黑体" w:eastAsia="黑体" w:hAnsi="黑体"/>
          <w:sz w:val="24"/>
        </w:rPr>
      </w:pPr>
      <w:r w:rsidRPr="00144784">
        <w:rPr>
          <w:rFonts w:ascii="黑体" w:eastAsia="黑体" w:hAnsi="黑体" w:hint="eastAsia"/>
          <w:sz w:val="24"/>
        </w:rPr>
        <w:t>因此，研发测试中心自研搭建用户模拟测试平台，从内外部用户的角度开展测试，定制自动化测试框架，适应移动业务，节省大量的人力成本，从而提升业务质量和上线速度。同时，引入用户感知指标体系，让业务不仅能用，还要“好用、易用”。</w:t>
      </w:r>
    </w:p>
    <w:p w14:paraId="5A809A26" w14:textId="77777777" w:rsidR="008A4D99" w:rsidRPr="00144784" w:rsidRDefault="008A4D99" w:rsidP="008A4D99">
      <w:pPr>
        <w:pStyle w:val="aff5"/>
        <w:rPr>
          <w:rFonts w:ascii="黑体" w:eastAsia="黑体" w:hAnsi="黑体"/>
          <w:sz w:val="24"/>
        </w:rPr>
      </w:pPr>
    </w:p>
    <w:p w14:paraId="12A68763" w14:textId="77777777" w:rsidR="0050798C" w:rsidRPr="00144784" w:rsidRDefault="00694F24" w:rsidP="00016047">
      <w:pPr>
        <w:pStyle w:val="1"/>
        <w:numPr>
          <w:ilvl w:val="0"/>
          <w:numId w:val="3"/>
        </w:numPr>
        <w:spacing w:beforeLines="100" w:before="312" w:afterLines="100" w:after="312" w:line="240" w:lineRule="auto"/>
        <w:ind w:left="431" w:hanging="431"/>
        <w:rPr>
          <w:rFonts w:ascii="黑体" w:eastAsia="黑体" w:hAnsi="黑体" w:cs="Arial"/>
          <w:b w:val="0"/>
          <w:color w:val="auto"/>
          <w:sz w:val="40"/>
          <w:szCs w:val="40"/>
        </w:rPr>
      </w:pPr>
      <w:bookmarkStart w:id="16" w:name="_Toc516852009"/>
      <w:r w:rsidRPr="00144784">
        <w:rPr>
          <w:rFonts w:ascii="黑体" w:eastAsia="黑体" w:hAnsi="黑体" w:cs="Arial" w:hint="eastAsia"/>
          <w:b w:val="0"/>
          <w:color w:val="auto"/>
          <w:sz w:val="40"/>
          <w:szCs w:val="40"/>
        </w:rPr>
        <w:lastRenderedPageBreak/>
        <w:t>业务</w:t>
      </w:r>
      <w:r w:rsidR="000472B4" w:rsidRPr="00144784">
        <w:rPr>
          <w:rFonts w:ascii="黑体" w:eastAsia="黑体" w:hAnsi="黑体" w:cs="Arial" w:hint="eastAsia"/>
          <w:b w:val="0"/>
          <w:color w:val="auto"/>
          <w:sz w:val="40"/>
          <w:szCs w:val="40"/>
        </w:rPr>
        <w:t>描述</w:t>
      </w:r>
      <w:bookmarkEnd w:id="16"/>
    </w:p>
    <w:p w14:paraId="19A4A3CE" w14:textId="77777777" w:rsidR="0050798C" w:rsidRPr="00144784" w:rsidRDefault="00260341" w:rsidP="00016047">
      <w:pPr>
        <w:pStyle w:val="2"/>
        <w:numPr>
          <w:ilvl w:val="1"/>
          <w:numId w:val="3"/>
        </w:numPr>
        <w:spacing w:beforeLines="50" w:before="156" w:afterLines="50" w:after="156" w:line="240" w:lineRule="auto"/>
        <w:ind w:left="578" w:hanging="578"/>
        <w:rPr>
          <w:rFonts w:ascii="黑体" w:hAnsi="黑体" w:cs="Arial"/>
          <w:b w:val="0"/>
          <w:sz w:val="36"/>
          <w:szCs w:val="36"/>
          <w:lang w:val="en-US"/>
        </w:rPr>
      </w:pPr>
      <w:bookmarkStart w:id="17" w:name="_Toc516852010"/>
      <w:r w:rsidRPr="00144784">
        <w:rPr>
          <w:rFonts w:ascii="黑体" w:hAnsi="黑体" w:cs="Arial" w:hint="eastAsia"/>
          <w:b w:val="0"/>
          <w:sz w:val="36"/>
          <w:szCs w:val="36"/>
          <w:lang w:val="en-US"/>
        </w:rPr>
        <w:t>业务目标</w:t>
      </w:r>
      <w:r w:rsidR="00FE7E74" w:rsidRPr="00144784">
        <w:rPr>
          <w:rFonts w:ascii="黑体" w:hAnsi="黑体" w:cs="Arial" w:hint="eastAsia"/>
          <w:b w:val="0"/>
          <w:sz w:val="36"/>
          <w:szCs w:val="36"/>
          <w:lang w:val="en-US"/>
        </w:rPr>
        <w:t>描</w:t>
      </w:r>
      <w:r w:rsidR="007B2F8B" w:rsidRPr="00144784">
        <w:rPr>
          <w:rFonts w:ascii="黑体" w:hAnsi="黑体" w:cs="Arial" w:hint="eastAsia"/>
          <w:b w:val="0"/>
          <w:sz w:val="36"/>
          <w:szCs w:val="36"/>
          <w:lang w:val="en-US"/>
        </w:rPr>
        <w:t>述</w:t>
      </w:r>
      <w:bookmarkEnd w:id="17"/>
    </w:p>
    <w:p w14:paraId="5C2CCA36" w14:textId="77777777" w:rsidR="008A4D99" w:rsidRPr="00144784" w:rsidRDefault="000152B9" w:rsidP="00B2797D">
      <w:pPr>
        <w:pStyle w:val="aff9"/>
        <w:numPr>
          <w:ilvl w:val="0"/>
          <w:numId w:val="19"/>
        </w:numPr>
        <w:ind w:firstLineChars="0"/>
        <w:rPr>
          <w:rFonts w:ascii="黑体" w:eastAsia="黑体" w:hAnsi="黑体" w:cs="Times New Roman"/>
          <w:snapToGrid w:val="0"/>
        </w:rPr>
      </w:pPr>
      <w:r w:rsidRPr="00144784">
        <w:rPr>
          <w:rFonts w:ascii="黑体" w:eastAsia="黑体" w:hAnsi="黑体" w:cs="Times New Roman" w:hint="eastAsia"/>
          <w:snapToGrid w:val="0"/>
        </w:rPr>
        <w:t>支撑用户模拟测试</w:t>
      </w:r>
      <w:r w:rsidR="008A4D99" w:rsidRPr="00144784">
        <w:rPr>
          <w:rFonts w:ascii="黑体" w:eastAsia="黑体" w:hAnsi="黑体" w:cs="Times New Roman" w:hint="eastAsia"/>
          <w:snapToGrid w:val="0"/>
        </w:rPr>
        <w:t>的web、app自动化测试，攻克现有自动化测试的技术难关，并定制适用于移动自有业务的自动化框架。</w:t>
      </w:r>
    </w:p>
    <w:p w14:paraId="3D56522F" w14:textId="77777777" w:rsidR="00B2797D" w:rsidRPr="00144784" w:rsidRDefault="008A4D99" w:rsidP="00B2797D">
      <w:pPr>
        <w:pStyle w:val="aff9"/>
        <w:numPr>
          <w:ilvl w:val="0"/>
          <w:numId w:val="19"/>
        </w:numPr>
        <w:ind w:firstLineChars="0"/>
        <w:rPr>
          <w:rFonts w:ascii="黑体" w:eastAsia="黑体" w:hAnsi="黑体" w:cs="Times New Roman"/>
          <w:snapToGrid w:val="0"/>
        </w:rPr>
      </w:pPr>
      <w:r w:rsidRPr="00144784">
        <w:rPr>
          <w:rFonts w:ascii="黑体" w:eastAsia="黑体" w:hAnsi="黑体" w:cs="Times New Roman" w:hint="eastAsia"/>
          <w:snapToGrid w:val="0"/>
        </w:rPr>
        <w:t>支撑用户感知指标体系的维护，与众测平台接口交互；</w:t>
      </w:r>
    </w:p>
    <w:p w14:paraId="339BA360" w14:textId="77777777" w:rsidR="00B2797D" w:rsidRPr="00144784" w:rsidRDefault="00B2797D" w:rsidP="00B2797D">
      <w:pPr>
        <w:pStyle w:val="aff9"/>
        <w:numPr>
          <w:ilvl w:val="0"/>
          <w:numId w:val="19"/>
        </w:numPr>
        <w:ind w:firstLineChars="0"/>
        <w:rPr>
          <w:rFonts w:ascii="黑体" w:eastAsia="黑体" w:hAnsi="黑体" w:cs="Times New Roman"/>
          <w:snapToGrid w:val="0"/>
        </w:rPr>
      </w:pPr>
      <w:r w:rsidRPr="00144784">
        <w:rPr>
          <w:rFonts w:ascii="黑体" w:eastAsia="黑体" w:hAnsi="黑体" w:cs="Times New Roman" w:hint="eastAsia"/>
          <w:snapToGrid w:val="0"/>
        </w:rPr>
        <w:t>支撑与其它外部平台（如“业务集成</w:t>
      </w:r>
      <w:r w:rsidR="000152B9" w:rsidRPr="00144784">
        <w:rPr>
          <w:rFonts w:ascii="黑体" w:eastAsia="黑体" w:hAnsi="黑体" w:cs="Times New Roman" w:hint="eastAsia"/>
          <w:snapToGrid w:val="0"/>
        </w:rPr>
        <w:t>测试</w:t>
      </w:r>
      <w:r w:rsidRPr="00144784">
        <w:rPr>
          <w:rFonts w:ascii="黑体" w:eastAsia="黑体" w:hAnsi="黑体" w:cs="Times New Roman" w:hint="eastAsia"/>
          <w:snapToGrid w:val="0"/>
        </w:rPr>
        <w:t>平台”）的接口交互（</w:t>
      </w:r>
      <w:r w:rsidR="00016047">
        <w:rPr>
          <w:rFonts w:ascii="黑体" w:eastAsia="黑体" w:hAnsi="黑体" w:cs="Times New Roman" w:hint="eastAsia"/>
          <w:snapToGrid w:val="0"/>
          <w:color w:val="FF0000"/>
        </w:rPr>
        <w:t>二期做</w:t>
      </w:r>
      <w:r w:rsidRPr="00144784">
        <w:rPr>
          <w:rFonts w:ascii="黑体" w:eastAsia="黑体" w:hAnsi="黑体" w:cs="Times New Roman" w:hint="eastAsia"/>
          <w:snapToGrid w:val="0"/>
        </w:rPr>
        <w:t>）；</w:t>
      </w:r>
    </w:p>
    <w:p w14:paraId="74D76C98" w14:textId="77777777" w:rsidR="008A4D99" w:rsidRPr="00144784" w:rsidRDefault="008A4D99" w:rsidP="008A4D99">
      <w:pPr>
        <w:pStyle w:val="aff9"/>
        <w:ind w:left="840" w:firstLineChars="0" w:firstLine="0"/>
        <w:rPr>
          <w:rFonts w:ascii="黑体" w:eastAsia="黑体" w:hAnsi="黑体" w:cs="Times New Roman"/>
          <w:snapToGrid w:val="0"/>
        </w:rPr>
      </w:pPr>
    </w:p>
    <w:p w14:paraId="076DF171" w14:textId="77777777" w:rsidR="00260341" w:rsidRPr="00144784" w:rsidRDefault="00260341" w:rsidP="00016047">
      <w:pPr>
        <w:pStyle w:val="2"/>
        <w:numPr>
          <w:ilvl w:val="1"/>
          <w:numId w:val="3"/>
        </w:numPr>
        <w:spacing w:beforeLines="50" w:before="156" w:afterLines="50" w:after="156" w:line="240" w:lineRule="auto"/>
        <w:ind w:left="578" w:hanging="578"/>
        <w:rPr>
          <w:rFonts w:ascii="黑体" w:hAnsi="黑体" w:cs="Arial"/>
          <w:b w:val="0"/>
          <w:sz w:val="36"/>
          <w:szCs w:val="36"/>
          <w:lang w:val="en-US"/>
        </w:rPr>
      </w:pPr>
      <w:bookmarkStart w:id="18" w:name="_Toc516852011"/>
      <w:r w:rsidRPr="00144784">
        <w:rPr>
          <w:rFonts w:ascii="黑体" w:hAnsi="黑体" w:cs="Arial" w:hint="eastAsia"/>
          <w:b w:val="0"/>
          <w:sz w:val="36"/>
          <w:szCs w:val="36"/>
          <w:lang w:val="en-US"/>
        </w:rPr>
        <w:t>系统用户描述</w:t>
      </w:r>
      <w:bookmarkEnd w:id="18"/>
    </w:p>
    <w:p w14:paraId="1FD43706" w14:textId="77777777" w:rsidR="00982146" w:rsidRPr="00144784" w:rsidRDefault="006C70D7" w:rsidP="00AA551D">
      <w:pPr>
        <w:ind w:firstLine="420"/>
        <w:rPr>
          <w:rFonts w:ascii="黑体" w:eastAsia="黑体" w:hAnsi="黑体"/>
          <w:sz w:val="24"/>
          <w:lang w:val="en-US"/>
        </w:rPr>
      </w:pPr>
      <w:r w:rsidRPr="00144784">
        <w:rPr>
          <w:rFonts w:ascii="黑体" w:eastAsia="黑体" w:hAnsi="黑体" w:hint="eastAsia"/>
          <w:sz w:val="24"/>
          <w:lang w:val="en-US"/>
        </w:rPr>
        <w:t>系统</w:t>
      </w:r>
      <w:r w:rsidR="00C6232A" w:rsidRPr="00144784">
        <w:rPr>
          <w:rFonts w:ascii="黑体" w:eastAsia="黑体" w:hAnsi="黑体" w:hint="eastAsia"/>
          <w:sz w:val="24"/>
          <w:lang w:val="en-US"/>
        </w:rPr>
        <w:t>关键用户：研发测试中心</w:t>
      </w:r>
      <w:r w:rsidR="000152B9" w:rsidRPr="00144784">
        <w:rPr>
          <w:rFonts w:ascii="黑体" w:eastAsia="黑体" w:hAnsi="黑体" w:hint="eastAsia"/>
          <w:sz w:val="24"/>
          <w:lang w:val="en-US"/>
        </w:rPr>
        <w:t>用户模拟</w:t>
      </w:r>
      <w:r w:rsidR="00C6232A" w:rsidRPr="00144784">
        <w:rPr>
          <w:rFonts w:ascii="黑体" w:eastAsia="黑体" w:hAnsi="黑体" w:hint="eastAsia"/>
          <w:sz w:val="24"/>
          <w:lang w:val="en-US"/>
        </w:rPr>
        <w:t>测试团队测试人员</w:t>
      </w:r>
      <w:r w:rsidRPr="00144784">
        <w:rPr>
          <w:rFonts w:ascii="黑体" w:eastAsia="黑体" w:hAnsi="黑体" w:hint="eastAsia"/>
          <w:sz w:val="24"/>
          <w:lang w:val="en-US"/>
        </w:rPr>
        <w:t>。</w:t>
      </w:r>
    </w:p>
    <w:p w14:paraId="2B4F92C9" w14:textId="77777777" w:rsidR="00AA551D" w:rsidRPr="00144784" w:rsidRDefault="00C6232A" w:rsidP="00E40070">
      <w:pPr>
        <w:ind w:firstLine="420"/>
        <w:rPr>
          <w:rFonts w:ascii="黑体" w:eastAsia="黑体" w:hAnsi="黑体"/>
          <w:sz w:val="24"/>
          <w:lang w:val="en-US"/>
        </w:rPr>
      </w:pPr>
      <w:r w:rsidRPr="00144784">
        <w:rPr>
          <w:rFonts w:ascii="黑体" w:eastAsia="黑体" w:hAnsi="黑体" w:hint="eastAsia"/>
          <w:sz w:val="24"/>
          <w:lang w:val="en-US"/>
        </w:rPr>
        <w:t>系统拓展用户：针对</w:t>
      </w:r>
      <w:r w:rsidR="000152B9" w:rsidRPr="00144784">
        <w:rPr>
          <w:rFonts w:ascii="黑体" w:eastAsia="黑体" w:hAnsi="黑体" w:hint="eastAsia"/>
          <w:sz w:val="24"/>
          <w:lang w:val="en-US"/>
        </w:rPr>
        <w:t>其它</w:t>
      </w:r>
      <w:r w:rsidRPr="00144784">
        <w:rPr>
          <w:rFonts w:ascii="黑体" w:eastAsia="黑体" w:hAnsi="黑体" w:hint="eastAsia"/>
          <w:sz w:val="24"/>
          <w:lang w:val="en-US"/>
        </w:rPr>
        <w:t>中国移动业务的测试人员。</w:t>
      </w:r>
    </w:p>
    <w:p w14:paraId="26BEE5F0" w14:textId="77777777" w:rsidR="00C6232A" w:rsidRPr="00144784" w:rsidRDefault="00C6232A" w:rsidP="00E40070">
      <w:pPr>
        <w:ind w:firstLine="420"/>
        <w:rPr>
          <w:rFonts w:ascii="黑体" w:eastAsia="黑体" w:hAnsi="黑体"/>
          <w:sz w:val="24"/>
          <w:lang w:val="en-US"/>
        </w:rPr>
      </w:pPr>
    </w:p>
    <w:p w14:paraId="0487F584" w14:textId="77777777" w:rsidR="0075779D" w:rsidRPr="00144784" w:rsidRDefault="00087E2E" w:rsidP="00016047">
      <w:pPr>
        <w:pStyle w:val="1"/>
        <w:numPr>
          <w:ilvl w:val="0"/>
          <w:numId w:val="3"/>
        </w:numPr>
        <w:spacing w:beforeLines="100" w:before="312" w:afterLines="100" w:after="312" w:line="240" w:lineRule="auto"/>
        <w:ind w:left="431" w:hanging="431"/>
        <w:rPr>
          <w:rFonts w:ascii="黑体" w:eastAsia="黑体" w:hAnsi="黑体" w:cs="Arial"/>
          <w:b w:val="0"/>
          <w:color w:val="auto"/>
          <w:sz w:val="40"/>
          <w:szCs w:val="40"/>
        </w:rPr>
      </w:pPr>
      <w:bookmarkStart w:id="19" w:name="_Toc516852012"/>
      <w:r w:rsidRPr="00144784">
        <w:rPr>
          <w:rFonts w:ascii="黑体" w:eastAsia="黑体" w:hAnsi="黑体" w:cs="Arial" w:hint="eastAsia"/>
          <w:b w:val="0"/>
          <w:color w:val="auto"/>
          <w:sz w:val="40"/>
          <w:szCs w:val="40"/>
        </w:rPr>
        <w:t>功能需求</w:t>
      </w:r>
      <w:bookmarkEnd w:id="19"/>
    </w:p>
    <w:p w14:paraId="6EE28DCF" w14:textId="77777777" w:rsidR="00335310" w:rsidRPr="00144784" w:rsidRDefault="00BE27CB" w:rsidP="00016047">
      <w:pPr>
        <w:pStyle w:val="2"/>
        <w:numPr>
          <w:ilvl w:val="1"/>
          <w:numId w:val="3"/>
        </w:numPr>
        <w:spacing w:beforeLines="50" w:before="156" w:afterLines="50" w:after="156" w:line="240" w:lineRule="auto"/>
        <w:ind w:left="578" w:hanging="578"/>
        <w:rPr>
          <w:rFonts w:ascii="黑体" w:hAnsi="黑体" w:cs="Arial"/>
          <w:b w:val="0"/>
          <w:sz w:val="36"/>
          <w:szCs w:val="36"/>
          <w:lang w:val="en-US"/>
        </w:rPr>
      </w:pPr>
      <w:bookmarkStart w:id="20" w:name="_Toc516852013"/>
      <w:bookmarkEnd w:id="5"/>
      <w:bookmarkEnd w:id="6"/>
      <w:r w:rsidRPr="00144784">
        <w:rPr>
          <w:rFonts w:ascii="黑体" w:hAnsi="黑体" w:cs="Arial" w:hint="eastAsia"/>
          <w:b w:val="0"/>
          <w:sz w:val="36"/>
          <w:szCs w:val="36"/>
          <w:lang w:val="en-US"/>
        </w:rPr>
        <w:t>应用</w:t>
      </w:r>
      <w:r w:rsidR="000B3BA2" w:rsidRPr="00144784">
        <w:rPr>
          <w:rFonts w:ascii="黑体" w:hAnsi="黑体" w:cs="Arial" w:hint="eastAsia"/>
          <w:b w:val="0"/>
          <w:sz w:val="36"/>
          <w:szCs w:val="36"/>
          <w:lang w:val="en-US"/>
        </w:rPr>
        <w:t>功能需求</w:t>
      </w:r>
      <w:bookmarkEnd w:id="20"/>
    </w:p>
    <w:p w14:paraId="04673BA2" w14:textId="77777777" w:rsidR="00B06105" w:rsidRPr="00144784" w:rsidRDefault="00CA1A12" w:rsidP="00A86CA0">
      <w:pPr>
        <w:pStyle w:val="aff5"/>
        <w:rPr>
          <w:rFonts w:ascii="黑体" w:eastAsia="黑体" w:hAnsi="黑体"/>
          <w:sz w:val="24"/>
          <w:lang w:val="en-US"/>
        </w:rPr>
      </w:pPr>
      <w:r w:rsidRPr="00144784">
        <w:rPr>
          <w:rFonts w:ascii="黑体" w:eastAsia="黑体" w:hAnsi="黑体" w:hint="eastAsia"/>
          <w:sz w:val="24"/>
          <w:lang w:val="en-US"/>
        </w:rPr>
        <w:t>本</w:t>
      </w:r>
      <w:r w:rsidRPr="00144784">
        <w:rPr>
          <w:rFonts w:ascii="黑体" w:eastAsia="黑体" w:hAnsi="黑体"/>
          <w:sz w:val="24"/>
          <w:lang w:val="en-US"/>
        </w:rPr>
        <w:t>平台的</w:t>
      </w:r>
      <w:r w:rsidRPr="00144784">
        <w:rPr>
          <w:rFonts w:ascii="黑体" w:eastAsia="黑体" w:hAnsi="黑体"/>
          <w:sz w:val="24"/>
        </w:rPr>
        <w:t>功能</w:t>
      </w:r>
      <w:r w:rsidR="000B7995">
        <w:rPr>
          <w:rFonts w:ascii="黑体" w:eastAsia="黑体" w:hAnsi="黑体" w:hint="eastAsia"/>
          <w:sz w:val="24"/>
        </w:rPr>
        <w:t>包括测试</w:t>
      </w:r>
      <w:r w:rsidR="00C6232A" w:rsidRPr="00144784">
        <w:rPr>
          <w:rFonts w:ascii="黑体" w:eastAsia="黑体" w:hAnsi="黑体" w:hint="eastAsia"/>
          <w:sz w:val="24"/>
        </w:rPr>
        <w:t>模块</w:t>
      </w:r>
      <w:r w:rsidR="000B7995">
        <w:rPr>
          <w:rFonts w:ascii="黑体" w:eastAsia="黑体" w:hAnsi="黑体" w:hint="eastAsia"/>
          <w:sz w:val="24"/>
        </w:rPr>
        <w:t>、资源管理</w:t>
      </w:r>
      <w:r w:rsidR="00C6232A" w:rsidRPr="00144784">
        <w:rPr>
          <w:rFonts w:ascii="黑体" w:eastAsia="黑体" w:hAnsi="黑体" w:hint="eastAsia"/>
          <w:sz w:val="24"/>
        </w:rPr>
        <w:t>模块</w:t>
      </w:r>
      <w:r w:rsidR="00064F8D">
        <w:rPr>
          <w:rFonts w:ascii="黑体" w:eastAsia="黑体" w:hAnsi="黑体" w:hint="eastAsia"/>
          <w:sz w:val="24"/>
        </w:rPr>
        <w:t>、感知体系管理、系统管理</w:t>
      </w:r>
      <w:r w:rsidR="00C6232A" w:rsidRPr="00144784">
        <w:rPr>
          <w:rFonts w:ascii="黑体" w:eastAsia="黑体" w:hAnsi="黑体" w:hint="eastAsia"/>
          <w:sz w:val="24"/>
        </w:rPr>
        <w:t>等。</w:t>
      </w:r>
    </w:p>
    <w:p w14:paraId="07676C07" w14:textId="77777777" w:rsidR="00C20B6A" w:rsidRPr="00144784" w:rsidRDefault="00C20B6A" w:rsidP="00387C59">
      <w:pPr>
        <w:pStyle w:val="afa"/>
        <w:numPr>
          <w:ilvl w:val="0"/>
          <w:numId w:val="17"/>
        </w:numPr>
        <w:ind w:firstLineChars="0"/>
        <w:rPr>
          <w:rFonts w:ascii="黑体" w:eastAsia="黑体" w:hAnsi="黑体"/>
          <w:b/>
          <w:bCs/>
          <w:vanish/>
          <w:kern w:val="44"/>
          <w:sz w:val="32"/>
          <w:szCs w:val="44"/>
          <w:lang w:val="en-US"/>
        </w:rPr>
      </w:pPr>
    </w:p>
    <w:p w14:paraId="25A80889" w14:textId="77777777" w:rsidR="0097337F" w:rsidRPr="00144784" w:rsidRDefault="0097337F" w:rsidP="0097337F">
      <w:pPr>
        <w:pStyle w:val="afa"/>
        <w:keepNext/>
        <w:keepLines/>
        <w:numPr>
          <w:ilvl w:val="0"/>
          <w:numId w:val="10"/>
        </w:numPr>
        <w:adjustRightInd/>
        <w:spacing w:before="340" w:after="330" w:line="578" w:lineRule="auto"/>
        <w:ind w:firstLineChars="0"/>
        <w:outlineLvl w:val="0"/>
        <w:rPr>
          <w:rFonts w:ascii="黑体" w:eastAsia="黑体" w:hAnsi="黑体"/>
          <w:b/>
          <w:bCs/>
          <w:vanish/>
          <w:kern w:val="44"/>
          <w:sz w:val="32"/>
          <w:szCs w:val="44"/>
          <w:lang w:val="en-US"/>
        </w:rPr>
      </w:pPr>
      <w:bookmarkStart w:id="21" w:name="_Toc475993740"/>
      <w:bookmarkStart w:id="22" w:name="_Toc475995838"/>
      <w:bookmarkStart w:id="23" w:name="_Toc479683128"/>
      <w:bookmarkStart w:id="24" w:name="_Toc488743220"/>
      <w:bookmarkStart w:id="25" w:name="_Toc516763558"/>
      <w:bookmarkStart w:id="26" w:name="_Toc516785140"/>
      <w:bookmarkStart w:id="27" w:name="_Toc516851918"/>
      <w:bookmarkStart w:id="28" w:name="_Toc516852014"/>
      <w:bookmarkEnd w:id="21"/>
      <w:bookmarkEnd w:id="22"/>
      <w:bookmarkEnd w:id="23"/>
      <w:bookmarkEnd w:id="24"/>
      <w:bookmarkEnd w:id="25"/>
      <w:bookmarkEnd w:id="26"/>
      <w:bookmarkEnd w:id="27"/>
      <w:bookmarkEnd w:id="28"/>
    </w:p>
    <w:p w14:paraId="3A5C27E4" w14:textId="77777777" w:rsidR="0097337F" w:rsidRPr="00144784" w:rsidRDefault="0097337F" w:rsidP="0097337F">
      <w:pPr>
        <w:pStyle w:val="afa"/>
        <w:keepNext/>
        <w:keepLines/>
        <w:numPr>
          <w:ilvl w:val="0"/>
          <w:numId w:val="10"/>
        </w:numPr>
        <w:adjustRightInd/>
        <w:spacing w:before="340" w:after="330" w:line="578" w:lineRule="auto"/>
        <w:ind w:firstLineChars="0"/>
        <w:outlineLvl w:val="0"/>
        <w:rPr>
          <w:rFonts w:ascii="黑体" w:eastAsia="黑体" w:hAnsi="黑体"/>
          <w:b/>
          <w:bCs/>
          <w:vanish/>
          <w:kern w:val="44"/>
          <w:sz w:val="32"/>
          <w:szCs w:val="44"/>
          <w:lang w:val="en-US"/>
        </w:rPr>
      </w:pPr>
      <w:bookmarkStart w:id="29" w:name="_Toc479683129"/>
      <w:bookmarkStart w:id="30" w:name="_Toc488743221"/>
      <w:bookmarkStart w:id="31" w:name="_Toc516763559"/>
      <w:bookmarkStart w:id="32" w:name="_Toc516785141"/>
      <w:bookmarkStart w:id="33" w:name="_Toc516851919"/>
      <w:bookmarkStart w:id="34" w:name="_Toc516852015"/>
      <w:bookmarkEnd w:id="29"/>
      <w:bookmarkEnd w:id="30"/>
      <w:bookmarkEnd w:id="31"/>
      <w:bookmarkEnd w:id="32"/>
      <w:bookmarkEnd w:id="33"/>
      <w:bookmarkEnd w:id="34"/>
    </w:p>
    <w:p w14:paraId="7C733189" w14:textId="77777777" w:rsidR="0097337F" w:rsidRPr="00144784" w:rsidRDefault="0097337F" w:rsidP="0097337F">
      <w:pPr>
        <w:pStyle w:val="afa"/>
        <w:keepNext/>
        <w:keepLines/>
        <w:numPr>
          <w:ilvl w:val="0"/>
          <w:numId w:val="10"/>
        </w:numPr>
        <w:adjustRightInd/>
        <w:spacing w:before="340" w:after="330" w:line="578" w:lineRule="auto"/>
        <w:ind w:firstLineChars="0"/>
        <w:outlineLvl w:val="0"/>
        <w:rPr>
          <w:rFonts w:ascii="黑体" w:eastAsia="黑体" w:hAnsi="黑体"/>
          <w:b/>
          <w:bCs/>
          <w:vanish/>
          <w:kern w:val="44"/>
          <w:sz w:val="32"/>
          <w:szCs w:val="44"/>
          <w:lang w:val="en-US"/>
        </w:rPr>
      </w:pPr>
      <w:bookmarkStart w:id="35" w:name="_Toc479683130"/>
      <w:bookmarkStart w:id="36" w:name="_Toc488743222"/>
      <w:bookmarkStart w:id="37" w:name="_Toc516763560"/>
      <w:bookmarkStart w:id="38" w:name="_Toc516785142"/>
      <w:bookmarkStart w:id="39" w:name="_Toc516851920"/>
      <w:bookmarkStart w:id="40" w:name="_Toc516852016"/>
      <w:bookmarkEnd w:id="35"/>
      <w:bookmarkEnd w:id="36"/>
      <w:bookmarkEnd w:id="37"/>
      <w:bookmarkEnd w:id="38"/>
      <w:bookmarkEnd w:id="39"/>
      <w:bookmarkEnd w:id="40"/>
    </w:p>
    <w:p w14:paraId="6A40618F" w14:textId="77777777" w:rsidR="0097337F" w:rsidRPr="00144784" w:rsidRDefault="0097337F" w:rsidP="0097337F">
      <w:pPr>
        <w:pStyle w:val="afa"/>
        <w:keepNext/>
        <w:keepLines/>
        <w:numPr>
          <w:ilvl w:val="0"/>
          <w:numId w:val="10"/>
        </w:numPr>
        <w:adjustRightInd/>
        <w:spacing w:before="340" w:after="330" w:line="578" w:lineRule="auto"/>
        <w:ind w:firstLineChars="0"/>
        <w:outlineLvl w:val="0"/>
        <w:rPr>
          <w:rFonts w:ascii="黑体" w:eastAsia="黑体" w:hAnsi="黑体"/>
          <w:b/>
          <w:bCs/>
          <w:vanish/>
          <w:kern w:val="44"/>
          <w:sz w:val="32"/>
          <w:szCs w:val="44"/>
          <w:lang w:val="en-US"/>
        </w:rPr>
      </w:pPr>
      <w:bookmarkStart w:id="41" w:name="_Toc479683131"/>
      <w:bookmarkStart w:id="42" w:name="_Toc488743223"/>
      <w:bookmarkStart w:id="43" w:name="_Toc516763561"/>
      <w:bookmarkStart w:id="44" w:name="_Toc516785143"/>
      <w:bookmarkStart w:id="45" w:name="_Toc516851921"/>
      <w:bookmarkStart w:id="46" w:name="_Toc516852017"/>
      <w:bookmarkEnd w:id="41"/>
      <w:bookmarkEnd w:id="42"/>
      <w:bookmarkEnd w:id="43"/>
      <w:bookmarkEnd w:id="44"/>
      <w:bookmarkEnd w:id="45"/>
      <w:bookmarkEnd w:id="46"/>
    </w:p>
    <w:p w14:paraId="42EB907A" w14:textId="77777777" w:rsidR="0097337F" w:rsidRPr="00144784" w:rsidRDefault="0097337F" w:rsidP="0097337F">
      <w:pPr>
        <w:pStyle w:val="afa"/>
        <w:keepNext/>
        <w:keepLines/>
        <w:numPr>
          <w:ilvl w:val="1"/>
          <w:numId w:val="10"/>
        </w:numPr>
        <w:spacing w:before="260" w:after="260" w:line="415" w:lineRule="auto"/>
        <w:ind w:firstLineChars="0"/>
        <w:outlineLvl w:val="1"/>
        <w:rPr>
          <w:rFonts w:ascii="黑体" w:eastAsia="黑体" w:hAnsi="黑体"/>
          <w:b/>
          <w:bCs/>
          <w:vanish/>
          <w:sz w:val="30"/>
          <w:szCs w:val="32"/>
          <w:lang w:val="en-US"/>
        </w:rPr>
      </w:pPr>
      <w:bookmarkStart w:id="47" w:name="_Toc479683132"/>
      <w:bookmarkStart w:id="48" w:name="_Toc488743224"/>
      <w:bookmarkStart w:id="49" w:name="_Toc516763562"/>
      <w:bookmarkStart w:id="50" w:name="_Toc516785144"/>
      <w:bookmarkStart w:id="51" w:name="_Toc516851922"/>
      <w:bookmarkStart w:id="52" w:name="_Toc516852018"/>
      <w:bookmarkEnd w:id="47"/>
      <w:bookmarkEnd w:id="48"/>
      <w:bookmarkEnd w:id="49"/>
      <w:bookmarkEnd w:id="50"/>
      <w:bookmarkEnd w:id="51"/>
      <w:bookmarkEnd w:id="52"/>
    </w:p>
    <w:p w14:paraId="621276E1" w14:textId="77777777" w:rsidR="00C20B6A" w:rsidRPr="00144784" w:rsidRDefault="004C4EE1" w:rsidP="00575431">
      <w:pPr>
        <w:pStyle w:val="30"/>
        <w:ind w:left="709"/>
        <w:rPr>
          <w:rFonts w:ascii="黑体" w:eastAsia="黑体" w:hAnsi="黑体"/>
          <w:sz w:val="30"/>
          <w:szCs w:val="30"/>
        </w:rPr>
      </w:pPr>
      <w:bookmarkStart w:id="53" w:name="_Toc516852019"/>
      <w:r w:rsidRPr="00144784">
        <w:rPr>
          <w:rFonts w:ascii="黑体" w:eastAsia="黑体" w:hAnsi="黑体" w:hint="eastAsia"/>
          <w:sz w:val="30"/>
          <w:szCs w:val="30"/>
        </w:rPr>
        <w:t>测试</w:t>
      </w:r>
      <w:r w:rsidR="00931F9F" w:rsidRPr="00144784">
        <w:rPr>
          <w:rFonts w:ascii="黑体" w:eastAsia="黑体" w:hAnsi="黑体" w:hint="eastAsia"/>
          <w:sz w:val="30"/>
          <w:szCs w:val="30"/>
        </w:rPr>
        <w:t>模块</w:t>
      </w:r>
      <w:bookmarkEnd w:id="53"/>
    </w:p>
    <w:p w14:paraId="7967786A" w14:textId="77777777" w:rsidR="00B06105" w:rsidRPr="00144784" w:rsidRDefault="004C4EE1" w:rsidP="004C4EE1">
      <w:pPr>
        <w:ind w:firstLineChars="200" w:firstLine="480"/>
        <w:rPr>
          <w:rFonts w:ascii="黑体" w:eastAsia="黑体" w:hAnsi="黑体"/>
          <w:sz w:val="24"/>
          <w:lang w:val="en-US"/>
        </w:rPr>
      </w:pPr>
      <w:r w:rsidRPr="00144784">
        <w:rPr>
          <w:rFonts w:ascii="黑体" w:eastAsia="黑体" w:hAnsi="黑体" w:hint="eastAsia"/>
          <w:sz w:val="24"/>
          <w:lang w:val="en-US"/>
        </w:rPr>
        <w:t>菜单描述：</w:t>
      </w:r>
      <w:r w:rsidR="00134EB0" w:rsidRPr="00144784">
        <w:rPr>
          <w:rFonts w:ascii="黑体" w:eastAsia="黑体" w:hAnsi="黑体" w:hint="eastAsia"/>
          <w:sz w:val="24"/>
          <w:lang w:val="en-US"/>
        </w:rPr>
        <w:t>测试管理用于管理测试相关的主体功能，包括项目、业务、用例、脚本等等。</w:t>
      </w:r>
    </w:p>
    <w:p w14:paraId="1183832E" w14:textId="77777777" w:rsidR="000659A1" w:rsidRPr="00144784" w:rsidRDefault="000659A1" w:rsidP="004C4EE1">
      <w:pPr>
        <w:ind w:firstLineChars="200" w:firstLine="480"/>
        <w:rPr>
          <w:rFonts w:ascii="黑体" w:eastAsia="黑体" w:hAnsi="黑体"/>
          <w:sz w:val="24"/>
          <w:lang w:val="en-US"/>
        </w:rPr>
      </w:pPr>
      <w:r w:rsidRPr="00144784">
        <w:rPr>
          <w:rFonts w:ascii="黑体" w:eastAsia="黑体" w:hAnsi="黑体" w:hint="eastAsia"/>
          <w:sz w:val="24"/>
          <w:lang w:val="en-US"/>
        </w:rPr>
        <w:t>项目、业务、用例和脚本的逻辑关系如下图：</w:t>
      </w:r>
    </w:p>
    <w:p w14:paraId="7D4C3B2C" w14:textId="77777777" w:rsidR="000659A1" w:rsidRPr="00144784" w:rsidRDefault="005E0F9D" w:rsidP="004C4EE1">
      <w:pPr>
        <w:ind w:firstLineChars="200" w:firstLine="480"/>
        <w:rPr>
          <w:rFonts w:ascii="黑体" w:eastAsia="黑体" w:hAnsi="黑体"/>
          <w:sz w:val="24"/>
          <w:lang w:val="en-US"/>
        </w:rPr>
      </w:pPr>
      <w:r w:rsidRPr="00144784">
        <w:rPr>
          <w:rFonts w:ascii="黑体" w:eastAsia="黑体" w:hAnsi="黑体" w:hint="eastAsia"/>
          <w:noProof/>
          <w:sz w:val="24"/>
          <w:lang w:val="en-US"/>
        </w:rPr>
        <w:lastRenderedPageBreak/>
        <w:drawing>
          <wp:inline distT="0" distB="0" distL="0" distR="0" wp14:anchorId="517E27C8" wp14:editId="6FC90091">
            <wp:extent cx="3600450" cy="2895600"/>
            <wp:effectExtent l="1905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3600450" cy="2895600"/>
                    </a:xfrm>
                    <a:prstGeom prst="rect">
                      <a:avLst/>
                    </a:prstGeom>
                    <a:noFill/>
                    <a:ln w="9525">
                      <a:noFill/>
                      <a:miter lim="800000"/>
                      <a:headEnd/>
                      <a:tailEnd/>
                    </a:ln>
                  </pic:spPr>
                </pic:pic>
              </a:graphicData>
            </a:graphic>
          </wp:inline>
        </w:drawing>
      </w:r>
    </w:p>
    <w:p w14:paraId="7087016A" w14:textId="77777777" w:rsidR="004C4EE1" w:rsidRPr="00144784" w:rsidRDefault="004C4EE1" w:rsidP="004C4EE1">
      <w:pPr>
        <w:ind w:firstLineChars="200" w:firstLine="480"/>
        <w:rPr>
          <w:rFonts w:ascii="黑体" w:eastAsia="黑体" w:hAnsi="黑体"/>
          <w:sz w:val="24"/>
          <w:lang w:val="en-US"/>
        </w:rPr>
      </w:pPr>
    </w:p>
    <w:p w14:paraId="064E3839" w14:textId="77777777" w:rsidR="00A86CA0" w:rsidRPr="00144784" w:rsidRDefault="004C4EE1" w:rsidP="00B06105">
      <w:pPr>
        <w:pStyle w:val="40"/>
        <w:rPr>
          <w:rFonts w:ascii="黑体" w:eastAsia="黑体" w:hAnsi="黑体"/>
        </w:rPr>
      </w:pPr>
      <w:r w:rsidRPr="00144784">
        <w:rPr>
          <w:rFonts w:ascii="黑体" w:eastAsia="黑体" w:hAnsi="黑体" w:hint="eastAsia"/>
        </w:rPr>
        <w:t>项目</w:t>
      </w:r>
    </w:p>
    <w:p w14:paraId="01CF87CD" w14:textId="77777777" w:rsidR="004C4EE1" w:rsidRPr="00144784" w:rsidRDefault="004C4EE1" w:rsidP="004C4EE1">
      <w:pPr>
        <w:rPr>
          <w:rFonts w:ascii="黑体" w:eastAsia="黑体" w:hAnsi="黑体"/>
          <w:lang w:val="en-US"/>
        </w:rPr>
      </w:pPr>
      <w:r w:rsidRPr="00144784">
        <w:rPr>
          <w:rFonts w:ascii="黑体" w:eastAsia="黑体" w:hAnsi="黑体" w:hint="eastAsia"/>
          <w:lang w:val="en-US"/>
        </w:rPr>
        <w:t xml:space="preserve">    子菜单描述：用于管理系统上的测试项目</w:t>
      </w:r>
      <w:r w:rsidR="00E4716B" w:rsidRPr="00144784">
        <w:rPr>
          <w:rFonts w:ascii="黑体" w:eastAsia="黑体" w:hAnsi="黑体" w:hint="eastAsia"/>
          <w:lang w:val="en-US"/>
        </w:rPr>
        <w:t>，本页面使用</w:t>
      </w:r>
      <w:r w:rsidR="002D654B">
        <w:rPr>
          <w:rFonts w:ascii="黑体" w:eastAsia="黑体" w:hAnsi="黑体" w:hint="eastAsia"/>
          <w:lang w:val="en-US"/>
        </w:rPr>
        <w:t>列表结构展示，当选中一个项目后，树状展示其所有的业务</w:t>
      </w:r>
      <w:r w:rsidRPr="00144784">
        <w:rPr>
          <w:rFonts w:ascii="黑体" w:eastAsia="黑体" w:hAnsi="黑体" w:hint="eastAsia"/>
          <w:lang w:val="en-US"/>
        </w:rPr>
        <w:t>。</w:t>
      </w:r>
    </w:p>
    <w:p w14:paraId="11997394" w14:textId="77777777" w:rsidR="00F70070" w:rsidRPr="00144784" w:rsidRDefault="00F70070" w:rsidP="002F3D91">
      <w:pPr>
        <w:rPr>
          <w:rFonts w:ascii="黑体" w:eastAsia="黑体" w:hAnsi="黑体"/>
          <w:lang w:val="en-US"/>
        </w:rPr>
      </w:pPr>
      <w:r w:rsidRPr="00144784">
        <w:rPr>
          <w:rFonts w:ascii="黑体" w:eastAsia="黑体" w:hAnsi="黑体" w:hint="eastAsia"/>
          <w:lang w:val="en-US"/>
        </w:rPr>
        <w:t>功能说明</w:t>
      </w:r>
      <w:r w:rsidR="002F3D91" w:rsidRPr="00144784">
        <w:rPr>
          <w:rFonts w:ascii="黑体" w:eastAsia="黑体" w:hAnsi="黑体" w:hint="eastAsia"/>
          <w:lang w:val="en-US"/>
        </w:rPr>
        <w:t>：</w:t>
      </w:r>
    </w:p>
    <w:p w14:paraId="46F3BFC5" w14:textId="77777777" w:rsidR="000B7995" w:rsidRPr="000B7995" w:rsidRDefault="004C4EE1" w:rsidP="000B7995">
      <w:pPr>
        <w:pStyle w:val="afa"/>
        <w:numPr>
          <w:ilvl w:val="0"/>
          <w:numId w:val="32"/>
        </w:numPr>
        <w:ind w:firstLineChars="0"/>
        <w:rPr>
          <w:rFonts w:ascii="黑体" w:eastAsia="黑体" w:hAnsi="黑体"/>
          <w:sz w:val="24"/>
          <w:lang w:val="en-US"/>
        </w:rPr>
      </w:pPr>
      <w:r w:rsidRPr="00144784">
        <w:rPr>
          <w:rFonts w:ascii="黑体" w:eastAsia="黑体" w:hAnsi="黑体" w:hint="eastAsia"/>
          <w:sz w:val="24"/>
          <w:lang w:val="en-US"/>
        </w:rPr>
        <w:t>支持项目</w:t>
      </w:r>
      <w:r w:rsidR="0084179C" w:rsidRPr="00144784">
        <w:rPr>
          <w:rFonts w:ascii="黑体" w:eastAsia="黑体" w:hAnsi="黑体" w:hint="eastAsia"/>
          <w:sz w:val="24"/>
          <w:lang w:val="en-US"/>
        </w:rPr>
        <w:t>新建，元素包括：</w:t>
      </w:r>
      <w:r w:rsidR="00177961" w:rsidRPr="00144784">
        <w:rPr>
          <w:rFonts w:ascii="黑体" w:eastAsia="黑体" w:hAnsi="黑体" w:hint="eastAsia"/>
          <w:sz w:val="24"/>
          <w:lang w:val="en-US"/>
        </w:rPr>
        <w:t>项目名称</w:t>
      </w:r>
      <w:r w:rsidR="007F08E2" w:rsidRPr="00144784">
        <w:rPr>
          <w:rFonts w:ascii="黑体" w:eastAsia="黑体" w:hAnsi="黑体" w:hint="eastAsia"/>
          <w:sz w:val="24"/>
          <w:lang w:val="en-US"/>
        </w:rPr>
        <w:t>、项目状态（</w:t>
      </w:r>
      <w:r w:rsidR="007F08E2" w:rsidRPr="003524D3">
        <w:rPr>
          <w:rFonts w:ascii="黑体" w:eastAsia="黑体" w:hAnsi="黑体" w:hint="eastAsia"/>
          <w:sz w:val="24"/>
          <w:lang w:val="en-US"/>
        </w:rPr>
        <w:t>执行中、归档，动作：重启、归档</w:t>
      </w:r>
      <w:r w:rsidR="007F08E2" w:rsidRPr="00144784">
        <w:rPr>
          <w:rFonts w:ascii="黑体" w:eastAsia="黑体" w:hAnsi="黑体" w:hint="eastAsia"/>
          <w:sz w:val="24"/>
          <w:lang w:val="en-US"/>
        </w:rPr>
        <w:t>）</w:t>
      </w:r>
    </w:p>
    <w:p w14:paraId="1010D298" w14:textId="77777777" w:rsidR="0084179C" w:rsidRPr="00144784" w:rsidRDefault="00B2797D" w:rsidP="00D827FD">
      <w:pPr>
        <w:pStyle w:val="afa"/>
        <w:numPr>
          <w:ilvl w:val="0"/>
          <w:numId w:val="32"/>
        </w:numPr>
        <w:ind w:firstLineChars="0"/>
        <w:rPr>
          <w:rFonts w:ascii="黑体" w:eastAsia="黑体" w:hAnsi="黑体"/>
          <w:sz w:val="24"/>
          <w:lang w:val="en-US"/>
        </w:rPr>
      </w:pPr>
      <w:r w:rsidRPr="00144784">
        <w:rPr>
          <w:rFonts w:ascii="黑体" w:eastAsia="黑体" w:hAnsi="黑体" w:hint="eastAsia"/>
          <w:sz w:val="24"/>
          <w:lang w:val="en-US"/>
        </w:rPr>
        <w:t>预留接口</w:t>
      </w:r>
      <w:r w:rsidR="00177961" w:rsidRPr="00144784">
        <w:rPr>
          <w:rFonts w:ascii="黑体" w:eastAsia="黑体" w:hAnsi="黑体" w:hint="eastAsia"/>
          <w:sz w:val="24"/>
          <w:lang w:val="en-US"/>
        </w:rPr>
        <w:t>支持从业务集成</w:t>
      </w:r>
      <w:r w:rsidR="000152B9" w:rsidRPr="00144784">
        <w:rPr>
          <w:rFonts w:ascii="黑体" w:eastAsia="黑体" w:hAnsi="黑体" w:hint="eastAsia"/>
          <w:sz w:val="24"/>
          <w:lang w:val="en-US"/>
        </w:rPr>
        <w:t>测试</w:t>
      </w:r>
      <w:r w:rsidR="00177961" w:rsidRPr="00144784">
        <w:rPr>
          <w:rFonts w:ascii="黑体" w:eastAsia="黑体" w:hAnsi="黑体" w:hint="eastAsia"/>
          <w:sz w:val="24"/>
          <w:lang w:val="en-US"/>
        </w:rPr>
        <w:t>平台同步项目：点击按钮，通过接口加载项目</w:t>
      </w:r>
      <w:r w:rsidR="00134EB0" w:rsidRPr="00144784">
        <w:rPr>
          <w:rFonts w:ascii="黑体" w:eastAsia="黑体" w:hAnsi="黑体" w:hint="eastAsia"/>
          <w:sz w:val="24"/>
          <w:lang w:val="en-US"/>
        </w:rPr>
        <w:t>并弹窗列表展示</w:t>
      </w:r>
      <w:r w:rsidR="00177961" w:rsidRPr="00144784">
        <w:rPr>
          <w:rFonts w:ascii="黑体" w:eastAsia="黑体" w:hAnsi="黑体" w:hint="eastAsia"/>
          <w:sz w:val="24"/>
          <w:lang w:val="en-US"/>
        </w:rPr>
        <w:t>，勾选项目，点击添加，添加到本系统的项目列表中。</w:t>
      </w:r>
      <w:r w:rsidRPr="00144784">
        <w:rPr>
          <w:rFonts w:ascii="黑体" w:eastAsia="黑体" w:hAnsi="黑体" w:hint="eastAsia"/>
          <w:color w:val="FF0000"/>
          <w:sz w:val="24"/>
          <w:lang w:val="en-US"/>
        </w:rPr>
        <w:t>（</w:t>
      </w:r>
      <w:r w:rsidR="000B7995">
        <w:rPr>
          <w:rFonts w:ascii="黑体" w:eastAsia="黑体" w:hAnsi="黑体" w:hint="eastAsia"/>
          <w:color w:val="FF0000"/>
          <w:sz w:val="24"/>
          <w:lang w:val="en-US"/>
        </w:rPr>
        <w:t>二期</w:t>
      </w:r>
      <w:r w:rsidR="002D654B">
        <w:rPr>
          <w:rFonts w:ascii="黑体" w:eastAsia="黑体" w:hAnsi="黑体" w:hint="eastAsia"/>
          <w:color w:val="FF0000"/>
          <w:sz w:val="24"/>
          <w:lang w:val="en-US"/>
        </w:rPr>
        <w:t>做</w:t>
      </w:r>
      <w:r w:rsidRPr="00144784">
        <w:rPr>
          <w:rFonts w:ascii="黑体" w:eastAsia="黑体" w:hAnsi="黑体" w:hint="eastAsia"/>
          <w:color w:val="FF0000"/>
          <w:sz w:val="24"/>
          <w:lang w:val="en-US"/>
        </w:rPr>
        <w:t>）</w:t>
      </w:r>
    </w:p>
    <w:p w14:paraId="706BC584" w14:textId="77777777" w:rsidR="00134EB0" w:rsidRPr="00144784" w:rsidRDefault="00134EB0" w:rsidP="00D827FD">
      <w:pPr>
        <w:pStyle w:val="afa"/>
        <w:numPr>
          <w:ilvl w:val="0"/>
          <w:numId w:val="32"/>
        </w:numPr>
        <w:ind w:firstLineChars="0"/>
        <w:rPr>
          <w:rFonts w:ascii="黑体" w:eastAsia="黑体" w:hAnsi="黑体"/>
          <w:sz w:val="24"/>
          <w:lang w:val="en-US"/>
        </w:rPr>
      </w:pPr>
      <w:r w:rsidRPr="00144784">
        <w:rPr>
          <w:rFonts w:ascii="黑体" w:eastAsia="黑体" w:hAnsi="黑体" w:hint="eastAsia"/>
          <w:sz w:val="24"/>
          <w:lang w:val="en-US"/>
        </w:rPr>
        <w:t>支持项目新建时，选择excel文件上传，文件中</w:t>
      </w:r>
      <w:r w:rsidR="000659A1" w:rsidRPr="00144784">
        <w:rPr>
          <w:rFonts w:ascii="黑体" w:eastAsia="黑体" w:hAnsi="黑体" w:hint="eastAsia"/>
          <w:sz w:val="24"/>
          <w:lang w:val="en-US"/>
        </w:rPr>
        <w:t>第一列即项目名称，第二列即业务名称，每一行代表一条用例。</w:t>
      </w:r>
    </w:p>
    <w:p w14:paraId="718550E9" w14:textId="77777777" w:rsidR="000659A1" w:rsidRPr="00144784" w:rsidRDefault="000659A1" w:rsidP="00D827FD">
      <w:pPr>
        <w:pStyle w:val="afa"/>
        <w:numPr>
          <w:ilvl w:val="0"/>
          <w:numId w:val="32"/>
        </w:numPr>
        <w:ind w:firstLineChars="0"/>
        <w:rPr>
          <w:rFonts w:ascii="黑体" w:eastAsia="黑体" w:hAnsi="黑体"/>
          <w:sz w:val="24"/>
          <w:lang w:val="en-US"/>
        </w:rPr>
      </w:pPr>
      <w:r w:rsidRPr="00144784">
        <w:rPr>
          <w:rFonts w:ascii="黑体" w:eastAsia="黑体" w:hAnsi="黑体" w:hint="eastAsia"/>
          <w:sz w:val="24"/>
          <w:lang w:val="en-US"/>
        </w:rPr>
        <w:t>支持项目的增删改查，支持项目复制</w:t>
      </w:r>
      <w:r w:rsidR="005E0F9D" w:rsidRPr="00144784">
        <w:rPr>
          <w:rFonts w:ascii="黑体" w:eastAsia="黑体" w:hAnsi="黑体" w:hint="eastAsia"/>
          <w:sz w:val="24"/>
          <w:lang w:val="en-US"/>
        </w:rPr>
        <w:t>黏贴</w:t>
      </w:r>
      <w:r w:rsidRPr="00144784">
        <w:rPr>
          <w:rFonts w:ascii="黑体" w:eastAsia="黑体" w:hAnsi="黑体" w:hint="eastAsia"/>
          <w:sz w:val="24"/>
          <w:lang w:val="en-US"/>
        </w:rPr>
        <w:t>，复制时，同时复制其名下的业务和用例。</w:t>
      </w:r>
      <w:r w:rsidR="007F08E2" w:rsidRPr="00144784">
        <w:rPr>
          <w:rFonts w:ascii="黑体" w:eastAsia="黑体" w:hAnsi="黑体" w:hint="eastAsia"/>
          <w:color w:val="FF0000"/>
          <w:sz w:val="24"/>
          <w:lang w:val="en-US"/>
        </w:rPr>
        <w:t>（优先级低）</w:t>
      </w:r>
    </w:p>
    <w:p w14:paraId="227DF382" w14:textId="77777777" w:rsidR="002D654B" w:rsidRPr="002D654B" w:rsidRDefault="00134EB0" w:rsidP="002D654B">
      <w:pPr>
        <w:pStyle w:val="afa"/>
        <w:numPr>
          <w:ilvl w:val="0"/>
          <w:numId w:val="32"/>
        </w:numPr>
        <w:ind w:firstLineChars="0"/>
        <w:rPr>
          <w:rFonts w:ascii="黑体" w:eastAsia="黑体" w:hAnsi="黑体"/>
          <w:sz w:val="24"/>
          <w:lang w:val="en-US"/>
        </w:rPr>
      </w:pPr>
      <w:r w:rsidRPr="00144784">
        <w:rPr>
          <w:rFonts w:ascii="黑体" w:eastAsia="黑体" w:hAnsi="黑体" w:hint="eastAsia"/>
          <w:sz w:val="24"/>
          <w:lang w:val="en-US"/>
        </w:rPr>
        <w:t>支持</w:t>
      </w:r>
      <w:r w:rsidR="002D654B">
        <w:rPr>
          <w:rFonts w:ascii="黑体" w:eastAsia="黑体" w:hAnsi="黑体" w:hint="eastAsia"/>
          <w:sz w:val="24"/>
          <w:lang w:val="en-US"/>
        </w:rPr>
        <w:t>对项目进行归档操作。</w:t>
      </w:r>
    </w:p>
    <w:p w14:paraId="54F37540" w14:textId="77777777" w:rsidR="00134EB0" w:rsidRPr="00144784" w:rsidRDefault="002D654B" w:rsidP="00D827FD">
      <w:pPr>
        <w:pStyle w:val="afa"/>
        <w:numPr>
          <w:ilvl w:val="0"/>
          <w:numId w:val="32"/>
        </w:numPr>
        <w:ind w:firstLineChars="0"/>
        <w:rPr>
          <w:rFonts w:ascii="黑体" w:eastAsia="黑体" w:hAnsi="黑体"/>
          <w:sz w:val="24"/>
          <w:lang w:val="en-US"/>
        </w:rPr>
      </w:pPr>
      <w:r>
        <w:rPr>
          <w:rFonts w:ascii="黑体" w:eastAsia="黑体" w:hAnsi="黑体" w:hint="eastAsia"/>
          <w:sz w:val="24"/>
          <w:lang w:val="en-US"/>
        </w:rPr>
        <w:t>支持</w:t>
      </w:r>
      <w:r w:rsidR="00E4716B" w:rsidRPr="00144784">
        <w:rPr>
          <w:rFonts w:ascii="黑体" w:eastAsia="黑体" w:hAnsi="黑体" w:hint="eastAsia"/>
          <w:sz w:val="24"/>
          <w:lang w:val="en-US"/>
        </w:rPr>
        <w:t>在项目下进行</w:t>
      </w:r>
      <w:r w:rsidR="00134EB0" w:rsidRPr="00144784">
        <w:rPr>
          <w:rFonts w:ascii="黑体" w:eastAsia="黑体" w:hAnsi="黑体" w:hint="eastAsia"/>
          <w:sz w:val="24"/>
          <w:lang w:val="en-US"/>
        </w:rPr>
        <w:t>业务新建，元素包括：业务名称</w:t>
      </w:r>
      <w:r>
        <w:rPr>
          <w:rFonts w:ascii="黑体" w:eastAsia="黑体" w:hAnsi="黑体" w:hint="eastAsia"/>
          <w:sz w:val="24"/>
          <w:lang w:val="en-US"/>
        </w:rPr>
        <w:t>。</w:t>
      </w:r>
    </w:p>
    <w:p w14:paraId="1AE60CD7" w14:textId="77777777" w:rsidR="00134EB0" w:rsidRPr="00144784" w:rsidRDefault="00134EB0" w:rsidP="00D827FD">
      <w:pPr>
        <w:pStyle w:val="afa"/>
        <w:numPr>
          <w:ilvl w:val="0"/>
          <w:numId w:val="32"/>
        </w:numPr>
        <w:ind w:firstLineChars="0"/>
        <w:rPr>
          <w:rFonts w:ascii="黑体" w:eastAsia="黑体" w:hAnsi="黑体"/>
          <w:sz w:val="24"/>
          <w:lang w:val="en-US"/>
        </w:rPr>
      </w:pPr>
      <w:r w:rsidRPr="00144784">
        <w:rPr>
          <w:rFonts w:ascii="黑体" w:eastAsia="黑体" w:hAnsi="黑体" w:hint="eastAsia"/>
          <w:sz w:val="24"/>
          <w:lang w:val="en-US"/>
        </w:rPr>
        <w:t>在</w:t>
      </w:r>
      <w:r w:rsidR="000659A1" w:rsidRPr="00144784">
        <w:rPr>
          <w:rFonts w:ascii="黑体" w:eastAsia="黑体" w:hAnsi="黑体" w:hint="eastAsia"/>
          <w:sz w:val="24"/>
          <w:lang w:val="en-US"/>
        </w:rPr>
        <w:t>4.1.1.1中第2条描述中，当从平台同步项目时，同时同步项目的业务。</w:t>
      </w:r>
      <w:r w:rsidR="00B2797D" w:rsidRPr="00144784">
        <w:rPr>
          <w:rFonts w:ascii="黑体" w:eastAsia="黑体" w:hAnsi="黑体" w:hint="eastAsia"/>
          <w:color w:val="FF0000"/>
          <w:sz w:val="24"/>
          <w:lang w:val="en-US"/>
        </w:rPr>
        <w:t>（</w:t>
      </w:r>
      <w:r w:rsidR="002D654B">
        <w:rPr>
          <w:rFonts w:ascii="黑体" w:eastAsia="黑体" w:hAnsi="黑体" w:hint="eastAsia"/>
          <w:color w:val="FF0000"/>
          <w:sz w:val="24"/>
          <w:lang w:val="en-US"/>
        </w:rPr>
        <w:t>二期做</w:t>
      </w:r>
      <w:r w:rsidR="00B2797D" w:rsidRPr="00144784">
        <w:rPr>
          <w:rFonts w:ascii="黑体" w:eastAsia="黑体" w:hAnsi="黑体" w:hint="eastAsia"/>
          <w:color w:val="FF0000"/>
          <w:sz w:val="24"/>
          <w:lang w:val="en-US"/>
        </w:rPr>
        <w:t>）</w:t>
      </w:r>
    </w:p>
    <w:p w14:paraId="06875FDD" w14:textId="77777777" w:rsidR="000659A1" w:rsidRPr="00144784" w:rsidRDefault="000659A1" w:rsidP="00D827FD">
      <w:pPr>
        <w:pStyle w:val="afa"/>
        <w:numPr>
          <w:ilvl w:val="0"/>
          <w:numId w:val="32"/>
        </w:numPr>
        <w:ind w:firstLineChars="0"/>
        <w:rPr>
          <w:rFonts w:ascii="黑体" w:eastAsia="黑体" w:hAnsi="黑体"/>
          <w:sz w:val="24"/>
          <w:lang w:val="en-US"/>
        </w:rPr>
      </w:pPr>
      <w:r w:rsidRPr="00144784">
        <w:rPr>
          <w:rFonts w:ascii="黑体" w:eastAsia="黑体" w:hAnsi="黑体" w:hint="eastAsia"/>
          <w:sz w:val="24"/>
          <w:lang w:val="en-US"/>
        </w:rPr>
        <w:t>在4.1.1.1的第3条描述中，上传时同时读取第二列的业务。</w:t>
      </w:r>
    </w:p>
    <w:p w14:paraId="127546E7" w14:textId="77777777" w:rsidR="000659A1" w:rsidRPr="00144784" w:rsidRDefault="000659A1" w:rsidP="007E3FC8">
      <w:pPr>
        <w:pStyle w:val="afa"/>
        <w:numPr>
          <w:ilvl w:val="0"/>
          <w:numId w:val="32"/>
        </w:numPr>
        <w:ind w:firstLineChars="0"/>
        <w:rPr>
          <w:rFonts w:ascii="黑体" w:eastAsia="黑体" w:hAnsi="黑体"/>
          <w:sz w:val="24"/>
          <w:lang w:val="en-US"/>
        </w:rPr>
      </w:pPr>
      <w:r w:rsidRPr="00144784">
        <w:rPr>
          <w:rFonts w:ascii="黑体" w:eastAsia="黑体" w:hAnsi="黑体" w:hint="eastAsia"/>
          <w:sz w:val="24"/>
          <w:lang w:val="en-US"/>
        </w:rPr>
        <w:lastRenderedPageBreak/>
        <w:t>支持业务的增删改查，支持业务的复制</w:t>
      </w:r>
      <w:r w:rsidR="00E4716B" w:rsidRPr="00144784">
        <w:rPr>
          <w:rFonts w:ascii="黑体" w:eastAsia="黑体" w:hAnsi="黑体" w:hint="eastAsia"/>
          <w:sz w:val="24"/>
          <w:lang w:val="en-US"/>
        </w:rPr>
        <w:t>黏贴</w:t>
      </w:r>
      <w:r w:rsidRPr="00144784">
        <w:rPr>
          <w:rFonts w:ascii="黑体" w:eastAsia="黑体" w:hAnsi="黑体" w:hint="eastAsia"/>
          <w:sz w:val="24"/>
          <w:lang w:val="en-US"/>
        </w:rPr>
        <w:t>，复制时，同时复制业务下的用例。</w:t>
      </w:r>
      <w:r w:rsidR="007F08E2" w:rsidRPr="00144784">
        <w:rPr>
          <w:rFonts w:ascii="黑体" w:eastAsia="黑体" w:hAnsi="黑体" w:hint="eastAsia"/>
          <w:color w:val="FF0000"/>
          <w:sz w:val="24"/>
          <w:lang w:val="en-US"/>
        </w:rPr>
        <w:t>（优先级低）</w:t>
      </w:r>
    </w:p>
    <w:p w14:paraId="382DC670" w14:textId="77777777" w:rsidR="002351CF" w:rsidRPr="00144784" w:rsidRDefault="002351CF" w:rsidP="00D827FD">
      <w:pPr>
        <w:pStyle w:val="afa"/>
        <w:numPr>
          <w:ilvl w:val="0"/>
          <w:numId w:val="32"/>
        </w:numPr>
        <w:ind w:firstLineChars="0"/>
        <w:rPr>
          <w:rFonts w:ascii="黑体" w:eastAsia="黑体" w:hAnsi="黑体"/>
          <w:sz w:val="24"/>
          <w:lang w:val="en-US"/>
        </w:rPr>
      </w:pPr>
      <w:r w:rsidRPr="00144784">
        <w:rPr>
          <w:rFonts w:ascii="黑体" w:eastAsia="黑体" w:hAnsi="黑体" w:hint="eastAsia"/>
          <w:sz w:val="24"/>
          <w:lang w:val="en-US"/>
        </w:rPr>
        <w:t>支持项目、业务的在树上位置的上下拖拽。</w:t>
      </w:r>
    </w:p>
    <w:p w14:paraId="4F228B35" w14:textId="77777777" w:rsidR="000659A1" w:rsidRPr="00144784" w:rsidRDefault="000659A1" w:rsidP="000659A1">
      <w:pPr>
        <w:rPr>
          <w:rFonts w:ascii="黑体" w:eastAsia="黑体" w:hAnsi="黑体"/>
          <w:sz w:val="24"/>
          <w:lang w:val="en-US"/>
        </w:rPr>
      </w:pPr>
    </w:p>
    <w:p w14:paraId="7B4345E5" w14:textId="77777777" w:rsidR="000659A1" w:rsidRPr="00144784" w:rsidRDefault="000659A1" w:rsidP="00931F9F">
      <w:pPr>
        <w:pStyle w:val="40"/>
        <w:rPr>
          <w:rFonts w:ascii="黑体" w:eastAsia="黑体" w:hAnsi="黑体"/>
        </w:rPr>
      </w:pPr>
      <w:r w:rsidRPr="00144784">
        <w:rPr>
          <w:rFonts w:ascii="黑体" w:eastAsia="黑体" w:hAnsi="黑体" w:hint="eastAsia"/>
        </w:rPr>
        <w:t>脚本</w:t>
      </w:r>
    </w:p>
    <w:p w14:paraId="5EDD53A2" w14:textId="77777777" w:rsidR="000659A1" w:rsidRPr="00144784" w:rsidRDefault="000659A1" w:rsidP="000659A1">
      <w:pPr>
        <w:rPr>
          <w:rFonts w:ascii="黑体" w:eastAsia="黑体" w:hAnsi="黑体"/>
          <w:lang w:val="en-US"/>
        </w:rPr>
      </w:pPr>
      <w:r w:rsidRPr="00144784">
        <w:rPr>
          <w:rFonts w:ascii="黑体" w:eastAsia="黑体" w:hAnsi="黑体" w:hint="eastAsia"/>
          <w:lang w:val="en-US"/>
        </w:rPr>
        <w:t xml:space="preserve">    子菜单描述：用于管理业务下的</w:t>
      </w:r>
      <w:r w:rsidR="00E4716B" w:rsidRPr="00144784">
        <w:rPr>
          <w:rFonts w:ascii="黑体" w:eastAsia="黑体" w:hAnsi="黑体" w:hint="eastAsia"/>
          <w:lang w:val="en-US"/>
        </w:rPr>
        <w:t>脚本（本页面采用项目-业务-脚本树状结构展示）</w:t>
      </w:r>
      <w:r w:rsidRPr="00144784">
        <w:rPr>
          <w:rFonts w:ascii="黑体" w:eastAsia="黑体" w:hAnsi="黑体" w:hint="eastAsia"/>
          <w:lang w:val="en-US"/>
        </w:rPr>
        <w:t>。</w:t>
      </w:r>
    </w:p>
    <w:p w14:paraId="6BDE47FD" w14:textId="77777777" w:rsidR="000659A1" w:rsidRPr="00144784" w:rsidRDefault="000659A1" w:rsidP="000659A1">
      <w:pPr>
        <w:rPr>
          <w:rFonts w:ascii="黑体" w:eastAsia="黑体" w:hAnsi="黑体"/>
          <w:lang w:val="en-US"/>
        </w:rPr>
      </w:pPr>
      <w:r w:rsidRPr="00144784">
        <w:rPr>
          <w:rFonts w:ascii="黑体" w:eastAsia="黑体" w:hAnsi="黑体" w:hint="eastAsia"/>
          <w:lang w:val="en-US"/>
        </w:rPr>
        <w:t>功能说明：</w:t>
      </w:r>
    </w:p>
    <w:p w14:paraId="497CA275" w14:textId="77777777" w:rsidR="000659A1" w:rsidRDefault="000659A1" w:rsidP="00D827FD">
      <w:pPr>
        <w:pStyle w:val="afa"/>
        <w:numPr>
          <w:ilvl w:val="0"/>
          <w:numId w:val="33"/>
        </w:numPr>
        <w:ind w:firstLineChars="0"/>
        <w:rPr>
          <w:rFonts w:ascii="黑体" w:eastAsia="黑体" w:hAnsi="黑体"/>
          <w:sz w:val="24"/>
          <w:lang w:val="en-US"/>
        </w:rPr>
      </w:pPr>
      <w:r w:rsidRPr="00144784">
        <w:rPr>
          <w:rFonts w:ascii="黑体" w:eastAsia="黑体" w:hAnsi="黑体" w:hint="eastAsia"/>
          <w:sz w:val="24"/>
          <w:lang w:val="en-US"/>
        </w:rPr>
        <w:t>支持</w:t>
      </w:r>
      <w:r w:rsidR="005E0F9D" w:rsidRPr="00144784">
        <w:rPr>
          <w:rFonts w:ascii="黑体" w:eastAsia="黑体" w:hAnsi="黑体" w:hint="eastAsia"/>
          <w:sz w:val="24"/>
          <w:lang w:val="en-US"/>
        </w:rPr>
        <w:t>在业务下进行脚本</w:t>
      </w:r>
      <w:r w:rsidRPr="00144784">
        <w:rPr>
          <w:rFonts w:ascii="黑体" w:eastAsia="黑体" w:hAnsi="黑体" w:hint="eastAsia"/>
          <w:sz w:val="24"/>
          <w:lang w:val="en-US"/>
        </w:rPr>
        <w:t>新建，元素包括：</w:t>
      </w:r>
      <w:r w:rsidR="005E0F9D" w:rsidRPr="00144784">
        <w:rPr>
          <w:rFonts w:ascii="黑体" w:eastAsia="黑体" w:hAnsi="黑体" w:hint="eastAsia"/>
          <w:sz w:val="24"/>
          <w:lang w:val="en-US"/>
        </w:rPr>
        <w:t>脚本名称</w:t>
      </w:r>
      <w:r w:rsidR="002351CF" w:rsidRPr="00144784">
        <w:rPr>
          <w:rFonts w:ascii="黑体" w:eastAsia="黑体" w:hAnsi="黑体" w:hint="eastAsia"/>
          <w:sz w:val="24"/>
          <w:lang w:val="en-US"/>
        </w:rPr>
        <w:t>、</w:t>
      </w:r>
      <w:r w:rsidR="007F08E2" w:rsidRPr="00144784">
        <w:rPr>
          <w:rFonts w:ascii="黑体" w:eastAsia="黑体" w:hAnsi="黑体" w:hint="eastAsia"/>
          <w:sz w:val="24"/>
          <w:lang w:val="en-US"/>
        </w:rPr>
        <w:t>脚本</w:t>
      </w:r>
      <w:r w:rsidR="007F08E2" w:rsidRPr="002D654B">
        <w:rPr>
          <w:rFonts w:ascii="黑体" w:eastAsia="黑体" w:hAnsi="黑体" w:hint="eastAsia"/>
          <w:sz w:val="24"/>
          <w:lang w:val="en-US"/>
        </w:rPr>
        <w:t>标签</w:t>
      </w:r>
      <w:r w:rsidR="007F08E2" w:rsidRPr="00144784">
        <w:rPr>
          <w:rFonts w:ascii="黑体" w:eastAsia="黑体" w:hAnsi="黑体" w:hint="eastAsia"/>
          <w:sz w:val="24"/>
          <w:lang w:val="en-US"/>
        </w:rPr>
        <w:t>（通用、普通）、</w:t>
      </w:r>
      <w:r w:rsidR="002351CF" w:rsidRPr="00144784">
        <w:rPr>
          <w:rFonts w:ascii="黑体" w:eastAsia="黑体" w:hAnsi="黑体" w:hint="eastAsia"/>
          <w:sz w:val="24"/>
          <w:lang w:val="en-US"/>
        </w:rPr>
        <w:t>脚本类型（Web、APP）</w:t>
      </w:r>
      <w:r w:rsidR="002D654B">
        <w:rPr>
          <w:rFonts w:ascii="黑体" w:eastAsia="黑体" w:hAnsi="黑体" w:hint="eastAsia"/>
          <w:sz w:val="24"/>
          <w:lang w:val="en-US"/>
        </w:rPr>
        <w:t>。</w:t>
      </w:r>
    </w:p>
    <w:p w14:paraId="4D712B8F" w14:textId="77777777" w:rsidR="002D654B" w:rsidRPr="00144784" w:rsidRDefault="002D654B" w:rsidP="00D827FD">
      <w:pPr>
        <w:pStyle w:val="afa"/>
        <w:numPr>
          <w:ilvl w:val="0"/>
          <w:numId w:val="33"/>
        </w:numPr>
        <w:ind w:firstLineChars="0"/>
        <w:rPr>
          <w:rFonts w:ascii="黑体" w:eastAsia="黑体" w:hAnsi="黑体"/>
          <w:sz w:val="24"/>
          <w:lang w:val="en-US"/>
        </w:rPr>
      </w:pPr>
      <w:r>
        <w:rPr>
          <w:rFonts w:ascii="黑体" w:eastAsia="黑体" w:hAnsi="黑体" w:hint="eastAsia"/>
          <w:sz w:val="24"/>
          <w:lang w:val="en-US"/>
        </w:rPr>
        <w:t>当脚本标签为通用时，脚本不需要挂靠在业务下，而是在树上与项目同级，任何项目的脚本树都可以加载通用脚本。</w:t>
      </w:r>
    </w:p>
    <w:p w14:paraId="09A0EA9D" w14:textId="77777777" w:rsidR="005E0F9D" w:rsidRPr="00144784" w:rsidRDefault="005E0F9D" w:rsidP="00D827FD">
      <w:pPr>
        <w:pStyle w:val="afa"/>
        <w:numPr>
          <w:ilvl w:val="0"/>
          <w:numId w:val="33"/>
        </w:numPr>
        <w:ind w:firstLineChars="0"/>
        <w:rPr>
          <w:rFonts w:ascii="黑体" w:eastAsia="黑体" w:hAnsi="黑体"/>
          <w:sz w:val="24"/>
          <w:lang w:val="en-US"/>
        </w:rPr>
      </w:pPr>
      <w:r w:rsidRPr="00144784">
        <w:rPr>
          <w:rFonts w:ascii="黑体" w:eastAsia="黑体" w:hAnsi="黑体" w:hint="eastAsia"/>
          <w:sz w:val="24"/>
          <w:lang w:val="en-US"/>
        </w:rPr>
        <w:t>选择左侧树上的脚本后，右侧展示脚本编辑界面，提供录制按钮，并满足以下要求：</w:t>
      </w:r>
    </w:p>
    <w:p w14:paraId="7D553E75" w14:textId="77777777" w:rsidR="005E0F9D" w:rsidRPr="00144784" w:rsidRDefault="005E0F9D" w:rsidP="00D827FD">
      <w:pPr>
        <w:pStyle w:val="afa"/>
        <w:numPr>
          <w:ilvl w:val="0"/>
          <w:numId w:val="35"/>
        </w:numPr>
        <w:ind w:firstLineChars="0"/>
        <w:rPr>
          <w:rFonts w:ascii="黑体" w:eastAsia="黑体" w:hAnsi="黑体"/>
          <w:sz w:val="24"/>
          <w:lang w:val="en-US"/>
        </w:rPr>
      </w:pPr>
      <w:r w:rsidRPr="0091628D">
        <w:rPr>
          <w:rFonts w:ascii="黑体" w:eastAsia="黑体" w:hAnsi="黑体" w:hint="eastAsia"/>
          <w:strike/>
          <w:sz w:val="24"/>
          <w:lang w:val="en-US"/>
        </w:rPr>
        <w:t>支持录制脚本，要求录制脚本成功率达80%以上，</w:t>
      </w:r>
      <w:r w:rsidRPr="0091628D">
        <w:rPr>
          <w:rFonts w:ascii="黑体" w:eastAsia="黑体" w:hAnsi="黑体" w:hint="eastAsia"/>
          <w:strike/>
          <w:color w:val="auto"/>
          <w:sz w:val="24"/>
          <w:lang w:val="en-US"/>
        </w:rPr>
        <w:t>录制的脚本支持编译回放</w:t>
      </w:r>
      <w:r w:rsidRPr="0091628D">
        <w:rPr>
          <w:rFonts w:ascii="黑体" w:eastAsia="黑体" w:hAnsi="黑体" w:hint="eastAsia"/>
          <w:strike/>
          <w:sz w:val="24"/>
          <w:lang w:val="en-US"/>
        </w:rPr>
        <w:t>，可编辑</w:t>
      </w:r>
      <w:r w:rsidRPr="00144784">
        <w:rPr>
          <w:rFonts w:ascii="黑体" w:eastAsia="黑体" w:hAnsi="黑体" w:hint="eastAsia"/>
          <w:sz w:val="24"/>
          <w:lang w:val="en-US"/>
        </w:rPr>
        <w:t>；</w:t>
      </w:r>
    </w:p>
    <w:p w14:paraId="4A49FBE6" w14:textId="77777777" w:rsidR="00411622" w:rsidRPr="00144784" w:rsidRDefault="00411622" w:rsidP="00D827FD">
      <w:pPr>
        <w:pStyle w:val="afa"/>
        <w:numPr>
          <w:ilvl w:val="0"/>
          <w:numId w:val="35"/>
        </w:numPr>
        <w:ind w:firstLineChars="0"/>
        <w:rPr>
          <w:rFonts w:ascii="黑体" w:eastAsia="黑体" w:hAnsi="黑体"/>
          <w:sz w:val="24"/>
          <w:lang w:val="en-US"/>
        </w:rPr>
      </w:pPr>
      <w:commentRangeStart w:id="54"/>
      <w:r w:rsidRPr="00144784">
        <w:rPr>
          <w:rFonts w:ascii="黑体" w:eastAsia="黑体" w:hAnsi="黑体" w:hint="eastAsia"/>
          <w:sz w:val="24"/>
          <w:lang w:val="en-US"/>
        </w:rPr>
        <w:t>支持脚本设置断点；</w:t>
      </w:r>
      <w:commentRangeEnd w:id="54"/>
      <w:r w:rsidR="0091628D">
        <w:rPr>
          <w:rStyle w:val="af8"/>
        </w:rPr>
        <w:commentReference w:id="54"/>
      </w:r>
    </w:p>
    <w:p w14:paraId="135187E4" w14:textId="77777777" w:rsidR="005E0F9D" w:rsidRPr="00144784" w:rsidRDefault="005E0F9D" w:rsidP="00D827FD">
      <w:pPr>
        <w:pStyle w:val="afa"/>
        <w:numPr>
          <w:ilvl w:val="0"/>
          <w:numId w:val="35"/>
        </w:numPr>
        <w:ind w:firstLineChars="0"/>
        <w:rPr>
          <w:rFonts w:ascii="黑体" w:eastAsia="黑体" w:hAnsi="黑体"/>
          <w:sz w:val="24"/>
          <w:lang w:val="en-US"/>
        </w:rPr>
      </w:pPr>
      <w:r w:rsidRPr="00144784">
        <w:rPr>
          <w:rFonts w:ascii="黑体" w:eastAsia="黑体" w:hAnsi="黑体" w:hint="eastAsia"/>
          <w:sz w:val="24"/>
          <w:lang w:val="en-US"/>
        </w:rPr>
        <w:t>支持复制脚本，并对复制后的脚本进行编辑；</w:t>
      </w:r>
    </w:p>
    <w:p w14:paraId="39D6E76E" w14:textId="77777777" w:rsidR="005E0F9D" w:rsidRPr="00144784" w:rsidRDefault="005E0F9D" w:rsidP="00D827FD">
      <w:pPr>
        <w:pStyle w:val="afa"/>
        <w:numPr>
          <w:ilvl w:val="0"/>
          <w:numId w:val="35"/>
        </w:numPr>
        <w:ind w:firstLineChars="0"/>
        <w:rPr>
          <w:rFonts w:ascii="黑体" w:eastAsia="黑体" w:hAnsi="黑体"/>
          <w:sz w:val="24"/>
          <w:lang w:val="en-US"/>
        </w:rPr>
      </w:pPr>
      <w:r w:rsidRPr="00144784">
        <w:rPr>
          <w:rFonts w:ascii="黑体" w:eastAsia="黑体" w:hAnsi="黑体" w:hint="eastAsia"/>
          <w:sz w:val="24"/>
          <w:lang w:val="en-US"/>
        </w:rPr>
        <w:t>支持引用原有脚本（嵌入），并进行编辑；</w:t>
      </w:r>
    </w:p>
    <w:p w14:paraId="04794A3F" w14:textId="77777777" w:rsidR="005E0F9D" w:rsidRPr="00144784" w:rsidRDefault="005E0F9D" w:rsidP="00D827FD">
      <w:pPr>
        <w:pStyle w:val="afa"/>
        <w:numPr>
          <w:ilvl w:val="0"/>
          <w:numId w:val="35"/>
        </w:numPr>
        <w:ind w:firstLineChars="0"/>
        <w:rPr>
          <w:rFonts w:ascii="黑体" w:eastAsia="黑体" w:hAnsi="黑体"/>
          <w:sz w:val="24"/>
          <w:lang w:val="en-US"/>
        </w:rPr>
      </w:pPr>
      <w:r w:rsidRPr="00144784">
        <w:rPr>
          <w:rFonts w:ascii="黑体" w:eastAsia="黑体" w:hAnsi="黑体" w:hint="eastAsia"/>
          <w:sz w:val="24"/>
          <w:lang w:val="en-US"/>
        </w:rPr>
        <w:t>支持xpath/id/class/css等多种元素定位方式</w:t>
      </w:r>
      <w:r w:rsidRPr="00144784">
        <w:rPr>
          <w:rFonts w:ascii="黑体" w:eastAsia="黑体" w:hAnsi="黑体" w:hint="eastAsia"/>
          <w:color w:val="auto"/>
          <w:sz w:val="24"/>
          <w:lang w:val="en-US"/>
        </w:rPr>
        <w:t>，</w:t>
      </w:r>
      <w:r w:rsidRPr="0091628D">
        <w:rPr>
          <w:rFonts w:ascii="黑体" w:eastAsia="黑体" w:hAnsi="黑体" w:hint="eastAsia"/>
          <w:strike/>
          <w:color w:val="auto"/>
          <w:sz w:val="24"/>
          <w:lang w:val="en-US"/>
        </w:rPr>
        <w:t>如支持用屏幕截图的方式定位元素等</w:t>
      </w:r>
      <w:r w:rsidRPr="00144784">
        <w:rPr>
          <w:rFonts w:ascii="黑体" w:eastAsia="黑体" w:hAnsi="黑体" w:hint="eastAsia"/>
          <w:sz w:val="24"/>
          <w:lang w:val="en-US"/>
        </w:rPr>
        <w:t>；</w:t>
      </w:r>
    </w:p>
    <w:p w14:paraId="3C21F9DA" w14:textId="77777777" w:rsidR="005E0F9D" w:rsidRPr="00144784" w:rsidRDefault="005E0F9D" w:rsidP="00D827FD">
      <w:pPr>
        <w:pStyle w:val="afa"/>
        <w:numPr>
          <w:ilvl w:val="0"/>
          <w:numId w:val="35"/>
        </w:numPr>
        <w:ind w:firstLineChars="0"/>
        <w:rPr>
          <w:rFonts w:ascii="黑体" w:eastAsia="黑体" w:hAnsi="黑体"/>
          <w:sz w:val="24"/>
          <w:lang w:val="en-US"/>
        </w:rPr>
      </w:pPr>
      <w:r w:rsidRPr="00144784">
        <w:rPr>
          <w:rFonts w:ascii="黑体" w:eastAsia="黑体" w:hAnsi="黑体" w:hint="eastAsia"/>
          <w:color w:val="FF0000"/>
          <w:sz w:val="24"/>
          <w:lang w:val="en-US"/>
        </w:rPr>
        <w:t>支持定义参数，如手机号码，搜索框输入元素等</w:t>
      </w:r>
      <w:r w:rsidRPr="00144784">
        <w:rPr>
          <w:rFonts w:ascii="黑体" w:eastAsia="黑体" w:hAnsi="黑体" w:hint="eastAsia"/>
          <w:sz w:val="24"/>
          <w:lang w:val="en-US"/>
        </w:rPr>
        <w:t>；</w:t>
      </w:r>
    </w:p>
    <w:p w14:paraId="7E7AE50D" w14:textId="77777777" w:rsidR="005E0F9D" w:rsidRPr="00144784" w:rsidRDefault="005E0F9D" w:rsidP="00D827FD">
      <w:pPr>
        <w:pStyle w:val="afa"/>
        <w:numPr>
          <w:ilvl w:val="0"/>
          <w:numId w:val="35"/>
        </w:numPr>
        <w:ind w:firstLineChars="0"/>
        <w:rPr>
          <w:rFonts w:ascii="黑体" w:eastAsia="黑体" w:hAnsi="黑体"/>
          <w:sz w:val="24"/>
          <w:lang w:val="en-US"/>
        </w:rPr>
      </w:pPr>
      <w:r w:rsidRPr="00144784">
        <w:rPr>
          <w:rFonts w:ascii="黑体" w:eastAsia="黑体" w:hAnsi="黑体" w:hint="eastAsia"/>
          <w:sz w:val="24"/>
          <w:lang w:val="en-US"/>
        </w:rPr>
        <w:t>如果把脚本原子化成命令，则支持模糊查询命令，悬停时展示解释及语法等；</w:t>
      </w:r>
    </w:p>
    <w:p w14:paraId="4BB22127" w14:textId="77777777" w:rsidR="000659A1" w:rsidRPr="00144784" w:rsidRDefault="002351CF" w:rsidP="00D827FD">
      <w:pPr>
        <w:pStyle w:val="afa"/>
        <w:numPr>
          <w:ilvl w:val="0"/>
          <w:numId w:val="33"/>
        </w:numPr>
        <w:ind w:firstLineChars="0"/>
        <w:rPr>
          <w:rFonts w:ascii="黑体" w:eastAsia="黑体" w:hAnsi="黑体"/>
          <w:sz w:val="24"/>
          <w:lang w:val="en-US"/>
        </w:rPr>
      </w:pPr>
      <w:r w:rsidRPr="00144784">
        <w:rPr>
          <w:rFonts w:ascii="黑体" w:eastAsia="黑体" w:hAnsi="黑体" w:hint="eastAsia"/>
          <w:sz w:val="24"/>
          <w:lang w:val="en-US"/>
        </w:rPr>
        <w:t>支持树上脚本位置的上下拖拽。</w:t>
      </w:r>
    </w:p>
    <w:p w14:paraId="0BAEB1B5" w14:textId="77777777" w:rsidR="000C5B42" w:rsidRPr="00144784" w:rsidRDefault="000C5B42" w:rsidP="00D827FD">
      <w:pPr>
        <w:pStyle w:val="afa"/>
        <w:numPr>
          <w:ilvl w:val="0"/>
          <w:numId w:val="33"/>
        </w:numPr>
        <w:ind w:firstLineChars="0"/>
        <w:rPr>
          <w:rFonts w:ascii="黑体" w:eastAsia="黑体" w:hAnsi="黑体"/>
          <w:sz w:val="24"/>
          <w:lang w:val="en-US"/>
        </w:rPr>
      </w:pPr>
      <w:r w:rsidRPr="00144784">
        <w:rPr>
          <w:rFonts w:ascii="黑体" w:eastAsia="黑体" w:hAnsi="黑体" w:hint="eastAsia"/>
          <w:sz w:val="24"/>
          <w:lang w:val="en-US"/>
        </w:rPr>
        <w:t>详细的自动化技术要求，详见第6章节：关键技术与验证。</w:t>
      </w:r>
    </w:p>
    <w:p w14:paraId="47E42CBE" w14:textId="77777777" w:rsidR="002351CF" w:rsidRPr="00144784" w:rsidRDefault="002351CF" w:rsidP="002351CF">
      <w:pPr>
        <w:rPr>
          <w:rFonts w:ascii="黑体" w:eastAsia="黑体" w:hAnsi="黑体"/>
          <w:sz w:val="24"/>
          <w:lang w:val="en-US"/>
        </w:rPr>
      </w:pPr>
    </w:p>
    <w:p w14:paraId="17955383" w14:textId="77777777" w:rsidR="00E4716B" w:rsidRPr="00144784" w:rsidRDefault="00E4716B" w:rsidP="00E4716B">
      <w:pPr>
        <w:pStyle w:val="40"/>
        <w:rPr>
          <w:rFonts w:ascii="黑体" w:eastAsia="黑体" w:hAnsi="黑体"/>
        </w:rPr>
      </w:pPr>
      <w:r w:rsidRPr="00144784">
        <w:rPr>
          <w:rFonts w:ascii="黑体" w:eastAsia="黑体" w:hAnsi="黑体" w:hint="eastAsia"/>
        </w:rPr>
        <w:t>用例</w:t>
      </w:r>
    </w:p>
    <w:p w14:paraId="56B17DF0" w14:textId="77777777" w:rsidR="00E4716B" w:rsidRPr="00144784" w:rsidRDefault="00E4716B" w:rsidP="00E4716B">
      <w:pPr>
        <w:rPr>
          <w:rFonts w:ascii="黑体" w:eastAsia="黑体" w:hAnsi="黑体"/>
          <w:sz w:val="24"/>
          <w:lang w:val="en-US"/>
        </w:rPr>
      </w:pPr>
      <w:r w:rsidRPr="00144784">
        <w:rPr>
          <w:rFonts w:ascii="黑体" w:eastAsia="黑体" w:hAnsi="黑体" w:hint="eastAsia"/>
          <w:sz w:val="24"/>
          <w:lang w:val="en-US"/>
        </w:rPr>
        <w:t xml:space="preserve">    子菜单描述：用于管理业务下的用例</w:t>
      </w:r>
      <w:r w:rsidR="003F0B80" w:rsidRPr="00144784">
        <w:rPr>
          <w:rFonts w:ascii="黑体" w:eastAsia="黑体" w:hAnsi="黑体" w:hint="eastAsia"/>
          <w:sz w:val="24"/>
          <w:lang w:val="en-US"/>
        </w:rPr>
        <w:t>（本页面以项目、业务、用例树状展示）</w:t>
      </w:r>
      <w:r w:rsidRPr="00144784">
        <w:rPr>
          <w:rFonts w:ascii="黑体" w:eastAsia="黑体" w:hAnsi="黑体" w:hint="eastAsia"/>
          <w:sz w:val="24"/>
          <w:lang w:val="en-US"/>
        </w:rPr>
        <w:t>。</w:t>
      </w:r>
    </w:p>
    <w:p w14:paraId="7239469D" w14:textId="77777777" w:rsidR="00E4716B" w:rsidRPr="00144784" w:rsidRDefault="00E4716B" w:rsidP="00E4716B">
      <w:pPr>
        <w:rPr>
          <w:rFonts w:ascii="黑体" w:eastAsia="黑体" w:hAnsi="黑体"/>
          <w:lang w:val="en-US"/>
        </w:rPr>
      </w:pPr>
      <w:r w:rsidRPr="00144784">
        <w:rPr>
          <w:rFonts w:ascii="黑体" w:eastAsia="黑体" w:hAnsi="黑体" w:hint="eastAsia"/>
          <w:lang w:val="en-US"/>
        </w:rPr>
        <w:lastRenderedPageBreak/>
        <w:t>功能说明：</w:t>
      </w:r>
    </w:p>
    <w:p w14:paraId="1A56DA7E" w14:textId="77777777" w:rsidR="00E4716B" w:rsidRPr="00144784" w:rsidRDefault="00E4716B" w:rsidP="00D827FD">
      <w:pPr>
        <w:pStyle w:val="afa"/>
        <w:numPr>
          <w:ilvl w:val="0"/>
          <w:numId w:val="34"/>
        </w:numPr>
        <w:ind w:firstLineChars="0"/>
        <w:rPr>
          <w:rFonts w:ascii="黑体" w:eastAsia="黑体" w:hAnsi="黑体"/>
          <w:sz w:val="24"/>
          <w:lang w:val="en-US"/>
        </w:rPr>
      </w:pPr>
      <w:r w:rsidRPr="00144784">
        <w:rPr>
          <w:rFonts w:ascii="黑体" w:eastAsia="黑体" w:hAnsi="黑体" w:hint="eastAsia"/>
          <w:sz w:val="24"/>
          <w:lang w:val="en-US"/>
        </w:rPr>
        <w:t>支持用例新建，元素包括：</w:t>
      </w:r>
    </w:p>
    <w:p w14:paraId="1108C528" w14:textId="77777777" w:rsidR="002F16A6" w:rsidRPr="00144784" w:rsidRDefault="00E4716B" w:rsidP="002F16A6">
      <w:pPr>
        <w:pStyle w:val="afa"/>
        <w:ind w:left="786" w:firstLineChars="0" w:firstLine="0"/>
        <w:rPr>
          <w:rFonts w:ascii="黑体" w:eastAsia="黑体" w:hAnsi="黑体"/>
          <w:sz w:val="24"/>
          <w:lang w:val="en-US"/>
        </w:rPr>
      </w:pPr>
      <w:r w:rsidRPr="00144784">
        <w:rPr>
          <w:rFonts w:ascii="黑体" w:eastAsia="黑体" w:hAnsi="黑体" w:hint="eastAsia"/>
          <w:sz w:val="24"/>
          <w:lang w:val="en-US"/>
        </w:rPr>
        <w:t>用例名称</w:t>
      </w:r>
      <w:r w:rsidR="00147FF6" w:rsidRPr="00144784">
        <w:rPr>
          <w:rFonts w:ascii="黑体" w:eastAsia="黑体" w:hAnsi="黑体" w:hint="eastAsia"/>
          <w:sz w:val="24"/>
          <w:lang w:val="en-US"/>
        </w:rPr>
        <w:t>（作为树的节点）</w:t>
      </w:r>
      <w:r w:rsidR="00A179B2" w:rsidRPr="00144784">
        <w:rPr>
          <w:rFonts w:ascii="黑体" w:eastAsia="黑体" w:hAnsi="黑体" w:hint="eastAsia"/>
          <w:sz w:val="24"/>
          <w:lang w:val="en-US"/>
        </w:rPr>
        <w:t>、用例编号、</w:t>
      </w:r>
      <w:r w:rsidRPr="00144784">
        <w:rPr>
          <w:rFonts w:ascii="黑体" w:eastAsia="黑体" w:hAnsi="黑体" w:hint="eastAsia"/>
          <w:sz w:val="24"/>
          <w:lang w:val="en-US"/>
        </w:rPr>
        <w:t>测试步骤、</w:t>
      </w:r>
      <w:r w:rsidR="00147FF6" w:rsidRPr="00144784">
        <w:rPr>
          <w:rFonts w:ascii="黑体" w:eastAsia="黑体" w:hAnsi="黑体" w:hint="eastAsia"/>
          <w:sz w:val="24"/>
          <w:lang w:val="en-US"/>
        </w:rPr>
        <w:t>执行轨迹</w:t>
      </w:r>
      <w:r w:rsidR="002F16A6" w:rsidRPr="00144784">
        <w:rPr>
          <w:rFonts w:ascii="黑体" w:eastAsia="黑体" w:hAnsi="黑体" w:hint="eastAsia"/>
          <w:sz w:val="24"/>
          <w:lang w:val="en-US"/>
        </w:rPr>
        <w:t>（</w:t>
      </w:r>
      <w:r w:rsidR="00147FF6" w:rsidRPr="00144784">
        <w:rPr>
          <w:rFonts w:ascii="黑体" w:eastAsia="黑体" w:hAnsi="黑体" w:hint="eastAsia"/>
          <w:sz w:val="24"/>
          <w:lang w:val="en-US"/>
        </w:rPr>
        <w:t>包括结果和执行时间，</w:t>
      </w:r>
      <w:r w:rsidR="002F16A6" w:rsidRPr="00144784">
        <w:rPr>
          <w:rFonts w:ascii="黑体" w:eastAsia="黑体" w:hAnsi="黑体" w:hint="eastAsia"/>
          <w:sz w:val="24"/>
          <w:lang w:val="en-US"/>
        </w:rPr>
        <w:t>执行后产生）</w:t>
      </w:r>
      <w:r w:rsidR="00147FF6" w:rsidRPr="00144784">
        <w:rPr>
          <w:rFonts w:ascii="黑体" w:eastAsia="黑体" w:hAnsi="黑体" w:hint="eastAsia"/>
          <w:sz w:val="24"/>
          <w:lang w:val="en-US"/>
        </w:rPr>
        <w:t>、用例状态</w:t>
      </w:r>
      <w:r w:rsidR="00147FF6" w:rsidRPr="002D654B">
        <w:rPr>
          <w:rFonts w:ascii="黑体" w:eastAsia="黑体" w:hAnsi="黑体" w:hint="eastAsia"/>
          <w:color w:val="auto"/>
          <w:sz w:val="24"/>
          <w:lang w:val="en-US"/>
        </w:rPr>
        <w:t>（初始为待测，另有通过、不通过、待复测，共计</w:t>
      </w:r>
      <w:r w:rsidR="00A179B2" w:rsidRPr="002D654B">
        <w:rPr>
          <w:rFonts w:ascii="黑体" w:eastAsia="黑体" w:hAnsi="黑体" w:hint="eastAsia"/>
          <w:color w:val="auto"/>
          <w:sz w:val="24"/>
          <w:lang w:val="en-US"/>
        </w:rPr>
        <w:t>4</w:t>
      </w:r>
      <w:r w:rsidR="00147FF6" w:rsidRPr="002D654B">
        <w:rPr>
          <w:rFonts w:ascii="黑体" w:eastAsia="黑体" w:hAnsi="黑体" w:hint="eastAsia"/>
          <w:color w:val="auto"/>
          <w:sz w:val="24"/>
          <w:lang w:val="en-US"/>
        </w:rPr>
        <w:t>个状态）</w:t>
      </w:r>
      <w:r w:rsidRPr="00144784">
        <w:rPr>
          <w:rFonts w:ascii="黑体" w:eastAsia="黑体" w:hAnsi="黑体" w:hint="eastAsia"/>
          <w:sz w:val="24"/>
          <w:lang w:val="en-US"/>
        </w:rPr>
        <w:t>。</w:t>
      </w:r>
    </w:p>
    <w:p w14:paraId="1880378C" w14:textId="77777777" w:rsidR="00E4716B" w:rsidRPr="00144784" w:rsidRDefault="00E4716B" w:rsidP="00D827FD">
      <w:pPr>
        <w:pStyle w:val="afa"/>
        <w:numPr>
          <w:ilvl w:val="0"/>
          <w:numId w:val="34"/>
        </w:numPr>
        <w:ind w:firstLineChars="0"/>
        <w:rPr>
          <w:rFonts w:ascii="黑体" w:eastAsia="黑体" w:hAnsi="黑体"/>
          <w:sz w:val="24"/>
          <w:lang w:val="en-US"/>
        </w:rPr>
      </w:pPr>
      <w:r w:rsidRPr="00144784">
        <w:rPr>
          <w:rFonts w:ascii="黑体" w:eastAsia="黑体" w:hAnsi="黑体" w:hint="eastAsia"/>
          <w:sz w:val="24"/>
          <w:lang w:val="en-US"/>
        </w:rPr>
        <w:t>在4.1.1.1中第2</w:t>
      </w:r>
      <w:r w:rsidR="000152B9" w:rsidRPr="00144784">
        <w:rPr>
          <w:rFonts w:ascii="黑体" w:eastAsia="黑体" w:hAnsi="黑体" w:hint="eastAsia"/>
          <w:sz w:val="24"/>
          <w:lang w:val="en-US"/>
        </w:rPr>
        <w:t>条描述中，当从</w:t>
      </w:r>
      <w:r w:rsidRPr="00144784">
        <w:rPr>
          <w:rFonts w:ascii="黑体" w:eastAsia="黑体" w:hAnsi="黑体" w:hint="eastAsia"/>
          <w:sz w:val="24"/>
          <w:lang w:val="en-US"/>
        </w:rPr>
        <w:t>平台同步项目时，同时同步其用例。</w:t>
      </w:r>
      <w:r w:rsidR="007E3FC8" w:rsidRPr="00144784">
        <w:rPr>
          <w:rFonts w:ascii="黑体" w:eastAsia="黑体" w:hAnsi="黑体" w:hint="eastAsia"/>
          <w:color w:val="FF0000"/>
          <w:sz w:val="24"/>
          <w:lang w:val="en-US"/>
        </w:rPr>
        <w:t>（</w:t>
      </w:r>
      <w:r w:rsidR="002D654B">
        <w:rPr>
          <w:rFonts w:ascii="黑体" w:eastAsia="黑体" w:hAnsi="黑体" w:hint="eastAsia"/>
          <w:color w:val="FF0000"/>
          <w:sz w:val="24"/>
          <w:lang w:val="en-US"/>
        </w:rPr>
        <w:t>二期做</w:t>
      </w:r>
      <w:r w:rsidR="007E3FC8" w:rsidRPr="00144784">
        <w:rPr>
          <w:rFonts w:ascii="黑体" w:eastAsia="黑体" w:hAnsi="黑体" w:hint="eastAsia"/>
          <w:color w:val="FF0000"/>
          <w:sz w:val="24"/>
          <w:lang w:val="en-US"/>
        </w:rPr>
        <w:t>）</w:t>
      </w:r>
    </w:p>
    <w:p w14:paraId="09DFA930" w14:textId="77777777" w:rsidR="00E4716B" w:rsidRPr="00144784" w:rsidRDefault="00E4716B" w:rsidP="00D827FD">
      <w:pPr>
        <w:pStyle w:val="afa"/>
        <w:numPr>
          <w:ilvl w:val="0"/>
          <w:numId w:val="34"/>
        </w:numPr>
        <w:ind w:firstLineChars="0"/>
        <w:rPr>
          <w:rFonts w:ascii="黑体" w:eastAsia="黑体" w:hAnsi="黑体"/>
          <w:sz w:val="24"/>
          <w:lang w:val="en-US"/>
        </w:rPr>
      </w:pPr>
      <w:r w:rsidRPr="00144784">
        <w:rPr>
          <w:rFonts w:ascii="黑体" w:eastAsia="黑体" w:hAnsi="黑体" w:hint="eastAsia"/>
          <w:sz w:val="24"/>
          <w:lang w:val="en-US"/>
        </w:rPr>
        <w:t>在4.1.1.1的第3条描述中，上传时同时读取表中的用例。</w:t>
      </w:r>
    </w:p>
    <w:p w14:paraId="646A5A2C" w14:textId="77777777" w:rsidR="00E4716B" w:rsidRPr="00144784" w:rsidRDefault="00E4716B" w:rsidP="00D827FD">
      <w:pPr>
        <w:pStyle w:val="afa"/>
        <w:numPr>
          <w:ilvl w:val="0"/>
          <w:numId w:val="34"/>
        </w:numPr>
        <w:ind w:firstLineChars="0"/>
        <w:rPr>
          <w:rFonts w:ascii="黑体" w:eastAsia="黑体" w:hAnsi="黑体"/>
          <w:sz w:val="24"/>
          <w:lang w:val="en-US"/>
        </w:rPr>
      </w:pPr>
      <w:r w:rsidRPr="00144784">
        <w:rPr>
          <w:rFonts w:ascii="黑体" w:eastAsia="黑体" w:hAnsi="黑体" w:hint="eastAsia"/>
          <w:sz w:val="24"/>
          <w:lang w:val="en-US"/>
        </w:rPr>
        <w:t>支持用例的增删改查，支持用例的复制</w:t>
      </w:r>
      <w:r w:rsidR="005E0F9D" w:rsidRPr="00144784">
        <w:rPr>
          <w:rFonts w:ascii="黑体" w:eastAsia="黑体" w:hAnsi="黑体" w:hint="eastAsia"/>
          <w:sz w:val="24"/>
          <w:lang w:val="en-US"/>
        </w:rPr>
        <w:t>黏贴</w:t>
      </w:r>
      <w:r w:rsidRPr="00144784">
        <w:rPr>
          <w:rFonts w:ascii="黑体" w:eastAsia="黑体" w:hAnsi="黑体" w:hint="eastAsia"/>
          <w:sz w:val="24"/>
          <w:lang w:val="en-US"/>
        </w:rPr>
        <w:t>，复制时，同时复制用例的相关配置。</w:t>
      </w:r>
    </w:p>
    <w:p w14:paraId="5F122B9D" w14:textId="77777777" w:rsidR="002351CF" w:rsidRPr="00144784" w:rsidRDefault="002351CF" w:rsidP="00D827FD">
      <w:pPr>
        <w:pStyle w:val="afa"/>
        <w:numPr>
          <w:ilvl w:val="0"/>
          <w:numId w:val="34"/>
        </w:numPr>
        <w:ind w:firstLineChars="0"/>
        <w:rPr>
          <w:rFonts w:ascii="黑体" w:eastAsia="黑体" w:hAnsi="黑体"/>
          <w:sz w:val="24"/>
          <w:lang w:val="en-US"/>
        </w:rPr>
      </w:pPr>
      <w:r w:rsidRPr="00144784">
        <w:rPr>
          <w:rFonts w:ascii="黑体" w:eastAsia="黑体" w:hAnsi="黑体" w:hint="eastAsia"/>
          <w:sz w:val="24"/>
          <w:lang w:val="en-US"/>
        </w:rPr>
        <w:t>支持用例的上下拖拽；</w:t>
      </w:r>
    </w:p>
    <w:p w14:paraId="572019E0" w14:textId="77777777" w:rsidR="00147FF6" w:rsidRPr="00144784" w:rsidRDefault="002351CF" w:rsidP="00D827FD">
      <w:pPr>
        <w:pStyle w:val="afa"/>
        <w:numPr>
          <w:ilvl w:val="0"/>
          <w:numId w:val="34"/>
        </w:numPr>
        <w:ind w:firstLineChars="0"/>
        <w:rPr>
          <w:rFonts w:ascii="黑体" w:eastAsia="黑体" w:hAnsi="黑体"/>
          <w:sz w:val="24"/>
          <w:lang w:val="en-US"/>
        </w:rPr>
      </w:pPr>
      <w:r w:rsidRPr="00144784">
        <w:rPr>
          <w:rFonts w:ascii="黑体" w:eastAsia="黑体" w:hAnsi="黑体" w:hint="eastAsia"/>
          <w:sz w:val="24"/>
          <w:lang w:val="en-US"/>
        </w:rPr>
        <w:t>支持对单个用例选中后，</w:t>
      </w:r>
      <w:r w:rsidR="00147FF6" w:rsidRPr="00144784">
        <w:rPr>
          <w:rFonts w:ascii="黑体" w:eastAsia="黑体" w:hAnsi="黑体" w:hint="eastAsia"/>
          <w:sz w:val="24"/>
          <w:lang w:val="en-US"/>
        </w:rPr>
        <w:t>右侧显示用例详情，</w:t>
      </w:r>
    </w:p>
    <w:p w14:paraId="058D792D" w14:textId="77777777" w:rsidR="002351CF" w:rsidRPr="00144784" w:rsidRDefault="002351CF" w:rsidP="00147FF6">
      <w:pPr>
        <w:pStyle w:val="afa"/>
        <w:ind w:left="720" w:firstLineChars="0" w:firstLine="0"/>
        <w:rPr>
          <w:rFonts w:ascii="黑体" w:eastAsia="黑体" w:hAnsi="黑体"/>
          <w:sz w:val="24"/>
          <w:lang w:val="en-US"/>
        </w:rPr>
      </w:pPr>
      <w:r w:rsidRPr="00144784">
        <w:rPr>
          <w:rFonts w:ascii="黑体" w:eastAsia="黑体" w:hAnsi="黑体" w:hint="eastAsia"/>
          <w:sz w:val="24"/>
          <w:lang w:val="en-US"/>
        </w:rPr>
        <w:t>元素包括：</w:t>
      </w:r>
    </w:p>
    <w:p w14:paraId="1F6E5BD0" w14:textId="77777777" w:rsidR="002351CF" w:rsidRPr="00144784" w:rsidRDefault="00147FF6" w:rsidP="00D827FD">
      <w:pPr>
        <w:pStyle w:val="afa"/>
        <w:numPr>
          <w:ilvl w:val="0"/>
          <w:numId w:val="36"/>
        </w:numPr>
        <w:ind w:firstLineChars="0"/>
        <w:rPr>
          <w:rFonts w:ascii="黑体" w:eastAsia="黑体" w:hAnsi="黑体"/>
          <w:sz w:val="24"/>
          <w:lang w:val="en-US"/>
        </w:rPr>
      </w:pPr>
      <w:r w:rsidRPr="00144784">
        <w:rPr>
          <w:rFonts w:ascii="黑体" w:eastAsia="黑体" w:hAnsi="黑体" w:hint="eastAsia"/>
          <w:sz w:val="24"/>
          <w:lang w:val="en-US"/>
        </w:rPr>
        <w:t>用例详情</w:t>
      </w:r>
      <w:r w:rsidR="002351CF" w:rsidRPr="00144784">
        <w:rPr>
          <w:rFonts w:ascii="黑体" w:eastAsia="黑体" w:hAnsi="黑体" w:hint="eastAsia"/>
          <w:sz w:val="24"/>
          <w:lang w:val="en-US"/>
        </w:rPr>
        <w:t>；</w:t>
      </w:r>
    </w:p>
    <w:p w14:paraId="67C4F155" w14:textId="77777777" w:rsidR="00147FF6" w:rsidRPr="00144784" w:rsidRDefault="00147FF6" w:rsidP="00D827FD">
      <w:pPr>
        <w:pStyle w:val="afa"/>
        <w:numPr>
          <w:ilvl w:val="0"/>
          <w:numId w:val="36"/>
        </w:numPr>
        <w:ind w:firstLineChars="0"/>
        <w:rPr>
          <w:rFonts w:ascii="黑体" w:eastAsia="黑体" w:hAnsi="黑体"/>
          <w:sz w:val="24"/>
          <w:lang w:val="en-US"/>
        </w:rPr>
      </w:pPr>
      <w:r w:rsidRPr="00144784">
        <w:rPr>
          <w:rFonts w:ascii="黑体" w:eastAsia="黑体" w:hAnsi="黑体" w:hint="eastAsia"/>
          <w:sz w:val="24"/>
          <w:lang w:val="en-US"/>
        </w:rPr>
        <w:t>脚本选择，点击后树状展示脚本树，可选本项目下的任何一个脚本；</w:t>
      </w:r>
    </w:p>
    <w:p w14:paraId="096B419E" w14:textId="77777777" w:rsidR="002351CF" w:rsidRPr="00144784" w:rsidRDefault="003F0B80" w:rsidP="00D827FD">
      <w:pPr>
        <w:pStyle w:val="afa"/>
        <w:numPr>
          <w:ilvl w:val="0"/>
          <w:numId w:val="36"/>
        </w:numPr>
        <w:ind w:firstLineChars="0"/>
        <w:rPr>
          <w:rFonts w:ascii="黑体" w:eastAsia="黑体" w:hAnsi="黑体"/>
          <w:sz w:val="24"/>
          <w:lang w:val="en-US"/>
        </w:rPr>
      </w:pPr>
      <w:r w:rsidRPr="00144784">
        <w:rPr>
          <w:rFonts w:ascii="黑体" w:eastAsia="黑体" w:hAnsi="黑体" w:hint="eastAsia"/>
          <w:sz w:val="24"/>
          <w:lang w:val="en-US"/>
        </w:rPr>
        <w:t>当脚本为web脚本时，支持添加手机号码，支持根据订购关系数据，按条件筛选满足条件的sim卡，如已办理业务、余额等条件，支持对31</w:t>
      </w:r>
      <w:r w:rsidR="00A179B2" w:rsidRPr="00144784">
        <w:rPr>
          <w:rFonts w:ascii="黑体" w:eastAsia="黑体" w:hAnsi="黑体" w:hint="eastAsia"/>
          <w:sz w:val="24"/>
          <w:lang w:val="en-US"/>
        </w:rPr>
        <w:t>省的勾选，当勾选任意</w:t>
      </w:r>
      <w:r w:rsidRPr="00144784">
        <w:rPr>
          <w:rFonts w:ascii="黑体" w:eastAsia="黑体" w:hAnsi="黑体" w:hint="eastAsia"/>
          <w:sz w:val="24"/>
          <w:lang w:val="en-US"/>
        </w:rPr>
        <w:t>省份时，根据条件筛选出满足条件的号码，并随机选择一个填入</w:t>
      </w:r>
      <w:r w:rsidR="00A179B2" w:rsidRPr="00144784">
        <w:rPr>
          <w:rFonts w:ascii="黑体" w:eastAsia="黑体" w:hAnsi="黑体" w:hint="eastAsia"/>
          <w:sz w:val="24"/>
          <w:lang w:val="en-US"/>
        </w:rPr>
        <w:t>，</w:t>
      </w:r>
      <w:r w:rsidRPr="00144784">
        <w:rPr>
          <w:rFonts w:ascii="黑体" w:eastAsia="黑体" w:hAnsi="黑体" w:hint="eastAsia"/>
          <w:sz w:val="24"/>
          <w:lang w:val="en-US"/>
        </w:rPr>
        <w:t>支持全选省份。</w:t>
      </w:r>
      <w:r w:rsidR="00A179B2" w:rsidRPr="00144784">
        <w:rPr>
          <w:rFonts w:ascii="黑体" w:eastAsia="黑体" w:hAnsi="黑体" w:hint="eastAsia"/>
          <w:sz w:val="24"/>
          <w:lang w:val="en-US"/>
        </w:rPr>
        <w:t>（一个脚本可能会有31个号码需要执行）</w:t>
      </w:r>
      <w:r w:rsidRPr="00144784">
        <w:rPr>
          <w:rFonts w:ascii="黑体" w:eastAsia="黑体" w:hAnsi="黑体" w:hint="eastAsia"/>
          <w:sz w:val="24"/>
          <w:lang w:val="en-US"/>
        </w:rPr>
        <w:t>每个号码支持下拉框选中其它满足条件的号码替代，也支持手动填写。</w:t>
      </w:r>
    </w:p>
    <w:p w14:paraId="72C107E9" w14:textId="77777777" w:rsidR="00315173" w:rsidRPr="00144784" w:rsidRDefault="003F0B80" w:rsidP="00F85490">
      <w:pPr>
        <w:pStyle w:val="afa"/>
        <w:numPr>
          <w:ilvl w:val="0"/>
          <w:numId w:val="36"/>
        </w:numPr>
        <w:ind w:firstLineChars="0"/>
        <w:rPr>
          <w:rFonts w:ascii="黑体" w:eastAsia="黑体" w:hAnsi="黑体"/>
          <w:sz w:val="24"/>
          <w:lang w:val="en-US"/>
        </w:rPr>
      </w:pPr>
      <w:r w:rsidRPr="00144784">
        <w:rPr>
          <w:rFonts w:ascii="黑体" w:eastAsia="黑体" w:hAnsi="黑体" w:hint="eastAsia"/>
          <w:sz w:val="24"/>
          <w:lang w:val="en-US"/>
        </w:rPr>
        <w:t>当脚本为app脚本时，支持添加手机号码，同②，但加载</w:t>
      </w:r>
      <w:r w:rsidRPr="00144784">
        <w:rPr>
          <w:rFonts w:ascii="黑体" w:eastAsia="黑体" w:hAnsi="黑体" w:hint="eastAsia"/>
          <w:color w:val="000000" w:themeColor="text1"/>
          <w:sz w:val="24"/>
          <w:lang w:val="en-US"/>
        </w:rPr>
        <w:t>出来的号码需是根据</w:t>
      </w:r>
      <w:r w:rsidR="00A179B2" w:rsidRPr="00144784">
        <w:rPr>
          <w:rFonts w:ascii="黑体" w:eastAsia="黑体" w:hAnsi="黑体" w:hint="eastAsia"/>
          <w:color w:val="000000" w:themeColor="text1"/>
          <w:sz w:val="24"/>
          <w:lang w:val="en-US"/>
        </w:rPr>
        <w:t>4.1.2.1的配置表</w:t>
      </w:r>
      <w:r w:rsidRPr="00144784">
        <w:rPr>
          <w:rFonts w:ascii="黑体" w:eastAsia="黑体" w:hAnsi="黑体" w:hint="eastAsia"/>
          <w:color w:val="000000" w:themeColor="text1"/>
          <w:sz w:val="24"/>
          <w:lang w:val="en-US"/>
        </w:rPr>
        <w:t>识</w:t>
      </w:r>
      <w:r w:rsidR="00315173" w:rsidRPr="00144784">
        <w:rPr>
          <w:rFonts w:ascii="黑体" w:eastAsia="黑体" w:hAnsi="黑体" w:hint="eastAsia"/>
          <w:color w:val="000000" w:themeColor="text1"/>
          <w:sz w:val="24"/>
          <w:lang w:val="en-US"/>
        </w:rPr>
        <w:t>别</w:t>
      </w:r>
      <w:r w:rsidR="00315173" w:rsidRPr="00144784">
        <w:rPr>
          <w:rFonts w:ascii="黑体" w:eastAsia="黑体" w:hAnsi="黑体" w:hint="eastAsia"/>
          <w:sz w:val="24"/>
          <w:lang w:val="en-US"/>
        </w:rPr>
        <w:t>为已经插入收集的号码。</w:t>
      </w:r>
    </w:p>
    <w:p w14:paraId="72597AB7" w14:textId="77777777" w:rsidR="002F16A6" w:rsidRPr="00144784" w:rsidRDefault="00800F9C" w:rsidP="00D827FD">
      <w:pPr>
        <w:pStyle w:val="afa"/>
        <w:numPr>
          <w:ilvl w:val="0"/>
          <w:numId w:val="36"/>
        </w:numPr>
        <w:ind w:firstLineChars="0"/>
        <w:rPr>
          <w:rFonts w:ascii="黑体" w:eastAsia="黑体" w:hAnsi="黑体"/>
          <w:sz w:val="24"/>
          <w:lang w:val="en-US"/>
        </w:rPr>
      </w:pPr>
      <w:r w:rsidRPr="00144784">
        <w:rPr>
          <w:rFonts w:ascii="黑体" w:eastAsia="黑体" w:hAnsi="黑体" w:hint="eastAsia"/>
          <w:sz w:val="24"/>
          <w:lang w:val="en-US"/>
        </w:rPr>
        <w:t>设置依赖，点击按钮后可选择该项目</w:t>
      </w:r>
      <w:r w:rsidR="003F0B80" w:rsidRPr="00144784">
        <w:rPr>
          <w:rFonts w:ascii="黑体" w:eastAsia="黑体" w:hAnsi="黑体" w:hint="eastAsia"/>
          <w:sz w:val="24"/>
          <w:lang w:val="en-US"/>
        </w:rPr>
        <w:t>下其它用例</w:t>
      </w:r>
      <w:r w:rsidR="002F16A6" w:rsidRPr="00144784">
        <w:rPr>
          <w:rFonts w:ascii="黑体" w:eastAsia="黑体" w:hAnsi="黑体" w:hint="eastAsia"/>
          <w:sz w:val="24"/>
          <w:lang w:val="en-US"/>
        </w:rPr>
        <w:t>（只选1个）</w:t>
      </w:r>
      <w:r w:rsidR="003F0B80" w:rsidRPr="00144784">
        <w:rPr>
          <w:rFonts w:ascii="黑体" w:eastAsia="黑体" w:hAnsi="黑体" w:hint="eastAsia"/>
          <w:sz w:val="24"/>
          <w:lang w:val="en-US"/>
        </w:rPr>
        <w:t>，</w:t>
      </w:r>
      <w:r w:rsidR="002F16A6" w:rsidRPr="00144784">
        <w:rPr>
          <w:rFonts w:ascii="黑体" w:eastAsia="黑体" w:hAnsi="黑体" w:hint="eastAsia"/>
          <w:sz w:val="24"/>
          <w:lang w:val="en-US"/>
        </w:rPr>
        <w:t>当设置依赖后，执行本用例时，先判断依赖用例是否通过，如不通过则本用例不执行，如未执行先执行依赖用例，如通过则执行本用例，本用例中使用的号码群默认为依赖用例的号码。当设置依赖时，上面</w:t>
      </w:r>
      <w:r w:rsidRPr="00144784">
        <w:rPr>
          <w:rFonts w:ascii="黑体" w:eastAsia="黑体" w:hAnsi="黑体" w:hint="eastAsia"/>
          <w:sz w:val="24"/>
          <w:lang w:val="en-US"/>
        </w:rPr>
        <w:t>③和④</w:t>
      </w:r>
      <w:r w:rsidR="002F16A6" w:rsidRPr="00144784">
        <w:rPr>
          <w:rFonts w:ascii="黑体" w:eastAsia="黑体" w:hAnsi="黑体" w:hint="eastAsia"/>
          <w:sz w:val="24"/>
          <w:lang w:val="en-US"/>
        </w:rPr>
        <w:t>置灰，无需设置号码。</w:t>
      </w:r>
    </w:p>
    <w:p w14:paraId="6DC5AF18" w14:textId="77777777" w:rsidR="002F16A6" w:rsidRPr="00144784" w:rsidRDefault="002F16A6" w:rsidP="00D827FD">
      <w:pPr>
        <w:pStyle w:val="afa"/>
        <w:numPr>
          <w:ilvl w:val="0"/>
          <w:numId w:val="36"/>
        </w:numPr>
        <w:ind w:firstLineChars="0"/>
        <w:rPr>
          <w:rFonts w:ascii="黑体" w:eastAsia="黑体" w:hAnsi="黑体"/>
          <w:color w:val="FF0000"/>
          <w:sz w:val="24"/>
          <w:lang w:val="en-US"/>
        </w:rPr>
      </w:pPr>
      <w:r w:rsidRPr="00144784">
        <w:rPr>
          <w:rFonts w:ascii="黑体" w:eastAsia="黑体" w:hAnsi="黑体" w:hint="eastAsia"/>
          <w:color w:val="FF0000"/>
          <w:sz w:val="24"/>
          <w:lang w:val="en-US"/>
        </w:rPr>
        <w:t>参数设置，支持从脚本中读出参数，由测试人员填写。填写后执行时自动填充脚本执行。</w:t>
      </w:r>
    </w:p>
    <w:p w14:paraId="53DB2C38" w14:textId="77777777" w:rsidR="00147FF6" w:rsidRPr="00144784" w:rsidRDefault="00147FF6" w:rsidP="00D827FD">
      <w:pPr>
        <w:pStyle w:val="afa"/>
        <w:numPr>
          <w:ilvl w:val="0"/>
          <w:numId w:val="36"/>
        </w:numPr>
        <w:ind w:firstLineChars="0"/>
        <w:rPr>
          <w:rFonts w:ascii="黑体" w:eastAsia="黑体" w:hAnsi="黑体"/>
          <w:sz w:val="24"/>
          <w:lang w:val="en-US"/>
        </w:rPr>
      </w:pPr>
      <w:r w:rsidRPr="00144784">
        <w:rPr>
          <w:rFonts w:ascii="黑体" w:eastAsia="黑体" w:hAnsi="黑体" w:hint="eastAsia"/>
          <w:sz w:val="24"/>
          <w:lang w:val="en-US"/>
        </w:rPr>
        <w:t>提供执行按钮，支持对该用例立刻执行。</w:t>
      </w:r>
    </w:p>
    <w:p w14:paraId="1A3C4DF7" w14:textId="77777777" w:rsidR="00147FF6" w:rsidRPr="00144784" w:rsidRDefault="00147FF6" w:rsidP="00D827FD">
      <w:pPr>
        <w:pStyle w:val="afa"/>
        <w:numPr>
          <w:ilvl w:val="0"/>
          <w:numId w:val="36"/>
        </w:numPr>
        <w:ind w:firstLineChars="0"/>
        <w:rPr>
          <w:rFonts w:ascii="黑体" w:eastAsia="黑体" w:hAnsi="黑体"/>
          <w:sz w:val="24"/>
          <w:lang w:val="en-US"/>
        </w:rPr>
      </w:pPr>
      <w:r w:rsidRPr="00144784">
        <w:rPr>
          <w:rFonts w:ascii="黑体" w:eastAsia="黑体" w:hAnsi="黑体" w:hint="eastAsia"/>
          <w:sz w:val="24"/>
          <w:lang w:val="en-US"/>
        </w:rPr>
        <w:t>支持定时执行，可设置时间，指定时间和指定周期。如下：</w:t>
      </w:r>
    </w:p>
    <w:p w14:paraId="1687CC9B" w14:textId="77777777" w:rsidR="00147FF6" w:rsidRPr="00144784" w:rsidRDefault="00147FF6" w:rsidP="00147FF6">
      <w:pPr>
        <w:pStyle w:val="afa"/>
        <w:ind w:left="1080" w:firstLineChars="0" w:firstLine="0"/>
        <w:rPr>
          <w:rFonts w:ascii="黑体" w:eastAsia="黑体" w:hAnsi="黑体"/>
          <w:sz w:val="24"/>
          <w:lang w:val="en-US"/>
        </w:rPr>
      </w:pPr>
      <w:r w:rsidRPr="00144784">
        <w:rPr>
          <w:rFonts w:ascii="黑体" w:eastAsia="黑体" w:hAnsi="黑体"/>
          <w:noProof/>
          <w:sz w:val="24"/>
          <w:lang w:val="en-US"/>
        </w:rPr>
        <w:lastRenderedPageBreak/>
        <w:drawing>
          <wp:inline distT="0" distB="0" distL="0" distR="0" wp14:anchorId="0D279D82" wp14:editId="43D24E2E">
            <wp:extent cx="4618990" cy="1275715"/>
            <wp:effectExtent l="19050" t="0" r="0" b="0"/>
            <wp:docPr id="27" name="图片 3"/>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6" cstate="print"/>
                    <a:stretch>
                      <a:fillRect/>
                    </a:stretch>
                  </pic:blipFill>
                  <pic:spPr>
                    <a:xfrm>
                      <a:off x="0" y="0"/>
                      <a:ext cx="4618990" cy="1275715"/>
                    </a:xfrm>
                    <a:prstGeom prst="rect">
                      <a:avLst/>
                    </a:prstGeom>
                  </pic:spPr>
                </pic:pic>
              </a:graphicData>
            </a:graphic>
          </wp:inline>
        </w:drawing>
      </w:r>
      <w:r w:rsidRPr="00144784">
        <w:rPr>
          <w:rFonts w:ascii="黑体" w:eastAsia="黑体" w:hAnsi="黑体"/>
          <w:noProof/>
          <w:lang w:val="en-US"/>
        </w:rPr>
        <w:t xml:space="preserve"> </w:t>
      </w:r>
      <w:r w:rsidRPr="00144784">
        <w:rPr>
          <w:rFonts w:ascii="黑体" w:eastAsia="黑体" w:hAnsi="黑体"/>
          <w:noProof/>
          <w:sz w:val="24"/>
          <w:lang w:val="en-US"/>
        </w:rPr>
        <w:drawing>
          <wp:inline distT="0" distB="0" distL="0" distR="0" wp14:anchorId="760E1F43" wp14:editId="16D24467">
            <wp:extent cx="4647565" cy="1990090"/>
            <wp:effectExtent l="19050" t="0" r="635" b="0"/>
            <wp:docPr id="28" name="图片 5"/>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7" cstate="print"/>
                    <a:stretch>
                      <a:fillRect/>
                    </a:stretch>
                  </pic:blipFill>
                  <pic:spPr>
                    <a:xfrm>
                      <a:off x="0" y="0"/>
                      <a:ext cx="4647565" cy="1990090"/>
                    </a:xfrm>
                    <a:prstGeom prst="rect">
                      <a:avLst/>
                    </a:prstGeom>
                  </pic:spPr>
                </pic:pic>
              </a:graphicData>
            </a:graphic>
          </wp:inline>
        </w:drawing>
      </w:r>
    </w:p>
    <w:p w14:paraId="72C121E9" w14:textId="77777777" w:rsidR="00147FF6" w:rsidRPr="00144784" w:rsidRDefault="00147FF6" w:rsidP="00D827FD">
      <w:pPr>
        <w:pStyle w:val="afa"/>
        <w:numPr>
          <w:ilvl w:val="0"/>
          <w:numId w:val="36"/>
        </w:numPr>
        <w:ind w:firstLineChars="0"/>
        <w:rPr>
          <w:rFonts w:ascii="黑体" w:eastAsia="黑体" w:hAnsi="黑体"/>
          <w:sz w:val="24"/>
          <w:lang w:val="en-US"/>
        </w:rPr>
      </w:pPr>
      <w:r w:rsidRPr="00144784">
        <w:rPr>
          <w:rFonts w:ascii="黑体" w:eastAsia="黑体" w:hAnsi="黑体" w:hint="eastAsia"/>
          <w:sz w:val="24"/>
          <w:lang w:val="en-US"/>
        </w:rPr>
        <w:t>支持选择录屏，选择后，定时或直接执行时，自动录屏</w:t>
      </w:r>
      <w:r w:rsidR="003B7507" w:rsidRPr="00144784">
        <w:rPr>
          <w:rFonts w:ascii="黑体" w:eastAsia="黑体" w:hAnsi="黑体" w:hint="eastAsia"/>
          <w:sz w:val="24"/>
          <w:lang w:val="en-US"/>
        </w:rPr>
        <w:t>，保存视频软件</w:t>
      </w:r>
      <w:r w:rsidRPr="00144784">
        <w:rPr>
          <w:rFonts w:ascii="黑体" w:eastAsia="黑体" w:hAnsi="黑体" w:hint="eastAsia"/>
          <w:sz w:val="24"/>
          <w:lang w:val="en-US"/>
        </w:rPr>
        <w:t>。</w:t>
      </w:r>
    </w:p>
    <w:p w14:paraId="763ECC0C" w14:textId="77777777" w:rsidR="002351CF" w:rsidRPr="00144784" w:rsidRDefault="002F16A6" w:rsidP="00D827FD">
      <w:pPr>
        <w:pStyle w:val="afa"/>
        <w:numPr>
          <w:ilvl w:val="0"/>
          <w:numId w:val="34"/>
        </w:numPr>
        <w:ind w:firstLineChars="0"/>
        <w:rPr>
          <w:rFonts w:ascii="黑体" w:eastAsia="黑体" w:hAnsi="黑体"/>
          <w:sz w:val="24"/>
          <w:lang w:val="en-US"/>
        </w:rPr>
      </w:pPr>
      <w:r w:rsidRPr="002D654B">
        <w:rPr>
          <w:rFonts w:ascii="黑体" w:eastAsia="黑体" w:hAnsi="黑体" w:hint="eastAsia"/>
          <w:color w:val="auto"/>
          <w:sz w:val="24"/>
          <w:lang w:val="en-US"/>
        </w:rPr>
        <w:t>同一用例支持同步运行</w:t>
      </w:r>
      <w:r w:rsidR="007E3FC8" w:rsidRPr="002D654B">
        <w:rPr>
          <w:rFonts w:ascii="黑体" w:eastAsia="黑体" w:hAnsi="黑体" w:hint="eastAsia"/>
          <w:color w:val="auto"/>
          <w:sz w:val="24"/>
          <w:lang w:val="en-US"/>
        </w:rPr>
        <w:t>（31省同步执行）</w:t>
      </w:r>
      <w:r w:rsidRPr="002D654B">
        <w:rPr>
          <w:rFonts w:ascii="黑体" w:eastAsia="黑体" w:hAnsi="黑体" w:hint="eastAsia"/>
          <w:color w:val="auto"/>
          <w:sz w:val="24"/>
          <w:lang w:val="en-US"/>
        </w:rPr>
        <w:t>，</w:t>
      </w:r>
      <w:r w:rsidRPr="002D654B">
        <w:rPr>
          <w:rFonts w:ascii="黑体" w:eastAsia="黑体" w:hAnsi="黑体"/>
          <w:color w:val="auto"/>
          <w:sz w:val="24"/>
          <w:lang w:val="en-US"/>
        </w:rPr>
        <w:t>不</w:t>
      </w:r>
      <w:r w:rsidRPr="00144784">
        <w:rPr>
          <w:rFonts w:ascii="黑体" w:eastAsia="黑体" w:hAnsi="黑体"/>
          <w:sz w:val="24"/>
          <w:lang w:val="en-US"/>
        </w:rPr>
        <w:t>同用例支持串行运行</w:t>
      </w:r>
      <w:r w:rsidRPr="00144784">
        <w:rPr>
          <w:rFonts w:ascii="黑体" w:eastAsia="黑体" w:hAnsi="黑体" w:hint="eastAsia"/>
          <w:sz w:val="24"/>
          <w:lang w:val="en-US"/>
        </w:rPr>
        <w:t>。</w:t>
      </w:r>
    </w:p>
    <w:p w14:paraId="6226D17B" w14:textId="77777777" w:rsidR="00147FF6" w:rsidRPr="00144784" w:rsidRDefault="002F16A6" w:rsidP="00D827FD">
      <w:pPr>
        <w:pStyle w:val="afa"/>
        <w:numPr>
          <w:ilvl w:val="0"/>
          <w:numId w:val="34"/>
        </w:numPr>
        <w:ind w:firstLineChars="0"/>
        <w:rPr>
          <w:rFonts w:ascii="黑体" w:eastAsia="黑体" w:hAnsi="黑体"/>
          <w:sz w:val="24"/>
          <w:lang w:val="en-US"/>
        </w:rPr>
      </w:pPr>
      <w:r w:rsidRPr="00144784">
        <w:rPr>
          <w:rFonts w:ascii="黑体" w:eastAsia="黑体" w:hAnsi="黑体" w:hint="eastAsia"/>
          <w:sz w:val="24"/>
          <w:lang w:val="en-US"/>
        </w:rPr>
        <w:t>支持勾选用例，批量执行</w:t>
      </w:r>
      <w:r w:rsidR="00147FF6" w:rsidRPr="00144784">
        <w:rPr>
          <w:rFonts w:ascii="黑体" w:eastAsia="黑体" w:hAnsi="黑体" w:hint="eastAsia"/>
          <w:sz w:val="24"/>
          <w:lang w:val="en-US"/>
        </w:rPr>
        <w:t>。</w:t>
      </w:r>
    </w:p>
    <w:p w14:paraId="063F55E5" w14:textId="77777777" w:rsidR="003B7507" w:rsidRPr="002D654B" w:rsidRDefault="00AB6F52" w:rsidP="003B7507">
      <w:pPr>
        <w:pStyle w:val="afa"/>
        <w:numPr>
          <w:ilvl w:val="0"/>
          <w:numId w:val="34"/>
        </w:numPr>
        <w:ind w:firstLineChars="0"/>
        <w:rPr>
          <w:rFonts w:ascii="黑体" w:eastAsia="黑体" w:hAnsi="黑体"/>
          <w:color w:val="auto"/>
          <w:sz w:val="24"/>
          <w:lang w:val="en-US"/>
        </w:rPr>
      </w:pPr>
      <w:r w:rsidRPr="002D654B">
        <w:rPr>
          <w:rFonts w:ascii="黑体" w:eastAsia="黑体" w:hAnsi="黑体" w:hint="eastAsia"/>
          <w:color w:val="auto"/>
          <w:sz w:val="24"/>
          <w:lang w:val="en-US"/>
        </w:rPr>
        <w:t>支持对用例设置执行次数，默认为1。</w:t>
      </w:r>
    </w:p>
    <w:p w14:paraId="46CEEF7C" w14:textId="77777777" w:rsidR="00147FF6" w:rsidRPr="00144784" w:rsidRDefault="00147FF6" w:rsidP="003B7507">
      <w:pPr>
        <w:ind w:left="360"/>
        <w:rPr>
          <w:rFonts w:ascii="黑体" w:eastAsia="黑体" w:hAnsi="黑体"/>
          <w:sz w:val="24"/>
          <w:lang w:val="en-US"/>
        </w:rPr>
      </w:pPr>
      <w:r w:rsidRPr="00144784">
        <w:rPr>
          <w:rFonts w:ascii="黑体" w:eastAsia="黑体" w:hAnsi="黑体" w:hint="eastAsia"/>
          <w:sz w:val="24"/>
          <w:lang w:val="en-US"/>
        </w:rPr>
        <w:t>10、用例执行过程中支持查看执行情况，可删除未执行的用例。如下：</w:t>
      </w:r>
    </w:p>
    <w:p w14:paraId="0BC631DB" w14:textId="77777777" w:rsidR="00147FF6" w:rsidRPr="00144784" w:rsidRDefault="00147FF6" w:rsidP="00147FF6">
      <w:pPr>
        <w:ind w:left="360"/>
        <w:rPr>
          <w:rFonts w:ascii="黑体" w:eastAsia="黑体" w:hAnsi="黑体"/>
          <w:sz w:val="24"/>
          <w:lang w:val="en-US"/>
        </w:rPr>
      </w:pPr>
      <w:r w:rsidRPr="00144784">
        <w:rPr>
          <w:rFonts w:ascii="黑体" w:eastAsia="黑体" w:hAnsi="黑体"/>
          <w:sz w:val="24"/>
          <w:lang w:val="en-US"/>
        </w:rPr>
        <w:t>W</w:t>
      </w:r>
      <w:r w:rsidRPr="00144784">
        <w:rPr>
          <w:rFonts w:ascii="黑体" w:eastAsia="黑体" w:hAnsi="黑体" w:hint="eastAsia"/>
          <w:sz w:val="24"/>
          <w:lang w:val="en-US"/>
        </w:rPr>
        <w:t>eb类：</w:t>
      </w:r>
    </w:p>
    <w:p w14:paraId="4D734ED0" w14:textId="77777777" w:rsidR="00147FF6" w:rsidRPr="00144784" w:rsidRDefault="00147FF6" w:rsidP="00147FF6">
      <w:pPr>
        <w:ind w:left="360"/>
        <w:rPr>
          <w:rFonts w:ascii="黑体" w:eastAsia="黑体" w:hAnsi="黑体"/>
          <w:sz w:val="24"/>
          <w:lang w:val="en-US"/>
        </w:rPr>
      </w:pPr>
      <w:r w:rsidRPr="00144784">
        <w:rPr>
          <w:rFonts w:ascii="黑体" w:eastAsia="黑体" w:hAnsi="黑体"/>
          <w:noProof/>
          <w:sz w:val="24"/>
          <w:lang w:val="en-US"/>
        </w:rPr>
        <w:drawing>
          <wp:inline distT="0" distB="0" distL="0" distR="0" wp14:anchorId="1B96EF06" wp14:editId="085C7739">
            <wp:extent cx="5486400" cy="1233170"/>
            <wp:effectExtent l="19050" t="0" r="0" b="0"/>
            <wp:docPr id="30" name="图片 7"/>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8" cstate="print"/>
                    <a:stretch>
                      <a:fillRect/>
                    </a:stretch>
                  </pic:blipFill>
                  <pic:spPr>
                    <a:xfrm>
                      <a:off x="0" y="0"/>
                      <a:ext cx="5486400" cy="1233170"/>
                    </a:xfrm>
                    <a:prstGeom prst="rect">
                      <a:avLst/>
                    </a:prstGeom>
                  </pic:spPr>
                </pic:pic>
              </a:graphicData>
            </a:graphic>
          </wp:inline>
        </w:drawing>
      </w:r>
    </w:p>
    <w:p w14:paraId="5BA35A80" w14:textId="77777777" w:rsidR="00147FF6" w:rsidRPr="00144784" w:rsidRDefault="00147FF6" w:rsidP="00147FF6">
      <w:pPr>
        <w:ind w:left="360"/>
        <w:rPr>
          <w:rFonts w:ascii="黑体" w:eastAsia="黑体" w:hAnsi="黑体"/>
          <w:sz w:val="24"/>
          <w:lang w:val="en-US"/>
        </w:rPr>
      </w:pPr>
      <w:r w:rsidRPr="00144784">
        <w:rPr>
          <w:rFonts w:ascii="黑体" w:eastAsia="黑体" w:hAnsi="黑体" w:hint="eastAsia"/>
          <w:sz w:val="24"/>
          <w:lang w:val="en-US"/>
        </w:rPr>
        <w:t>APP类：</w:t>
      </w:r>
    </w:p>
    <w:p w14:paraId="24D3D1A5" w14:textId="77777777" w:rsidR="00147FF6" w:rsidRPr="00144784" w:rsidRDefault="00147FF6" w:rsidP="00147FF6">
      <w:pPr>
        <w:ind w:left="360"/>
        <w:rPr>
          <w:rFonts w:ascii="黑体" w:eastAsia="黑体" w:hAnsi="黑体"/>
          <w:sz w:val="24"/>
          <w:lang w:val="en-US"/>
        </w:rPr>
      </w:pPr>
      <w:r w:rsidRPr="00144784">
        <w:rPr>
          <w:rFonts w:ascii="黑体" w:eastAsia="黑体" w:hAnsi="黑体"/>
          <w:noProof/>
          <w:sz w:val="24"/>
          <w:lang w:val="en-US"/>
        </w:rPr>
        <w:drawing>
          <wp:inline distT="0" distB="0" distL="0" distR="0" wp14:anchorId="5E568877" wp14:editId="38BE375D">
            <wp:extent cx="5486400" cy="1019810"/>
            <wp:effectExtent l="19050" t="0" r="0" b="0"/>
            <wp:docPr id="31" name="图片 8"/>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cstate="print"/>
                    <a:stretch>
                      <a:fillRect/>
                    </a:stretch>
                  </pic:blipFill>
                  <pic:spPr>
                    <a:xfrm>
                      <a:off x="0" y="0"/>
                      <a:ext cx="5486400" cy="1019810"/>
                    </a:xfrm>
                    <a:prstGeom prst="rect">
                      <a:avLst/>
                    </a:prstGeom>
                  </pic:spPr>
                </pic:pic>
              </a:graphicData>
            </a:graphic>
          </wp:inline>
        </w:drawing>
      </w:r>
    </w:p>
    <w:p w14:paraId="6D1E650E" w14:textId="77777777" w:rsidR="00315173" w:rsidRPr="00144784" w:rsidRDefault="00147FF6" w:rsidP="00315173">
      <w:pPr>
        <w:ind w:left="360"/>
        <w:rPr>
          <w:rFonts w:ascii="黑体" w:eastAsia="黑体" w:hAnsi="黑体"/>
          <w:sz w:val="24"/>
          <w:lang w:val="en-US"/>
        </w:rPr>
      </w:pPr>
      <w:r w:rsidRPr="00144784">
        <w:rPr>
          <w:rFonts w:ascii="黑体" w:eastAsia="黑体" w:hAnsi="黑体" w:hint="eastAsia"/>
          <w:sz w:val="24"/>
          <w:lang w:val="en-US"/>
        </w:rPr>
        <w:lastRenderedPageBreak/>
        <w:t>11、</w:t>
      </w:r>
      <w:r w:rsidR="007E3FC8" w:rsidRPr="00144784">
        <w:rPr>
          <w:rFonts w:ascii="黑体" w:eastAsia="黑体" w:hAnsi="黑体" w:hint="eastAsia"/>
          <w:sz w:val="24"/>
          <w:lang w:val="en-US"/>
        </w:rPr>
        <w:t>预留接口支持</w:t>
      </w:r>
      <w:r w:rsidRPr="00144784">
        <w:rPr>
          <w:rFonts w:ascii="黑体" w:eastAsia="黑体" w:hAnsi="黑体" w:hint="eastAsia"/>
          <w:sz w:val="24"/>
          <w:lang w:val="en-US"/>
        </w:rPr>
        <w:t>由业务集成平台向</w:t>
      </w:r>
      <w:r w:rsidR="00315173" w:rsidRPr="00144784">
        <w:rPr>
          <w:rFonts w:ascii="黑体" w:eastAsia="黑体" w:hAnsi="黑体" w:hint="eastAsia"/>
          <w:sz w:val="24"/>
          <w:lang w:val="en-US"/>
        </w:rPr>
        <w:t>用户模拟测试平台发送状态由不通过变更为待复测的用例，同步更新数据库。</w:t>
      </w:r>
      <w:r w:rsidR="007E3FC8" w:rsidRPr="00144784">
        <w:rPr>
          <w:rFonts w:ascii="黑体" w:eastAsia="黑体" w:hAnsi="黑体" w:hint="eastAsia"/>
          <w:color w:val="FF0000"/>
          <w:sz w:val="24"/>
          <w:lang w:val="en-US"/>
        </w:rPr>
        <w:t>（</w:t>
      </w:r>
      <w:r w:rsidR="002D654B">
        <w:rPr>
          <w:rFonts w:ascii="黑体" w:eastAsia="黑体" w:hAnsi="黑体" w:hint="eastAsia"/>
          <w:color w:val="FF0000"/>
          <w:sz w:val="24"/>
          <w:lang w:val="en-US"/>
        </w:rPr>
        <w:t>二期做</w:t>
      </w:r>
      <w:r w:rsidR="007E3FC8" w:rsidRPr="00144784">
        <w:rPr>
          <w:rFonts w:ascii="黑体" w:eastAsia="黑体" w:hAnsi="黑体" w:hint="eastAsia"/>
          <w:color w:val="FF0000"/>
          <w:sz w:val="24"/>
          <w:lang w:val="en-US"/>
        </w:rPr>
        <w:t>）</w:t>
      </w:r>
    </w:p>
    <w:p w14:paraId="4217BA2E" w14:textId="77777777" w:rsidR="00315173" w:rsidRPr="00144784" w:rsidRDefault="00315173" w:rsidP="00315173">
      <w:pPr>
        <w:ind w:left="360"/>
        <w:rPr>
          <w:rFonts w:ascii="黑体" w:eastAsia="黑体" w:hAnsi="黑体"/>
          <w:sz w:val="24"/>
          <w:lang w:val="en-US"/>
        </w:rPr>
      </w:pPr>
      <w:r w:rsidRPr="00144784">
        <w:rPr>
          <w:rFonts w:ascii="黑体" w:eastAsia="黑体" w:hAnsi="黑体" w:hint="eastAsia"/>
          <w:sz w:val="24"/>
          <w:lang w:val="en-US"/>
        </w:rPr>
        <w:t>12、支持在树上对不同状态的用例进行不同颜色标记。</w:t>
      </w:r>
    </w:p>
    <w:p w14:paraId="234E465D" w14:textId="77777777" w:rsidR="00315173" w:rsidRPr="00144784" w:rsidRDefault="00315173" w:rsidP="00315173">
      <w:pPr>
        <w:ind w:left="360"/>
        <w:rPr>
          <w:rFonts w:ascii="黑体" w:eastAsia="黑体" w:hAnsi="黑体"/>
          <w:sz w:val="24"/>
          <w:lang w:val="en-US"/>
        </w:rPr>
      </w:pPr>
      <w:r w:rsidRPr="00144784">
        <w:rPr>
          <w:rFonts w:ascii="黑体" w:eastAsia="黑体" w:hAnsi="黑体" w:hint="eastAsia"/>
          <w:sz w:val="24"/>
          <w:lang w:val="en-US"/>
        </w:rPr>
        <w:t>13、支持将测试结果同步给平台。</w:t>
      </w:r>
    </w:p>
    <w:p w14:paraId="0CEE147C" w14:textId="77777777" w:rsidR="00134EB0" w:rsidRPr="00144784" w:rsidRDefault="00134EB0" w:rsidP="00134EB0">
      <w:pPr>
        <w:rPr>
          <w:rFonts w:ascii="黑体" w:eastAsia="黑体" w:hAnsi="黑体"/>
          <w:sz w:val="24"/>
          <w:lang w:val="en-US"/>
        </w:rPr>
      </w:pPr>
    </w:p>
    <w:p w14:paraId="2494A374" w14:textId="77777777" w:rsidR="00315173" w:rsidRPr="00144784" w:rsidRDefault="00315173" w:rsidP="00315173">
      <w:pPr>
        <w:pStyle w:val="40"/>
        <w:rPr>
          <w:rFonts w:ascii="黑体" w:eastAsia="黑体" w:hAnsi="黑体"/>
        </w:rPr>
      </w:pPr>
      <w:r w:rsidRPr="00144784">
        <w:rPr>
          <w:rFonts w:ascii="黑体" w:eastAsia="黑体" w:hAnsi="黑体" w:hint="eastAsia"/>
        </w:rPr>
        <w:t>报告</w:t>
      </w:r>
    </w:p>
    <w:p w14:paraId="754F5AC6" w14:textId="77777777" w:rsidR="00315173" w:rsidRPr="00144784" w:rsidRDefault="00315173" w:rsidP="00404F26">
      <w:pPr>
        <w:ind w:firstLine="465"/>
        <w:rPr>
          <w:rFonts w:ascii="黑体" w:eastAsia="黑体" w:hAnsi="黑体"/>
          <w:sz w:val="24"/>
          <w:lang w:val="en-US"/>
        </w:rPr>
      </w:pPr>
      <w:r w:rsidRPr="00144784">
        <w:rPr>
          <w:rFonts w:ascii="黑体" w:eastAsia="黑体" w:hAnsi="黑体" w:hint="eastAsia"/>
          <w:sz w:val="24"/>
          <w:lang w:val="en-US"/>
        </w:rPr>
        <w:t>子菜单描述：用于管理执行后生成的测试报告。</w:t>
      </w:r>
    </w:p>
    <w:p w14:paraId="005A62A2" w14:textId="77777777" w:rsidR="00404F26" w:rsidRPr="00144784" w:rsidRDefault="00404F26" w:rsidP="00404F26">
      <w:pPr>
        <w:pStyle w:val="5"/>
      </w:pPr>
      <w:r w:rsidRPr="00144784">
        <w:rPr>
          <w:rFonts w:hint="eastAsia"/>
        </w:rPr>
        <w:t>4.1.1.4.1功能报告</w:t>
      </w:r>
    </w:p>
    <w:p w14:paraId="26868857" w14:textId="77777777" w:rsidR="00315173" w:rsidRPr="00144784" w:rsidRDefault="00315173" w:rsidP="00315173">
      <w:pPr>
        <w:rPr>
          <w:rFonts w:ascii="黑体" w:eastAsia="黑体" w:hAnsi="黑体"/>
          <w:lang w:val="en-US"/>
        </w:rPr>
      </w:pPr>
      <w:r w:rsidRPr="00144784">
        <w:rPr>
          <w:rFonts w:ascii="黑体" w:eastAsia="黑体" w:hAnsi="黑体" w:hint="eastAsia"/>
          <w:lang w:val="en-US"/>
        </w:rPr>
        <w:t>功能说明：</w:t>
      </w:r>
    </w:p>
    <w:p w14:paraId="122940E2" w14:textId="77777777" w:rsidR="00315173" w:rsidRPr="00144784" w:rsidRDefault="00315173" w:rsidP="00D827FD">
      <w:pPr>
        <w:pStyle w:val="afa"/>
        <w:numPr>
          <w:ilvl w:val="0"/>
          <w:numId w:val="37"/>
        </w:numPr>
        <w:ind w:firstLineChars="0"/>
        <w:rPr>
          <w:rFonts w:ascii="黑体" w:eastAsia="黑体" w:hAnsi="黑体"/>
          <w:sz w:val="24"/>
          <w:lang w:val="en-US"/>
        </w:rPr>
      </w:pPr>
      <w:r w:rsidRPr="00144784">
        <w:rPr>
          <w:rFonts w:ascii="黑体" w:eastAsia="黑体" w:hAnsi="黑体" w:hint="eastAsia"/>
          <w:sz w:val="24"/>
          <w:lang w:val="en-US"/>
        </w:rPr>
        <w:t>在勾选多个用例执行后，执行结果展示完全后，提供按钮生成</w:t>
      </w:r>
      <w:r w:rsidR="00404F26" w:rsidRPr="00144784">
        <w:rPr>
          <w:rFonts w:ascii="黑体" w:eastAsia="黑体" w:hAnsi="黑体" w:hint="eastAsia"/>
          <w:sz w:val="24"/>
          <w:lang w:val="en-US"/>
        </w:rPr>
        <w:t>功能</w:t>
      </w:r>
      <w:r w:rsidRPr="00144784">
        <w:rPr>
          <w:rFonts w:ascii="黑体" w:eastAsia="黑体" w:hAnsi="黑体" w:hint="eastAsia"/>
          <w:sz w:val="24"/>
          <w:lang w:val="en-US"/>
        </w:rPr>
        <w:t>报告。</w:t>
      </w:r>
    </w:p>
    <w:p w14:paraId="53AAE6B5" w14:textId="77777777" w:rsidR="00315173" w:rsidRPr="00144784" w:rsidRDefault="00315173" w:rsidP="00D827FD">
      <w:pPr>
        <w:pStyle w:val="afa"/>
        <w:numPr>
          <w:ilvl w:val="0"/>
          <w:numId w:val="37"/>
        </w:numPr>
        <w:ind w:firstLineChars="0"/>
        <w:rPr>
          <w:rFonts w:ascii="黑体" w:eastAsia="黑体" w:hAnsi="黑体"/>
          <w:sz w:val="24"/>
          <w:lang w:val="en-US"/>
        </w:rPr>
      </w:pPr>
      <w:r w:rsidRPr="00144784">
        <w:rPr>
          <w:rFonts w:ascii="黑体" w:eastAsia="黑体" w:hAnsi="黑体" w:hint="eastAsia"/>
          <w:sz w:val="24"/>
          <w:lang w:val="en-US"/>
        </w:rPr>
        <w:t>报告样例如下，支持导出：</w:t>
      </w:r>
    </w:p>
    <w:p w14:paraId="5E6187F7" w14:textId="77777777" w:rsidR="00315173" w:rsidRPr="00144784" w:rsidRDefault="00315173" w:rsidP="00315173">
      <w:pPr>
        <w:rPr>
          <w:rFonts w:ascii="黑体" w:eastAsia="黑体" w:hAnsi="黑体"/>
          <w:sz w:val="24"/>
          <w:lang w:val="en-US"/>
        </w:rPr>
      </w:pPr>
      <w:r w:rsidRPr="00144784">
        <w:rPr>
          <w:rFonts w:ascii="黑体" w:eastAsia="黑体" w:hAnsi="黑体"/>
          <w:sz w:val="24"/>
          <w:lang w:val="en-US"/>
        </w:rPr>
        <w:t>P</w:t>
      </w:r>
      <w:r w:rsidRPr="00144784">
        <w:rPr>
          <w:rFonts w:ascii="黑体" w:eastAsia="黑体" w:hAnsi="黑体" w:hint="eastAsia"/>
          <w:sz w:val="24"/>
          <w:lang w:val="en-US"/>
        </w:rPr>
        <w:t>art1：统计部分</w:t>
      </w:r>
    </w:p>
    <w:p w14:paraId="5EAA033E" w14:textId="77777777" w:rsidR="00315173" w:rsidRPr="00144784" w:rsidRDefault="00315173" w:rsidP="00315173">
      <w:pPr>
        <w:rPr>
          <w:rFonts w:ascii="黑体" w:eastAsia="黑体" w:hAnsi="黑体"/>
          <w:sz w:val="24"/>
          <w:lang w:val="en-US"/>
        </w:rPr>
      </w:pPr>
      <w:r w:rsidRPr="00144784">
        <w:rPr>
          <w:rFonts w:ascii="黑体" w:eastAsia="黑体" w:hAnsi="黑体"/>
          <w:noProof/>
          <w:sz w:val="24"/>
          <w:lang w:val="en-US"/>
        </w:rPr>
        <w:drawing>
          <wp:inline distT="0" distB="0" distL="0" distR="0" wp14:anchorId="745EC778" wp14:editId="73173AE1">
            <wp:extent cx="5486400" cy="433705"/>
            <wp:effectExtent l="19050" t="0" r="0" b="0"/>
            <wp:docPr id="34" name="图片 9"/>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cstate="print"/>
                    <a:stretch>
                      <a:fillRect/>
                    </a:stretch>
                  </pic:blipFill>
                  <pic:spPr>
                    <a:xfrm>
                      <a:off x="0" y="0"/>
                      <a:ext cx="5486400" cy="433705"/>
                    </a:xfrm>
                    <a:prstGeom prst="rect">
                      <a:avLst/>
                    </a:prstGeom>
                  </pic:spPr>
                </pic:pic>
              </a:graphicData>
            </a:graphic>
          </wp:inline>
        </w:drawing>
      </w:r>
    </w:p>
    <w:p w14:paraId="3B4B4CAC" w14:textId="77777777" w:rsidR="00315173" w:rsidRPr="00144784" w:rsidRDefault="00315173" w:rsidP="00315173">
      <w:pPr>
        <w:rPr>
          <w:rFonts w:ascii="黑体" w:eastAsia="黑体" w:hAnsi="黑体"/>
          <w:sz w:val="24"/>
          <w:lang w:val="en-US"/>
        </w:rPr>
      </w:pPr>
      <w:r w:rsidRPr="00144784">
        <w:rPr>
          <w:rFonts w:ascii="黑体" w:eastAsia="黑体" w:hAnsi="黑体" w:hint="eastAsia"/>
          <w:sz w:val="24"/>
          <w:lang w:val="en-US"/>
        </w:rPr>
        <w:t>Part2：详情部分</w:t>
      </w:r>
    </w:p>
    <w:p w14:paraId="52C93295" w14:textId="77777777" w:rsidR="00315173" w:rsidRPr="00144784" w:rsidRDefault="00315173" w:rsidP="00315173">
      <w:pPr>
        <w:rPr>
          <w:rFonts w:ascii="黑体" w:eastAsia="黑体" w:hAnsi="黑体"/>
          <w:sz w:val="24"/>
          <w:lang w:val="en-US"/>
        </w:rPr>
      </w:pPr>
      <w:r w:rsidRPr="00144784">
        <w:rPr>
          <w:rFonts w:ascii="黑体" w:eastAsia="黑体" w:hAnsi="黑体"/>
          <w:noProof/>
          <w:sz w:val="24"/>
          <w:lang w:val="en-US"/>
        </w:rPr>
        <w:drawing>
          <wp:inline distT="0" distB="0" distL="0" distR="0" wp14:anchorId="5D3AC658" wp14:editId="32D7FA82">
            <wp:extent cx="5486400" cy="1082675"/>
            <wp:effectExtent l="19050" t="0" r="0" b="0"/>
            <wp:docPr id="35" name="图片 10"/>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cstate="print"/>
                    <a:stretch>
                      <a:fillRect/>
                    </a:stretch>
                  </pic:blipFill>
                  <pic:spPr>
                    <a:xfrm>
                      <a:off x="0" y="0"/>
                      <a:ext cx="5486400" cy="1082675"/>
                    </a:xfrm>
                    <a:prstGeom prst="rect">
                      <a:avLst/>
                    </a:prstGeom>
                  </pic:spPr>
                </pic:pic>
              </a:graphicData>
            </a:graphic>
          </wp:inline>
        </w:drawing>
      </w:r>
    </w:p>
    <w:p w14:paraId="0BA65EA4" w14:textId="77777777" w:rsidR="00315173" w:rsidRPr="00144784" w:rsidRDefault="00315173" w:rsidP="00315173">
      <w:pPr>
        <w:rPr>
          <w:rFonts w:ascii="黑体" w:eastAsia="黑体" w:hAnsi="黑体"/>
        </w:rPr>
      </w:pPr>
      <w:r w:rsidRPr="00144784">
        <w:rPr>
          <w:rFonts w:ascii="黑体" w:eastAsia="黑体" w:hAnsi="黑体" w:hint="eastAsia"/>
        </w:rPr>
        <w:t>说明</w:t>
      </w:r>
      <w:r w:rsidRPr="00144784">
        <w:rPr>
          <w:rFonts w:ascii="黑体" w:eastAsia="黑体" w:hAnsi="黑体"/>
        </w:rPr>
        <w:t>：</w:t>
      </w:r>
      <w:r w:rsidRPr="00144784">
        <w:rPr>
          <w:rFonts w:ascii="黑体" w:eastAsia="黑体" w:hAnsi="黑体" w:hint="eastAsia"/>
        </w:rPr>
        <w:t>1、</w:t>
      </w:r>
      <w:r w:rsidRPr="00144784">
        <w:rPr>
          <w:rFonts w:ascii="黑体" w:eastAsia="黑体" w:hAnsi="黑体"/>
        </w:rPr>
        <w:t>执行</w:t>
      </w:r>
      <w:r w:rsidRPr="00144784">
        <w:rPr>
          <w:rFonts w:ascii="黑体" w:eastAsia="黑体" w:hAnsi="黑体" w:hint="eastAsia"/>
        </w:rPr>
        <w:t>通过</w:t>
      </w:r>
      <w:r w:rsidRPr="00144784">
        <w:rPr>
          <w:rFonts w:ascii="黑体" w:eastAsia="黑体" w:hAnsi="黑体"/>
        </w:rPr>
        <w:t>的</w:t>
      </w:r>
      <w:r w:rsidRPr="00144784">
        <w:rPr>
          <w:rFonts w:ascii="黑体" w:eastAsia="黑体" w:hAnsi="黑体" w:hint="eastAsia"/>
        </w:rPr>
        <w:t>“</w:t>
      </w:r>
      <w:r w:rsidRPr="00144784">
        <w:rPr>
          <w:rFonts w:ascii="黑体" w:eastAsia="黑体" w:hAnsi="黑体" w:hint="eastAsia"/>
          <w:b/>
          <w:bCs/>
        </w:rPr>
        <w:t>√</w:t>
      </w:r>
      <w:r w:rsidRPr="00144784">
        <w:rPr>
          <w:rFonts w:ascii="黑体" w:eastAsia="黑体" w:hAnsi="黑体" w:hint="eastAsia"/>
        </w:rPr>
        <w:t>”，</w:t>
      </w:r>
      <w:r w:rsidRPr="00144784">
        <w:rPr>
          <w:rFonts w:ascii="黑体" w:eastAsia="黑体" w:hAnsi="黑体"/>
        </w:rPr>
        <w:t>执行失败的“</w:t>
      </w:r>
      <w:r w:rsidRPr="00144784">
        <w:rPr>
          <w:rFonts w:ascii="黑体" w:eastAsia="黑体" w:hAnsi="黑体" w:hint="eastAsia"/>
          <w:b/>
          <w:bCs/>
          <w:color w:val="FF0000"/>
        </w:rPr>
        <w:t>×</w:t>
      </w:r>
      <w:r w:rsidRPr="00144784">
        <w:rPr>
          <w:rFonts w:ascii="黑体" w:eastAsia="黑体" w:hAnsi="黑体"/>
        </w:rPr>
        <w:t>”</w:t>
      </w:r>
      <w:r w:rsidRPr="00144784">
        <w:rPr>
          <w:rFonts w:ascii="黑体" w:eastAsia="黑体" w:hAnsi="黑体" w:hint="eastAsia"/>
        </w:rPr>
        <w:t>，</w:t>
      </w:r>
      <w:r w:rsidRPr="00144784">
        <w:rPr>
          <w:rFonts w:ascii="黑体" w:eastAsia="黑体" w:hAnsi="黑体"/>
        </w:rPr>
        <w:t>复测通过的</w:t>
      </w:r>
      <w:r w:rsidRPr="00144784">
        <w:rPr>
          <w:rFonts w:ascii="黑体" w:eastAsia="黑体" w:hAnsi="黑体" w:hint="eastAsia"/>
        </w:rPr>
        <w:t>“</w:t>
      </w:r>
      <w:r w:rsidRPr="00144784">
        <w:rPr>
          <w:rFonts w:ascii="黑体" w:eastAsia="黑体" w:hAnsi="黑体" w:hint="eastAsia"/>
          <w:b/>
          <w:bCs/>
          <w:color w:val="92D050"/>
        </w:rPr>
        <w:t>√</w:t>
      </w:r>
      <w:r w:rsidRPr="00144784">
        <w:rPr>
          <w:rFonts w:ascii="黑体" w:eastAsia="黑体" w:hAnsi="黑体" w:hint="eastAsia"/>
        </w:rPr>
        <w:t>”。</w:t>
      </w:r>
    </w:p>
    <w:p w14:paraId="08896B42" w14:textId="77777777" w:rsidR="00404F26" w:rsidRPr="00144784" w:rsidRDefault="00404F26" w:rsidP="00404F26">
      <w:pPr>
        <w:pStyle w:val="5"/>
      </w:pPr>
      <w:r w:rsidRPr="00144784">
        <w:rPr>
          <w:rFonts w:hint="eastAsia"/>
        </w:rPr>
        <w:t>4.1.1.4.1感知报告</w:t>
      </w:r>
    </w:p>
    <w:p w14:paraId="1AE486DD" w14:textId="77777777" w:rsidR="00404F26" w:rsidRPr="00144784" w:rsidRDefault="00404F26" w:rsidP="00404F26">
      <w:pPr>
        <w:rPr>
          <w:rFonts w:ascii="黑体" w:eastAsia="黑体" w:hAnsi="黑体"/>
          <w:lang w:val="en-US"/>
        </w:rPr>
      </w:pPr>
      <w:r w:rsidRPr="00144784">
        <w:rPr>
          <w:rFonts w:ascii="黑体" w:eastAsia="黑体" w:hAnsi="黑体" w:hint="eastAsia"/>
          <w:lang w:val="en-US"/>
        </w:rPr>
        <w:t>功能说明：</w:t>
      </w:r>
    </w:p>
    <w:p w14:paraId="4C16957D" w14:textId="77777777" w:rsidR="006E2D36" w:rsidRPr="00144784" w:rsidRDefault="00404F26" w:rsidP="00D827FD">
      <w:pPr>
        <w:pStyle w:val="afa"/>
        <w:numPr>
          <w:ilvl w:val="0"/>
          <w:numId w:val="44"/>
        </w:numPr>
        <w:ind w:firstLineChars="0"/>
        <w:rPr>
          <w:rFonts w:ascii="黑体" w:eastAsia="黑体" w:hAnsi="黑体"/>
          <w:sz w:val="24"/>
          <w:lang w:val="en-US"/>
        </w:rPr>
      </w:pPr>
      <w:r w:rsidRPr="00144784">
        <w:rPr>
          <w:rFonts w:ascii="黑体" w:eastAsia="黑体" w:hAnsi="黑体" w:hint="eastAsia"/>
          <w:sz w:val="24"/>
          <w:lang w:val="en-US"/>
        </w:rPr>
        <w:t>在勾选多个用例执行后，执行结果展示完全后，提供按钮生成</w:t>
      </w:r>
      <w:r w:rsidR="008B2AED" w:rsidRPr="00144784">
        <w:rPr>
          <w:rFonts w:ascii="黑体" w:eastAsia="黑体" w:hAnsi="黑体" w:hint="eastAsia"/>
          <w:sz w:val="24"/>
          <w:lang w:val="en-US"/>
        </w:rPr>
        <w:t>用户感知</w:t>
      </w:r>
      <w:r w:rsidRPr="00144784">
        <w:rPr>
          <w:rFonts w:ascii="黑体" w:eastAsia="黑体" w:hAnsi="黑体" w:hint="eastAsia"/>
          <w:sz w:val="24"/>
          <w:lang w:val="en-US"/>
        </w:rPr>
        <w:t>报告。</w:t>
      </w:r>
    </w:p>
    <w:p w14:paraId="1971C803" w14:textId="77777777" w:rsidR="006E2D36" w:rsidRPr="00144784" w:rsidRDefault="006E2D36" w:rsidP="00D827FD">
      <w:pPr>
        <w:pStyle w:val="afa"/>
        <w:numPr>
          <w:ilvl w:val="0"/>
          <w:numId w:val="44"/>
        </w:numPr>
        <w:ind w:firstLineChars="0"/>
        <w:rPr>
          <w:rFonts w:ascii="黑体" w:eastAsia="黑体" w:hAnsi="黑体"/>
          <w:sz w:val="24"/>
          <w:lang w:val="en-US"/>
        </w:rPr>
      </w:pPr>
      <w:r w:rsidRPr="00144784">
        <w:rPr>
          <w:rFonts w:ascii="黑体" w:eastAsia="黑体" w:hAnsi="黑体" w:hint="eastAsia"/>
          <w:sz w:val="24"/>
          <w:lang w:val="en-US"/>
        </w:rPr>
        <w:t>支持从脚本提取出如下指标：</w:t>
      </w:r>
    </w:p>
    <w:p w14:paraId="3D12C846" w14:textId="77777777" w:rsidR="006E2D36" w:rsidRPr="00144784" w:rsidRDefault="006E2D36" w:rsidP="00D827FD">
      <w:pPr>
        <w:pStyle w:val="afa"/>
        <w:numPr>
          <w:ilvl w:val="0"/>
          <w:numId w:val="45"/>
        </w:numPr>
        <w:ind w:firstLineChars="0"/>
        <w:rPr>
          <w:rFonts w:ascii="黑体" w:eastAsia="黑体" w:hAnsi="黑体"/>
          <w:sz w:val="24"/>
          <w:lang w:val="en-US"/>
        </w:rPr>
      </w:pPr>
      <w:r w:rsidRPr="00144784">
        <w:rPr>
          <w:rFonts w:ascii="黑体" w:eastAsia="黑体" w:hAnsi="黑体" w:hint="eastAsia"/>
          <w:sz w:val="24"/>
          <w:lang w:val="en-US"/>
        </w:rPr>
        <w:t>按钮点击次数；</w:t>
      </w:r>
    </w:p>
    <w:p w14:paraId="1499ED37" w14:textId="77777777" w:rsidR="006E2D36" w:rsidRPr="00144784" w:rsidRDefault="006E2D36" w:rsidP="00D827FD">
      <w:pPr>
        <w:pStyle w:val="afa"/>
        <w:numPr>
          <w:ilvl w:val="0"/>
          <w:numId w:val="45"/>
        </w:numPr>
        <w:ind w:firstLineChars="0"/>
        <w:rPr>
          <w:rFonts w:ascii="黑体" w:eastAsia="黑体" w:hAnsi="黑体"/>
          <w:sz w:val="24"/>
          <w:lang w:val="en-US"/>
        </w:rPr>
      </w:pPr>
      <w:r w:rsidRPr="00144784">
        <w:rPr>
          <w:rFonts w:ascii="黑体" w:eastAsia="黑体" w:hAnsi="黑体" w:hint="eastAsia"/>
          <w:sz w:val="24"/>
          <w:lang w:val="en-US"/>
        </w:rPr>
        <w:t>按钮点击后加载时长；</w:t>
      </w:r>
    </w:p>
    <w:p w14:paraId="702E0AE7" w14:textId="77777777" w:rsidR="006E2D36" w:rsidRPr="007A5075" w:rsidRDefault="006E2D36" w:rsidP="00D827FD">
      <w:pPr>
        <w:pStyle w:val="afa"/>
        <w:numPr>
          <w:ilvl w:val="0"/>
          <w:numId w:val="45"/>
        </w:numPr>
        <w:ind w:firstLineChars="0"/>
        <w:rPr>
          <w:rFonts w:ascii="黑体" w:eastAsia="黑体" w:hAnsi="黑体"/>
          <w:strike/>
          <w:sz w:val="24"/>
          <w:lang w:val="en-US"/>
        </w:rPr>
      </w:pPr>
      <w:r w:rsidRPr="007A5075">
        <w:rPr>
          <w:rFonts w:ascii="黑体" w:eastAsia="黑体" w:hAnsi="黑体" w:hint="eastAsia"/>
          <w:strike/>
          <w:sz w:val="24"/>
          <w:lang w:val="en-US"/>
        </w:rPr>
        <w:lastRenderedPageBreak/>
        <w:t>页面</w:t>
      </w:r>
      <w:r w:rsidR="00AB6F52" w:rsidRPr="007A5075">
        <w:rPr>
          <w:rFonts w:ascii="黑体" w:eastAsia="黑体" w:hAnsi="黑体" w:hint="eastAsia"/>
          <w:strike/>
          <w:sz w:val="24"/>
          <w:lang w:val="en-US"/>
        </w:rPr>
        <w:t>资源</w:t>
      </w:r>
      <w:r w:rsidRPr="007A5075">
        <w:rPr>
          <w:rFonts w:ascii="黑体" w:eastAsia="黑体" w:hAnsi="黑体" w:hint="eastAsia"/>
          <w:strike/>
          <w:sz w:val="24"/>
          <w:lang w:val="en-US"/>
        </w:rPr>
        <w:t>加载时长；</w:t>
      </w:r>
    </w:p>
    <w:p w14:paraId="31653B67" w14:textId="77777777" w:rsidR="006E2D36" w:rsidRPr="00144784" w:rsidRDefault="006E2D36" w:rsidP="00D827FD">
      <w:pPr>
        <w:pStyle w:val="afa"/>
        <w:numPr>
          <w:ilvl w:val="0"/>
          <w:numId w:val="45"/>
        </w:numPr>
        <w:ind w:firstLineChars="0"/>
        <w:rPr>
          <w:rFonts w:ascii="黑体" w:eastAsia="黑体" w:hAnsi="黑体"/>
          <w:sz w:val="24"/>
          <w:lang w:val="en-US"/>
        </w:rPr>
      </w:pPr>
      <w:r w:rsidRPr="00144784">
        <w:rPr>
          <w:rFonts w:ascii="黑体" w:eastAsia="黑体" w:hAnsi="黑体" w:hint="eastAsia"/>
          <w:sz w:val="24"/>
          <w:lang w:val="en-US"/>
        </w:rPr>
        <w:t>脚本执行后，去除thinkingTime后的业务办理时长；</w:t>
      </w:r>
    </w:p>
    <w:p w14:paraId="13A49F16" w14:textId="77777777" w:rsidR="006E2D36" w:rsidRPr="007A5075" w:rsidRDefault="006E2D36" w:rsidP="00D827FD">
      <w:pPr>
        <w:pStyle w:val="afa"/>
        <w:numPr>
          <w:ilvl w:val="0"/>
          <w:numId w:val="45"/>
        </w:numPr>
        <w:ind w:firstLineChars="0"/>
        <w:rPr>
          <w:rFonts w:ascii="黑体" w:eastAsia="黑体" w:hAnsi="黑体"/>
          <w:strike/>
          <w:sz w:val="24"/>
          <w:lang w:val="en-US"/>
        </w:rPr>
      </w:pPr>
      <w:r w:rsidRPr="007A5075">
        <w:rPr>
          <w:rFonts w:ascii="黑体" w:eastAsia="黑体" w:hAnsi="黑体" w:hint="eastAsia"/>
          <w:strike/>
          <w:sz w:val="24"/>
          <w:lang w:val="en-US"/>
        </w:rPr>
        <w:t>每个请求的响应时长；</w:t>
      </w:r>
    </w:p>
    <w:p w14:paraId="2D77B91A" w14:textId="77777777" w:rsidR="006E2D36" w:rsidRPr="002D654B" w:rsidRDefault="00AB6F52" w:rsidP="00D827FD">
      <w:pPr>
        <w:pStyle w:val="afa"/>
        <w:numPr>
          <w:ilvl w:val="0"/>
          <w:numId w:val="44"/>
        </w:numPr>
        <w:ind w:firstLineChars="0"/>
        <w:rPr>
          <w:rFonts w:ascii="黑体" w:eastAsia="黑体" w:hAnsi="黑体"/>
          <w:color w:val="auto"/>
          <w:sz w:val="24"/>
          <w:lang w:val="en-US"/>
        </w:rPr>
      </w:pPr>
      <w:r w:rsidRPr="002D654B">
        <w:rPr>
          <w:rFonts w:ascii="黑体" w:eastAsia="黑体" w:hAnsi="黑体" w:hint="eastAsia"/>
          <w:color w:val="auto"/>
          <w:sz w:val="24"/>
          <w:lang w:val="en-US"/>
        </w:rPr>
        <w:t>当一个业务下的用例</w:t>
      </w:r>
      <w:r w:rsidR="003B7507" w:rsidRPr="002D654B">
        <w:rPr>
          <w:rFonts w:ascii="黑体" w:eastAsia="黑体" w:hAnsi="黑体" w:hint="eastAsia"/>
          <w:color w:val="auto"/>
          <w:sz w:val="24"/>
          <w:lang w:val="en-US"/>
        </w:rPr>
        <w:t>/脚本</w:t>
      </w:r>
      <w:r w:rsidRPr="002D654B">
        <w:rPr>
          <w:rFonts w:ascii="黑体" w:eastAsia="黑体" w:hAnsi="黑体" w:hint="eastAsia"/>
          <w:color w:val="auto"/>
          <w:sz w:val="24"/>
          <w:lang w:val="en-US"/>
        </w:rPr>
        <w:t>多次执行，则计算平均数。</w:t>
      </w:r>
    </w:p>
    <w:p w14:paraId="6504F76E" w14:textId="77777777" w:rsidR="00AB6F52" w:rsidRPr="002D654B" w:rsidRDefault="00AB6F52" w:rsidP="00D827FD">
      <w:pPr>
        <w:pStyle w:val="afa"/>
        <w:numPr>
          <w:ilvl w:val="0"/>
          <w:numId w:val="44"/>
        </w:numPr>
        <w:ind w:firstLineChars="0"/>
        <w:rPr>
          <w:rFonts w:ascii="黑体" w:eastAsia="黑体" w:hAnsi="黑体"/>
          <w:color w:val="auto"/>
          <w:sz w:val="24"/>
          <w:lang w:val="en-US"/>
        </w:rPr>
      </w:pPr>
      <w:r w:rsidRPr="002D654B">
        <w:rPr>
          <w:rFonts w:ascii="黑体" w:eastAsia="黑体" w:hAnsi="黑体" w:hint="eastAsia"/>
          <w:color w:val="auto"/>
          <w:sz w:val="24"/>
          <w:lang w:val="en-US"/>
        </w:rPr>
        <w:t>报告以业务为统计维度</w:t>
      </w:r>
      <w:r w:rsidR="004D5CA7" w:rsidRPr="002D654B">
        <w:rPr>
          <w:rFonts w:ascii="黑体" w:eastAsia="黑体" w:hAnsi="黑体" w:hint="eastAsia"/>
          <w:color w:val="auto"/>
          <w:sz w:val="24"/>
          <w:lang w:val="en-US"/>
        </w:rPr>
        <w:t>，列表展示</w:t>
      </w:r>
      <w:r w:rsidRPr="002D654B">
        <w:rPr>
          <w:rFonts w:ascii="黑体" w:eastAsia="黑体" w:hAnsi="黑体" w:hint="eastAsia"/>
          <w:color w:val="auto"/>
          <w:sz w:val="24"/>
          <w:lang w:val="en-US"/>
        </w:rPr>
        <w:t>。</w:t>
      </w:r>
    </w:p>
    <w:p w14:paraId="0A9520C3" w14:textId="77777777" w:rsidR="004D5CA7" w:rsidRPr="002D654B" w:rsidRDefault="004D5CA7" w:rsidP="00D827FD">
      <w:pPr>
        <w:pStyle w:val="afa"/>
        <w:numPr>
          <w:ilvl w:val="0"/>
          <w:numId w:val="44"/>
        </w:numPr>
        <w:ind w:firstLineChars="0"/>
        <w:rPr>
          <w:rFonts w:ascii="黑体" w:eastAsia="黑体" w:hAnsi="黑体"/>
          <w:color w:val="auto"/>
          <w:sz w:val="24"/>
          <w:lang w:val="en-US"/>
        </w:rPr>
      </w:pPr>
      <w:r w:rsidRPr="002D654B">
        <w:rPr>
          <w:rFonts w:ascii="黑体" w:eastAsia="黑体" w:hAnsi="黑体" w:hint="eastAsia"/>
          <w:color w:val="auto"/>
          <w:sz w:val="24"/>
          <w:lang w:val="en-US"/>
        </w:rPr>
        <w:t>预留接口，将测试的性能指标传给众测平台。</w:t>
      </w:r>
    </w:p>
    <w:p w14:paraId="16169E9A" w14:textId="77777777" w:rsidR="00315173" w:rsidRPr="00144784" w:rsidRDefault="00315173" w:rsidP="00315173">
      <w:pPr>
        <w:pStyle w:val="30"/>
        <w:ind w:left="709"/>
        <w:rPr>
          <w:rFonts w:ascii="黑体" w:eastAsia="黑体" w:hAnsi="黑体"/>
          <w:sz w:val="30"/>
          <w:szCs w:val="30"/>
        </w:rPr>
      </w:pPr>
      <w:bookmarkStart w:id="55" w:name="_Toc516852020"/>
      <w:r w:rsidRPr="00144784">
        <w:rPr>
          <w:rFonts w:ascii="黑体" w:eastAsia="黑体" w:hAnsi="黑体" w:hint="eastAsia"/>
          <w:sz w:val="30"/>
          <w:szCs w:val="30"/>
        </w:rPr>
        <w:t>资源管理</w:t>
      </w:r>
      <w:r w:rsidR="009A4C0D">
        <w:rPr>
          <w:rFonts w:ascii="黑体" w:eastAsia="黑体" w:hAnsi="黑体" w:hint="eastAsia"/>
          <w:sz w:val="30"/>
          <w:szCs w:val="30"/>
        </w:rPr>
        <w:t>模块</w:t>
      </w:r>
      <w:bookmarkEnd w:id="55"/>
    </w:p>
    <w:p w14:paraId="7CCF318A" w14:textId="77777777" w:rsidR="00315173" w:rsidRPr="00144784" w:rsidRDefault="00315173" w:rsidP="005A4E6A">
      <w:pPr>
        <w:ind w:firstLineChars="200" w:firstLine="480"/>
        <w:rPr>
          <w:rFonts w:ascii="黑体" w:eastAsia="黑体" w:hAnsi="黑体"/>
          <w:sz w:val="24"/>
          <w:lang w:val="en-US"/>
        </w:rPr>
      </w:pPr>
      <w:r w:rsidRPr="00144784">
        <w:rPr>
          <w:rFonts w:ascii="黑体" w:eastAsia="黑体" w:hAnsi="黑体" w:hint="eastAsia"/>
          <w:sz w:val="24"/>
          <w:lang w:val="en-US"/>
        </w:rPr>
        <w:t>菜单描述：</w:t>
      </w:r>
      <w:r w:rsidR="005A4E6A" w:rsidRPr="00144784">
        <w:rPr>
          <w:rFonts w:ascii="黑体" w:eastAsia="黑体" w:hAnsi="黑体" w:hint="eastAsia"/>
          <w:sz w:val="24"/>
          <w:lang w:val="en-US"/>
        </w:rPr>
        <w:t>资源</w:t>
      </w:r>
      <w:r w:rsidRPr="00144784">
        <w:rPr>
          <w:rFonts w:ascii="黑体" w:eastAsia="黑体" w:hAnsi="黑体" w:hint="eastAsia"/>
          <w:sz w:val="24"/>
          <w:lang w:val="en-US"/>
        </w:rPr>
        <w:t>管理用于管理测试相关</w:t>
      </w:r>
      <w:r w:rsidR="005A4E6A" w:rsidRPr="00144784">
        <w:rPr>
          <w:rFonts w:ascii="黑体" w:eastAsia="黑体" w:hAnsi="黑体" w:hint="eastAsia"/>
          <w:sz w:val="24"/>
          <w:lang w:val="en-US"/>
        </w:rPr>
        <w:t>资源</w:t>
      </w:r>
      <w:r w:rsidRPr="00144784">
        <w:rPr>
          <w:rFonts w:ascii="黑体" w:eastAsia="黑体" w:hAnsi="黑体" w:hint="eastAsia"/>
          <w:sz w:val="24"/>
          <w:lang w:val="en-US"/>
        </w:rPr>
        <w:t>的主体功能，包括</w:t>
      </w:r>
      <w:r w:rsidR="005A4E6A" w:rsidRPr="00144784">
        <w:rPr>
          <w:rFonts w:ascii="黑体" w:eastAsia="黑体" w:hAnsi="黑体" w:hint="eastAsia"/>
          <w:sz w:val="24"/>
          <w:lang w:val="en-US"/>
        </w:rPr>
        <w:t>实体手机、SIM卡、订购数据、短信等</w:t>
      </w:r>
      <w:r w:rsidRPr="00144784">
        <w:rPr>
          <w:rFonts w:ascii="黑体" w:eastAsia="黑体" w:hAnsi="黑体" w:hint="eastAsia"/>
          <w:sz w:val="24"/>
          <w:lang w:val="en-US"/>
        </w:rPr>
        <w:t>。</w:t>
      </w:r>
    </w:p>
    <w:p w14:paraId="33AC72CB" w14:textId="77777777" w:rsidR="00315173" w:rsidRPr="00144784" w:rsidRDefault="005A4E6A" w:rsidP="00315173">
      <w:pPr>
        <w:pStyle w:val="40"/>
        <w:rPr>
          <w:rFonts w:ascii="黑体" w:eastAsia="黑体" w:hAnsi="黑体"/>
        </w:rPr>
      </w:pPr>
      <w:r w:rsidRPr="00144784">
        <w:rPr>
          <w:rFonts w:ascii="黑体" w:eastAsia="黑体" w:hAnsi="黑体" w:hint="eastAsia"/>
        </w:rPr>
        <w:t>实体手机</w:t>
      </w:r>
    </w:p>
    <w:p w14:paraId="79BCB2BB" w14:textId="77777777" w:rsidR="00315173" w:rsidRPr="00144784" w:rsidRDefault="00315173" w:rsidP="005A4E6A">
      <w:pPr>
        <w:ind w:firstLine="435"/>
        <w:rPr>
          <w:rFonts w:ascii="黑体" w:eastAsia="黑体" w:hAnsi="黑体"/>
          <w:lang w:val="en-US"/>
        </w:rPr>
      </w:pPr>
      <w:r w:rsidRPr="00144784">
        <w:rPr>
          <w:rFonts w:ascii="黑体" w:eastAsia="黑体" w:hAnsi="黑体" w:hint="eastAsia"/>
          <w:lang w:val="en-US"/>
        </w:rPr>
        <w:t>子菜单描述：用于</w:t>
      </w:r>
      <w:r w:rsidR="005A4E6A" w:rsidRPr="00144784">
        <w:rPr>
          <w:rFonts w:ascii="黑体" w:eastAsia="黑体" w:hAnsi="黑体" w:hint="eastAsia"/>
          <w:lang w:val="en-US"/>
        </w:rPr>
        <w:t>系统上的实体手机。</w:t>
      </w:r>
    </w:p>
    <w:p w14:paraId="572199BB" w14:textId="77777777" w:rsidR="005A4E6A" w:rsidRPr="00144784" w:rsidRDefault="005A4E6A" w:rsidP="005A4E6A">
      <w:pPr>
        <w:ind w:firstLine="435"/>
        <w:rPr>
          <w:rFonts w:ascii="黑体" w:eastAsia="黑体" w:hAnsi="黑体"/>
          <w:lang w:val="en-US"/>
        </w:rPr>
      </w:pPr>
    </w:p>
    <w:p w14:paraId="3F13870E" w14:textId="77777777" w:rsidR="00315173" w:rsidRPr="00144784" w:rsidRDefault="00315173" w:rsidP="00315173">
      <w:pPr>
        <w:rPr>
          <w:rFonts w:ascii="黑体" w:eastAsia="黑体" w:hAnsi="黑体"/>
          <w:lang w:val="en-US"/>
        </w:rPr>
      </w:pPr>
      <w:r w:rsidRPr="00144784">
        <w:rPr>
          <w:rFonts w:ascii="黑体" w:eastAsia="黑体" w:hAnsi="黑体" w:hint="eastAsia"/>
          <w:lang w:val="en-US"/>
        </w:rPr>
        <w:t>功能说明：</w:t>
      </w:r>
    </w:p>
    <w:p w14:paraId="6B31020B" w14:textId="77777777" w:rsidR="005A4E6A" w:rsidRPr="00144784" w:rsidRDefault="005A4E6A" w:rsidP="00D827FD">
      <w:pPr>
        <w:pStyle w:val="33"/>
        <w:numPr>
          <w:ilvl w:val="0"/>
          <w:numId w:val="38"/>
        </w:numPr>
        <w:ind w:firstLineChars="0"/>
        <w:rPr>
          <w:rFonts w:ascii="黑体" w:eastAsia="黑体" w:hAnsi="黑体"/>
          <w:sz w:val="24"/>
          <w:szCs w:val="24"/>
        </w:rPr>
      </w:pPr>
      <w:r w:rsidRPr="00144784">
        <w:rPr>
          <w:rFonts w:ascii="黑体" w:eastAsia="黑体" w:hAnsi="黑体" w:hint="eastAsia"/>
          <w:sz w:val="24"/>
        </w:rPr>
        <w:t>支持</w:t>
      </w:r>
      <w:r w:rsidRPr="00144784">
        <w:rPr>
          <w:rFonts w:ascii="黑体" w:eastAsia="黑体" w:hAnsi="黑体" w:hint="eastAsia"/>
          <w:sz w:val="24"/>
          <w:szCs w:val="24"/>
        </w:rPr>
        <w:t>批</w:t>
      </w:r>
      <w:r w:rsidRPr="00144784">
        <w:rPr>
          <w:rFonts w:ascii="黑体" w:eastAsia="黑体" w:hAnsi="黑体" w:hint="eastAsia"/>
          <w:sz w:val="24"/>
        </w:rPr>
        <w:t>量导入实体手机信息，支持新增、删除、更新实体手机信息。</w:t>
      </w:r>
    </w:p>
    <w:p w14:paraId="522857A8" w14:textId="77777777" w:rsidR="005A4E6A" w:rsidRPr="00144784" w:rsidRDefault="005A4E6A" w:rsidP="005A4E6A">
      <w:pPr>
        <w:rPr>
          <w:rFonts w:ascii="黑体" w:eastAsia="黑体" w:hAnsi="黑体"/>
          <w:sz w:val="24"/>
        </w:rPr>
      </w:pPr>
      <w:r w:rsidRPr="00144784">
        <w:rPr>
          <w:rFonts w:ascii="黑体" w:eastAsia="黑体" w:hAnsi="黑体"/>
          <w:noProof/>
          <w:sz w:val="24"/>
          <w:lang w:val="en-US"/>
        </w:rPr>
        <w:drawing>
          <wp:inline distT="0" distB="0" distL="0" distR="0" wp14:anchorId="22B20D38" wp14:editId="23B1D578">
            <wp:extent cx="5486400" cy="544830"/>
            <wp:effectExtent l="19050" t="0" r="0" b="0"/>
            <wp:docPr id="38" name="图片 14"/>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cstate="print"/>
                    <a:stretch>
                      <a:fillRect/>
                    </a:stretch>
                  </pic:blipFill>
                  <pic:spPr>
                    <a:xfrm>
                      <a:off x="0" y="0"/>
                      <a:ext cx="5486400" cy="544830"/>
                    </a:xfrm>
                    <a:prstGeom prst="rect">
                      <a:avLst/>
                    </a:prstGeom>
                  </pic:spPr>
                </pic:pic>
              </a:graphicData>
            </a:graphic>
          </wp:inline>
        </w:drawing>
      </w:r>
    </w:p>
    <w:p w14:paraId="70B7A504" w14:textId="77777777" w:rsidR="00315173" w:rsidRPr="002D654B" w:rsidRDefault="005A4E6A" w:rsidP="005A4E6A">
      <w:pPr>
        <w:rPr>
          <w:rFonts w:ascii="黑体" w:eastAsia="黑体" w:hAnsi="黑体"/>
          <w:color w:val="auto"/>
          <w:sz w:val="24"/>
          <w:lang w:val="en-US"/>
        </w:rPr>
      </w:pPr>
      <w:r w:rsidRPr="00144784">
        <w:rPr>
          <w:rFonts w:ascii="黑体" w:eastAsia="黑体" w:hAnsi="黑体" w:hint="eastAsia"/>
          <w:sz w:val="24"/>
          <w:lang w:val="en-US"/>
        </w:rPr>
        <w:t xml:space="preserve">    2、</w:t>
      </w:r>
      <w:r w:rsidRPr="002D654B">
        <w:rPr>
          <w:rFonts w:ascii="黑体" w:eastAsia="黑体" w:hAnsi="黑体" w:hint="eastAsia"/>
          <w:color w:val="auto"/>
          <w:sz w:val="24"/>
          <w:lang w:val="en-US"/>
        </w:rPr>
        <w:t>支持选择手机，上传apk安装手机应用，支持选择手机上的具体应用进行卸载。</w:t>
      </w:r>
    </w:p>
    <w:p w14:paraId="50427440" w14:textId="77777777" w:rsidR="005A4E6A" w:rsidRPr="00144784" w:rsidRDefault="005A4E6A" w:rsidP="005A4E6A">
      <w:pPr>
        <w:ind w:firstLine="465"/>
        <w:rPr>
          <w:rFonts w:ascii="黑体" w:eastAsia="黑体" w:hAnsi="黑体"/>
          <w:sz w:val="24"/>
          <w:lang w:val="en-US"/>
        </w:rPr>
      </w:pPr>
      <w:r w:rsidRPr="00144784">
        <w:rPr>
          <w:rFonts w:ascii="黑体" w:eastAsia="黑体" w:hAnsi="黑体" w:hint="eastAsia"/>
          <w:sz w:val="24"/>
          <w:lang w:val="en-US"/>
        </w:rPr>
        <w:t>3、支持配置、维护手机号码（SIM卡）与实体手机的一一对应关系；</w:t>
      </w:r>
    </w:p>
    <w:p w14:paraId="2072A760" w14:textId="77777777" w:rsidR="005A4E6A" w:rsidRPr="00144784" w:rsidRDefault="005A4E6A" w:rsidP="005A4E6A">
      <w:pPr>
        <w:pStyle w:val="40"/>
        <w:rPr>
          <w:rFonts w:ascii="黑体" w:eastAsia="黑体" w:hAnsi="黑体"/>
        </w:rPr>
      </w:pPr>
      <w:r w:rsidRPr="00144784">
        <w:rPr>
          <w:rFonts w:ascii="黑体" w:eastAsia="黑体" w:hAnsi="黑体" w:hint="eastAsia"/>
        </w:rPr>
        <w:t>SIM卡</w:t>
      </w:r>
    </w:p>
    <w:p w14:paraId="698BC578" w14:textId="77777777" w:rsidR="005A4E6A" w:rsidRPr="00144784" w:rsidRDefault="005A4E6A" w:rsidP="005A4E6A">
      <w:pPr>
        <w:ind w:firstLine="435"/>
        <w:rPr>
          <w:rFonts w:ascii="黑体" w:eastAsia="黑体" w:hAnsi="黑体"/>
          <w:lang w:val="en-US"/>
        </w:rPr>
      </w:pPr>
      <w:r w:rsidRPr="00144784">
        <w:rPr>
          <w:rFonts w:ascii="黑体" w:eastAsia="黑体" w:hAnsi="黑体" w:hint="eastAsia"/>
          <w:lang w:val="en-US"/>
        </w:rPr>
        <w:t>子菜单描述：用于系统上的SIM卡。</w:t>
      </w:r>
    </w:p>
    <w:p w14:paraId="32238441" w14:textId="77777777" w:rsidR="005A4E6A" w:rsidRPr="00144784" w:rsidRDefault="005A4E6A" w:rsidP="005A4E6A">
      <w:pPr>
        <w:ind w:firstLine="435"/>
        <w:rPr>
          <w:rFonts w:ascii="黑体" w:eastAsia="黑体" w:hAnsi="黑体"/>
          <w:lang w:val="en-US"/>
        </w:rPr>
      </w:pPr>
    </w:p>
    <w:p w14:paraId="17958E87" w14:textId="77777777" w:rsidR="005A4E6A" w:rsidRPr="00144784" w:rsidRDefault="005A4E6A" w:rsidP="005A4E6A">
      <w:pPr>
        <w:rPr>
          <w:rFonts w:ascii="黑体" w:eastAsia="黑体" w:hAnsi="黑体"/>
          <w:lang w:val="en-US"/>
        </w:rPr>
      </w:pPr>
      <w:r w:rsidRPr="00144784">
        <w:rPr>
          <w:rFonts w:ascii="黑体" w:eastAsia="黑体" w:hAnsi="黑体" w:hint="eastAsia"/>
          <w:lang w:val="en-US"/>
        </w:rPr>
        <w:t>功能说明：</w:t>
      </w:r>
    </w:p>
    <w:p w14:paraId="5F898D82" w14:textId="77777777" w:rsidR="005A4E6A" w:rsidRPr="00144784" w:rsidRDefault="005A4E6A" w:rsidP="005A4E6A">
      <w:pPr>
        <w:ind w:firstLine="480"/>
        <w:rPr>
          <w:rFonts w:ascii="黑体" w:eastAsia="黑体" w:hAnsi="黑体"/>
        </w:rPr>
      </w:pPr>
      <w:r w:rsidRPr="00144784">
        <w:rPr>
          <w:rFonts w:ascii="黑体" w:eastAsia="黑体" w:hAnsi="黑体" w:hint="eastAsia"/>
          <w:sz w:val="24"/>
          <w:lang w:val="en-US"/>
        </w:rPr>
        <w:t>1、支持</w:t>
      </w:r>
      <w:r w:rsidRPr="00144784">
        <w:rPr>
          <w:rFonts w:ascii="黑体" w:eastAsia="黑体" w:hAnsi="黑体" w:hint="eastAsia"/>
          <w:sz w:val="24"/>
        </w:rPr>
        <w:t>批量导入SIM卡信息</w:t>
      </w:r>
      <w:r w:rsidRPr="00144784">
        <w:rPr>
          <w:rFonts w:ascii="黑体" w:eastAsia="黑体" w:hAnsi="黑体" w:hint="eastAsia"/>
        </w:rPr>
        <w:t>，支持新增、删除、更新SIM卡信息。</w:t>
      </w:r>
    </w:p>
    <w:p w14:paraId="3B06A478" w14:textId="77777777" w:rsidR="005A4E6A" w:rsidRPr="00144784" w:rsidRDefault="005A4E6A" w:rsidP="005A4E6A">
      <w:pPr>
        <w:pStyle w:val="33"/>
        <w:ind w:firstLineChars="0"/>
        <w:rPr>
          <w:rFonts w:ascii="黑体" w:eastAsia="黑体" w:hAnsi="黑体"/>
          <w:sz w:val="24"/>
        </w:rPr>
      </w:pPr>
      <w:r w:rsidRPr="00144784">
        <w:rPr>
          <w:rFonts w:ascii="黑体" w:eastAsia="黑体" w:hAnsi="黑体"/>
          <w:noProof/>
          <w:sz w:val="24"/>
        </w:rPr>
        <w:drawing>
          <wp:inline distT="0" distB="0" distL="0" distR="0" wp14:anchorId="785711F1" wp14:editId="3F5830FA">
            <wp:extent cx="5486400" cy="225425"/>
            <wp:effectExtent l="19050" t="0" r="0" b="0"/>
            <wp:docPr id="41" name="图片 16"/>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486400" cy="225425"/>
                    </a:xfrm>
                    <a:prstGeom prst="rect">
                      <a:avLst/>
                    </a:prstGeom>
                  </pic:spPr>
                </pic:pic>
              </a:graphicData>
            </a:graphic>
          </wp:inline>
        </w:drawing>
      </w:r>
    </w:p>
    <w:p w14:paraId="08E06D2F" w14:textId="77777777" w:rsidR="005A4E6A" w:rsidRPr="00144784" w:rsidRDefault="005A4E6A" w:rsidP="00D827FD">
      <w:pPr>
        <w:pStyle w:val="33"/>
        <w:numPr>
          <w:ilvl w:val="0"/>
          <w:numId w:val="38"/>
        </w:numPr>
        <w:ind w:firstLineChars="0"/>
        <w:rPr>
          <w:rFonts w:ascii="黑体" w:eastAsia="黑体" w:hAnsi="黑体"/>
          <w:sz w:val="24"/>
        </w:rPr>
      </w:pPr>
      <w:r w:rsidRPr="00144784">
        <w:rPr>
          <w:rFonts w:ascii="黑体" w:eastAsia="黑体" w:hAnsi="黑体" w:hint="eastAsia"/>
          <w:sz w:val="24"/>
        </w:rPr>
        <w:lastRenderedPageBreak/>
        <w:t>支持从跨系统接口，调取SIM实时余额数据。</w:t>
      </w:r>
    </w:p>
    <w:p w14:paraId="24C95288" w14:textId="77777777" w:rsidR="009476D5" w:rsidRPr="00144784" w:rsidRDefault="009476D5" w:rsidP="009476D5">
      <w:pPr>
        <w:pStyle w:val="33"/>
        <w:ind w:left="480" w:firstLineChars="0" w:firstLine="0"/>
        <w:rPr>
          <w:rFonts w:ascii="黑体" w:eastAsia="黑体" w:hAnsi="黑体"/>
          <w:sz w:val="24"/>
        </w:rPr>
      </w:pPr>
    </w:p>
    <w:p w14:paraId="5A6FF68F" w14:textId="77777777" w:rsidR="005A4E6A" w:rsidRPr="00144784" w:rsidRDefault="005A4E6A" w:rsidP="005A4E6A">
      <w:pPr>
        <w:pStyle w:val="40"/>
        <w:rPr>
          <w:rFonts w:ascii="黑体" w:eastAsia="黑体" w:hAnsi="黑体"/>
        </w:rPr>
      </w:pPr>
      <w:r w:rsidRPr="00144784">
        <w:rPr>
          <w:rFonts w:ascii="黑体" w:eastAsia="黑体" w:hAnsi="黑体" w:hint="eastAsia"/>
        </w:rPr>
        <w:t>订购数据</w:t>
      </w:r>
    </w:p>
    <w:p w14:paraId="1452ACE9" w14:textId="77777777" w:rsidR="005A4E6A" w:rsidRPr="00144784" w:rsidRDefault="005A4E6A" w:rsidP="005A4E6A">
      <w:pPr>
        <w:ind w:firstLine="435"/>
        <w:rPr>
          <w:rFonts w:ascii="黑体" w:eastAsia="黑体" w:hAnsi="黑体"/>
          <w:lang w:val="en-US"/>
        </w:rPr>
      </w:pPr>
      <w:r w:rsidRPr="00144784">
        <w:rPr>
          <w:rFonts w:ascii="黑体" w:eastAsia="黑体" w:hAnsi="黑体" w:hint="eastAsia"/>
          <w:lang w:val="en-US"/>
        </w:rPr>
        <w:t>子菜单描述：用于系统上的SIM卡的订购数据。</w:t>
      </w:r>
    </w:p>
    <w:p w14:paraId="42C01BC5" w14:textId="77777777" w:rsidR="005A4E6A" w:rsidRPr="00144784" w:rsidRDefault="005A4E6A" w:rsidP="005A4E6A">
      <w:pPr>
        <w:ind w:firstLine="435"/>
        <w:rPr>
          <w:rFonts w:ascii="黑体" w:eastAsia="黑体" w:hAnsi="黑体"/>
          <w:lang w:val="en-US"/>
        </w:rPr>
      </w:pPr>
    </w:p>
    <w:p w14:paraId="5EF62616" w14:textId="77777777" w:rsidR="005A4E6A" w:rsidRPr="00144784" w:rsidRDefault="005A4E6A" w:rsidP="005A4E6A">
      <w:pPr>
        <w:rPr>
          <w:rFonts w:ascii="黑体" w:eastAsia="黑体" w:hAnsi="黑体"/>
          <w:lang w:val="en-US"/>
        </w:rPr>
      </w:pPr>
      <w:r w:rsidRPr="00144784">
        <w:rPr>
          <w:rFonts w:ascii="黑体" w:eastAsia="黑体" w:hAnsi="黑体" w:hint="eastAsia"/>
          <w:lang w:val="en-US"/>
        </w:rPr>
        <w:t>功能说明：</w:t>
      </w:r>
    </w:p>
    <w:p w14:paraId="24200BCF" w14:textId="77777777" w:rsidR="005A4E6A" w:rsidRPr="00144784" w:rsidRDefault="005A4E6A" w:rsidP="00D827FD">
      <w:pPr>
        <w:pStyle w:val="afa"/>
        <w:numPr>
          <w:ilvl w:val="0"/>
          <w:numId w:val="39"/>
        </w:numPr>
        <w:ind w:firstLineChars="0"/>
        <w:rPr>
          <w:rFonts w:ascii="黑体" w:eastAsia="黑体" w:hAnsi="黑体"/>
          <w:noProof/>
          <w:lang w:val="en-US"/>
        </w:rPr>
      </w:pPr>
      <w:r w:rsidRPr="00144784">
        <w:rPr>
          <w:rFonts w:ascii="黑体" w:eastAsia="黑体" w:hAnsi="黑体" w:hint="eastAsia"/>
          <w:sz w:val="24"/>
          <w:lang w:val="en-US"/>
        </w:rPr>
        <w:t>支持</w:t>
      </w:r>
      <w:r w:rsidRPr="00144784">
        <w:rPr>
          <w:rFonts w:ascii="黑体" w:eastAsia="黑体" w:hAnsi="黑体" w:hint="eastAsia"/>
        </w:rPr>
        <w:t>实时更新测试号码</w:t>
      </w:r>
      <w:commentRangeStart w:id="56"/>
      <w:r w:rsidRPr="00144784">
        <w:rPr>
          <w:rFonts w:ascii="黑体" w:eastAsia="黑体" w:hAnsi="黑体" w:hint="eastAsia"/>
        </w:rPr>
        <w:t>订购业务</w:t>
      </w:r>
      <w:commentRangeEnd w:id="56"/>
      <w:r w:rsidR="00685751">
        <w:rPr>
          <w:rStyle w:val="af8"/>
        </w:rPr>
        <w:commentReference w:id="56"/>
      </w:r>
      <w:r w:rsidRPr="00144784">
        <w:rPr>
          <w:rFonts w:ascii="黑体" w:eastAsia="黑体" w:hAnsi="黑体" w:hint="eastAsia"/>
        </w:rPr>
        <w:t>情况。</w:t>
      </w:r>
    </w:p>
    <w:p w14:paraId="7C71DAAA" w14:textId="77777777" w:rsidR="005A4E6A" w:rsidRPr="00144784" w:rsidRDefault="005A4E6A" w:rsidP="005A4E6A">
      <w:pPr>
        <w:rPr>
          <w:rFonts w:ascii="黑体" w:eastAsia="黑体" w:hAnsi="黑体"/>
        </w:rPr>
      </w:pPr>
      <w:r w:rsidRPr="00144784">
        <w:rPr>
          <w:rFonts w:ascii="黑体" w:eastAsia="黑体" w:hAnsi="黑体"/>
          <w:noProof/>
          <w:lang w:val="en-US"/>
        </w:rPr>
        <w:drawing>
          <wp:inline distT="0" distB="0" distL="0" distR="0" wp14:anchorId="355BCC59" wp14:editId="1DBB50E5">
            <wp:extent cx="5486400" cy="403225"/>
            <wp:effectExtent l="19050" t="0" r="0" b="0"/>
            <wp:docPr id="43" name="图片 17"/>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cstate="print"/>
                    <a:srcRect r="5281" b="9207"/>
                    <a:stretch>
                      <a:fillRect/>
                    </a:stretch>
                  </pic:blipFill>
                  <pic:spPr>
                    <a:xfrm>
                      <a:off x="0" y="0"/>
                      <a:ext cx="5486400" cy="403225"/>
                    </a:xfrm>
                    <a:prstGeom prst="rect">
                      <a:avLst/>
                    </a:prstGeom>
                  </pic:spPr>
                </pic:pic>
              </a:graphicData>
            </a:graphic>
          </wp:inline>
        </w:drawing>
      </w:r>
    </w:p>
    <w:p w14:paraId="36DE9D20" w14:textId="77777777" w:rsidR="00CB0245" w:rsidRPr="00144784" w:rsidRDefault="005A4E6A" w:rsidP="009476D5">
      <w:pPr>
        <w:pStyle w:val="33"/>
        <w:numPr>
          <w:ilvl w:val="0"/>
          <w:numId w:val="39"/>
        </w:numPr>
        <w:ind w:firstLineChars="0"/>
        <w:rPr>
          <w:rFonts w:ascii="黑体" w:eastAsia="黑体" w:hAnsi="黑体"/>
          <w:sz w:val="24"/>
        </w:rPr>
      </w:pPr>
      <w:r w:rsidRPr="00144784">
        <w:rPr>
          <w:rFonts w:ascii="黑体" w:eastAsia="黑体" w:hAnsi="黑体" w:hint="eastAsia"/>
          <w:sz w:val="24"/>
        </w:rPr>
        <w:t>支持从跨系统接口，调取SIM卡实时订购数据</w:t>
      </w:r>
      <w:r w:rsidR="00CB0245" w:rsidRPr="00144784">
        <w:rPr>
          <w:rFonts w:ascii="黑体" w:eastAsia="黑体" w:hAnsi="黑体" w:hint="eastAsia"/>
          <w:sz w:val="24"/>
        </w:rPr>
        <w:t>。</w:t>
      </w:r>
    </w:p>
    <w:p w14:paraId="153EA7B9" w14:textId="77777777" w:rsidR="009476D5" w:rsidRPr="00144784" w:rsidRDefault="009476D5" w:rsidP="009476D5">
      <w:pPr>
        <w:pStyle w:val="33"/>
        <w:ind w:left="480" w:firstLineChars="0" w:firstLine="0"/>
        <w:rPr>
          <w:rFonts w:ascii="黑体" w:eastAsia="黑体" w:hAnsi="黑体"/>
          <w:sz w:val="24"/>
        </w:rPr>
      </w:pPr>
    </w:p>
    <w:p w14:paraId="1FB5288B" w14:textId="77777777" w:rsidR="00CB0245" w:rsidRPr="00144784" w:rsidRDefault="00CB0245" w:rsidP="00CB0245">
      <w:pPr>
        <w:pStyle w:val="40"/>
        <w:rPr>
          <w:rFonts w:ascii="黑体" w:eastAsia="黑体" w:hAnsi="黑体"/>
        </w:rPr>
      </w:pPr>
      <w:r w:rsidRPr="00144784">
        <w:rPr>
          <w:rFonts w:ascii="黑体" w:eastAsia="黑体" w:hAnsi="黑体" w:hint="eastAsia"/>
        </w:rPr>
        <w:t>短信</w:t>
      </w:r>
    </w:p>
    <w:p w14:paraId="03E12927" w14:textId="77777777" w:rsidR="00CB0245" w:rsidRPr="00144784" w:rsidRDefault="00CB0245" w:rsidP="00CB0245">
      <w:pPr>
        <w:ind w:firstLine="435"/>
        <w:rPr>
          <w:rFonts w:ascii="黑体" w:eastAsia="黑体" w:hAnsi="黑体"/>
          <w:lang w:val="en-US"/>
        </w:rPr>
      </w:pPr>
      <w:r w:rsidRPr="00144784">
        <w:rPr>
          <w:rFonts w:ascii="黑体" w:eastAsia="黑体" w:hAnsi="黑体" w:hint="eastAsia"/>
          <w:lang w:val="en-US"/>
        </w:rPr>
        <w:t>子菜单描述：用于系统上的SIM卡的短信。</w:t>
      </w:r>
    </w:p>
    <w:p w14:paraId="6FF469AC" w14:textId="77777777" w:rsidR="00CB0245" w:rsidRPr="00144784" w:rsidRDefault="00CB0245" w:rsidP="00CB0245">
      <w:pPr>
        <w:ind w:firstLine="435"/>
        <w:rPr>
          <w:rFonts w:ascii="黑体" w:eastAsia="黑体" w:hAnsi="黑体"/>
          <w:lang w:val="en-US"/>
        </w:rPr>
      </w:pPr>
    </w:p>
    <w:p w14:paraId="0E86E7A5" w14:textId="77777777" w:rsidR="00CB0245" w:rsidRPr="00144784" w:rsidRDefault="00CB0245" w:rsidP="00CB0245">
      <w:pPr>
        <w:rPr>
          <w:rFonts w:ascii="黑体" w:eastAsia="黑体" w:hAnsi="黑体"/>
          <w:lang w:val="en-US"/>
        </w:rPr>
      </w:pPr>
      <w:r w:rsidRPr="00144784">
        <w:rPr>
          <w:rFonts w:ascii="黑体" w:eastAsia="黑体" w:hAnsi="黑体" w:hint="eastAsia"/>
          <w:lang w:val="en-US"/>
        </w:rPr>
        <w:t>功能说明：</w:t>
      </w:r>
    </w:p>
    <w:p w14:paraId="687157AA" w14:textId="77777777" w:rsidR="00CB0245" w:rsidRPr="00144784" w:rsidRDefault="009476D5" w:rsidP="00D827FD">
      <w:pPr>
        <w:pStyle w:val="33"/>
        <w:numPr>
          <w:ilvl w:val="0"/>
          <w:numId w:val="40"/>
        </w:numPr>
        <w:ind w:firstLineChars="0"/>
        <w:rPr>
          <w:rFonts w:ascii="黑体" w:eastAsia="黑体" w:hAnsi="黑体"/>
          <w:sz w:val="24"/>
        </w:rPr>
      </w:pPr>
      <w:r w:rsidRPr="00144784">
        <w:rPr>
          <w:rFonts w:ascii="黑体" w:eastAsia="黑体" w:hAnsi="黑体" w:hint="eastAsia"/>
          <w:sz w:val="24"/>
        </w:rPr>
        <w:t>支持手机号码、省份、端口号查询；</w:t>
      </w:r>
    </w:p>
    <w:p w14:paraId="5F3D13D6" w14:textId="77777777" w:rsidR="009476D5" w:rsidRPr="00144784" w:rsidRDefault="009476D5" w:rsidP="00D827FD">
      <w:pPr>
        <w:pStyle w:val="33"/>
        <w:numPr>
          <w:ilvl w:val="0"/>
          <w:numId w:val="40"/>
        </w:numPr>
        <w:ind w:firstLineChars="0"/>
        <w:rPr>
          <w:rFonts w:ascii="黑体" w:eastAsia="黑体" w:hAnsi="黑体"/>
          <w:sz w:val="24"/>
        </w:rPr>
      </w:pPr>
      <w:r w:rsidRPr="00144784">
        <w:rPr>
          <w:rFonts w:ascii="黑体" w:eastAsia="黑体" w:hAnsi="黑体" w:hint="eastAsia"/>
          <w:sz w:val="24"/>
        </w:rPr>
        <w:t>支持接口查询短信（不仅是短信猫）；</w:t>
      </w:r>
    </w:p>
    <w:p w14:paraId="452ED4FB" w14:textId="77777777" w:rsidR="00CB0245" w:rsidRPr="00144784" w:rsidRDefault="00CB0245" w:rsidP="00CB0245">
      <w:pPr>
        <w:pStyle w:val="33"/>
        <w:ind w:firstLineChars="0" w:firstLine="0"/>
        <w:rPr>
          <w:rFonts w:ascii="黑体" w:eastAsia="黑体" w:hAnsi="黑体"/>
          <w:sz w:val="24"/>
        </w:rPr>
      </w:pPr>
      <w:r w:rsidRPr="00144784">
        <w:rPr>
          <w:rFonts w:ascii="黑体" w:eastAsia="黑体" w:hAnsi="黑体"/>
          <w:noProof/>
          <w:sz w:val="24"/>
        </w:rPr>
        <w:drawing>
          <wp:inline distT="0" distB="0" distL="0" distR="0" wp14:anchorId="361B1D82" wp14:editId="4947E688">
            <wp:extent cx="5486400" cy="683895"/>
            <wp:effectExtent l="19050" t="0" r="0" b="0"/>
            <wp:docPr id="44" name="图片 18"/>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cstate="print"/>
                    <a:stretch>
                      <a:fillRect/>
                    </a:stretch>
                  </pic:blipFill>
                  <pic:spPr>
                    <a:xfrm>
                      <a:off x="0" y="0"/>
                      <a:ext cx="5486400" cy="683895"/>
                    </a:xfrm>
                    <a:prstGeom prst="rect">
                      <a:avLst/>
                    </a:prstGeom>
                  </pic:spPr>
                </pic:pic>
              </a:graphicData>
            </a:graphic>
          </wp:inline>
        </w:drawing>
      </w:r>
    </w:p>
    <w:p w14:paraId="30AD6BAA" w14:textId="77777777" w:rsidR="00CB0245" w:rsidRPr="00144784" w:rsidRDefault="00CB0245" w:rsidP="00D827FD">
      <w:pPr>
        <w:pStyle w:val="afa"/>
        <w:numPr>
          <w:ilvl w:val="0"/>
          <w:numId w:val="40"/>
        </w:numPr>
        <w:ind w:firstLineChars="0"/>
        <w:rPr>
          <w:rFonts w:ascii="黑体" w:eastAsia="黑体" w:hAnsi="黑体"/>
        </w:rPr>
      </w:pPr>
      <w:r w:rsidRPr="00144784">
        <w:rPr>
          <w:rFonts w:ascii="黑体" w:eastAsia="黑体" w:hAnsi="黑体" w:hint="eastAsia"/>
        </w:rPr>
        <w:t>部分省份接收的号码会存在短信内容被分割成两条的情况，需合并为一条读取信息。</w:t>
      </w:r>
    </w:p>
    <w:p w14:paraId="0808215E" w14:textId="77777777" w:rsidR="00CB0245" w:rsidRPr="00144784" w:rsidRDefault="00CB0245" w:rsidP="00CB0245">
      <w:pPr>
        <w:pStyle w:val="33"/>
        <w:ind w:firstLineChars="0" w:firstLine="0"/>
        <w:rPr>
          <w:rFonts w:ascii="黑体" w:eastAsia="黑体" w:hAnsi="黑体"/>
          <w:sz w:val="24"/>
        </w:rPr>
      </w:pPr>
    </w:p>
    <w:p w14:paraId="3AF4C700" w14:textId="77777777" w:rsidR="00F314A2" w:rsidRPr="00144784" w:rsidRDefault="00F314A2" w:rsidP="00F314A2">
      <w:pPr>
        <w:pStyle w:val="30"/>
        <w:ind w:left="709"/>
        <w:rPr>
          <w:rFonts w:ascii="黑体" w:eastAsia="黑体" w:hAnsi="黑体"/>
          <w:sz w:val="30"/>
          <w:szCs w:val="30"/>
        </w:rPr>
      </w:pPr>
      <w:bookmarkStart w:id="57" w:name="_Toc516852021"/>
      <w:r w:rsidRPr="00144784">
        <w:rPr>
          <w:rFonts w:ascii="黑体" w:eastAsia="黑体" w:hAnsi="黑体" w:hint="eastAsia"/>
          <w:sz w:val="30"/>
          <w:szCs w:val="30"/>
        </w:rPr>
        <w:t>感知体系管理</w:t>
      </w:r>
      <w:bookmarkEnd w:id="57"/>
    </w:p>
    <w:p w14:paraId="5B831926" w14:textId="77777777" w:rsidR="00F314A2" w:rsidRPr="00144784" w:rsidRDefault="00F314A2" w:rsidP="00F314A2">
      <w:pPr>
        <w:pStyle w:val="33"/>
        <w:ind w:firstLineChars="0" w:firstLine="0"/>
        <w:rPr>
          <w:rFonts w:ascii="黑体" w:eastAsia="黑体" w:hAnsi="黑体"/>
          <w:sz w:val="24"/>
        </w:rPr>
      </w:pPr>
      <w:r w:rsidRPr="00144784">
        <w:rPr>
          <w:rFonts w:ascii="黑体" w:eastAsia="黑体" w:hAnsi="黑体" w:hint="eastAsia"/>
          <w:sz w:val="24"/>
        </w:rPr>
        <w:t xml:space="preserve">    </w:t>
      </w:r>
      <w:r w:rsidR="009476D5" w:rsidRPr="00144784">
        <w:rPr>
          <w:rFonts w:ascii="黑体" w:eastAsia="黑体" w:hAnsi="黑体" w:hint="eastAsia"/>
          <w:sz w:val="24"/>
        </w:rPr>
        <w:t>此功能等</w:t>
      </w:r>
      <w:r w:rsidRPr="00144784">
        <w:rPr>
          <w:rFonts w:ascii="黑体" w:eastAsia="黑体" w:hAnsi="黑体" w:hint="eastAsia"/>
          <w:sz w:val="24"/>
        </w:rPr>
        <w:t>众测平台</w:t>
      </w:r>
      <w:r w:rsidR="009476D5" w:rsidRPr="00144784">
        <w:rPr>
          <w:rFonts w:ascii="黑体" w:eastAsia="黑体" w:hAnsi="黑体" w:hint="eastAsia"/>
          <w:sz w:val="24"/>
        </w:rPr>
        <w:t>需求确定后在进行整合</w:t>
      </w:r>
      <w:r w:rsidRPr="00144784">
        <w:rPr>
          <w:rFonts w:ascii="黑体" w:eastAsia="黑体" w:hAnsi="黑体" w:hint="eastAsia"/>
          <w:sz w:val="24"/>
        </w:rPr>
        <w:t>。</w:t>
      </w:r>
    </w:p>
    <w:p w14:paraId="4F68B1F4" w14:textId="77777777" w:rsidR="00F314A2" w:rsidRPr="00144784" w:rsidRDefault="00F314A2" w:rsidP="00CB0245">
      <w:pPr>
        <w:pStyle w:val="33"/>
        <w:ind w:firstLineChars="0" w:firstLine="0"/>
        <w:rPr>
          <w:rFonts w:ascii="黑体" w:eastAsia="黑体" w:hAnsi="黑体"/>
          <w:sz w:val="24"/>
        </w:rPr>
      </w:pPr>
    </w:p>
    <w:p w14:paraId="7E7FADBC" w14:textId="77777777" w:rsidR="002A1D80" w:rsidRPr="00144784" w:rsidRDefault="002A1D80" w:rsidP="002A1D80">
      <w:pPr>
        <w:pStyle w:val="30"/>
        <w:ind w:left="709"/>
        <w:rPr>
          <w:rFonts w:ascii="黑体" w:eastAsia="黑体" w:hAnsi="黑体"/>
          <w:sz w:val="30"/>
          <w:szCs w:val="30"/>
        </w:rPr>
      </w:pPr>
      <w:bookmarkStart w:id="58" w:name="_Toc516852022"/>
      <w:r w:rsidRPr="00144784">
        <w:rPr>
          <w:rFonts w:ascii="黑体" w:eastAsia="黑体" w:hAnsi="黑体" w:hint="eastAsia"/>
          <w:sz w:val="30"/>
          <w:szCs w:val="30"/>
        </w:rPr>
        <w:lastRenderedPageBreak/>
        <w:t>系统管理</w:t>
      </w:r>
      <w:bookmarkEnd w:id="58"/>
    </w:p>
    <w:p w14:paraId="03390C2C" w14:textId="77777777" w:rsidR="005E36C5" w:rsidRPr="00144784" w:rsidRDefault="005E36C5" w:rsidP="005E36C5">
      <w:pPr>
        <w:pStyle w:val="a6"/>
        <w:spacing w:after="0" w:line="360" w:lineRule="auto"/>
        <w:ind w:left="420"/>
        <w:rPr>
          <w:rFonts w:ascii="黑体" w:eastAsia="黑体" w:hAnsi="黑体"/>
          <w:sz w:val="24"/>
          <w:szCs w:val="24"/>
          <w:lang w:val="zh-CN" w:eastAsia="zh-CN"/>
        </w:rPr>
      </w:pPr>
      <w:r w:rsidRPr="00144784">
        <w:rPr>
          <w:rFonts w:ascii="黑体" w:eastAsia="黑体" w:hAnsi="黑体" w:hint="eastAsia"/>
          <w:sz w:val="24"/>
          <w:szCs w:val="24"/>
          <w:lang w:val="zh-CN" w:eastAsia="zh-CN"/>
        </w:rPr>
        <w:t>预留接口，与交付中心做一套账号角色系统。</w:t>
      </w:r>
    </w:p>
    <w:p w14:paraId="3E94A5AA" w14:textId="77777777" w:rsidR="002A1D80" w:rsidRPr="00144784" w:rsidRDefault="007655CB" w:rsidP="002A1D80">
      <w:pPr>
        <w:pStyle w:val="40"/>
        <w:rPr>
          <w:rFonts w:ascii="黑体" w:eastAsia="黑体" w:hAnsi="黑体"/>
        </w:rPr>
      </w:pPr>
      <w:r w:rsidRPr="00144784">
        <w:rPr>
          <w:rFonts w:ascii="黑体" w:eastAsia="黑体" w:hAnsi="黑体" w:hint="eastAsia"/>
        </w:rPr>
        <w:t>账号</w:t>
      </w:r>
      <w:r w:rsidR="002A1D80" w:rsidRPr="00144784">
        <w:rPr>
          <w:rFonts w:ascii="黑体" w:eastAsia="黑体" w:hAnsi="黑体"/>
        </w:rPr>
        <w:t>管理</w:t>
      </w:r>
    </w:p>
    <w:p w14:paraId="67A42EA5" w14:textId="77777777" w:rsidR="000C5B42" w:rsidRPr="00144784" w:rsidRDefault="002A1D80" w:rsidP="000C5B42">
      <w:pPr>
        <w:ind w:firstLineChars="200" w:firstLine="480"/>
        <w:jc w:val="left"/>
        <w:rPr>
          <w:rFonts w:ascii="黑体" w:eastAsia="黑体" w:hAnsi="黑体"/>
          <w:sz w:val="24"/>
        </w:rPr>
      </w:pPr>
      <w:r w:rsidRPr="00144784">
        <w:rPr>
          <w:rFonts w:ascii="黑体" w:eastAsia="黑体" w:hAnsi="黑体"/>
          <w:sz w:val="24"/>
        </w:rPr>
        <w:t>用户管理是对系统的注册用户进行管理</w:t>
      </w:r>
      <w:r w:rsidR="000C5B42" w:rsidRPr="00144784">
        <w:rPr>
          <w:rFonts w:ascii="黑体" w:eastAsia="黑体" w:hAnsi="黑体" w:hint="eastAsia"/>
          <w:sz w:val="24"/>
        </w:rPr>
        <w:t>，包括增删改查</w:t>
      </w:r>
      <w:r w:rsidRPr="00144784">
        <w:rPr>
          <w:rFonts w:ascii="黑体" w:eastAsia="黑体" w:hAnsi="黑体"/>
          <w:sz w:val="24"/>
        </w:rPr>
        <w:t>，只有系统管理员有此权限</w:t>
      </w:r>
      <w:r w:rsidR="000C5B42" w:rsidRPr="00144784">
        <w:rPr>
          <w:rFonts w:ascii="黑体" w:eastAsia="黑体" w:hAnsi="黑体" w:hint="eastAsia"/>
          <w:sz w:val="24"/>
        </w:rPr>
        <w:t>。</w:t>
      </w:r>
    </w:p>
    <w:p w14:paraId="209E5027" w14:textId="77777777" w:rsidR="000C5B42" w:rsidRPr="00144784" w:rsidRDefault="002A1D80" w:rsidP="000C5B42">
      <w:pPr>
        <w:ind w:firstLineChars="200" w:firstLine="480"/>
        <w:jc w:val="left"/>
        <w:rPr>
          <w:rFonts w:ascii="黑体" w:eastAsia="黑体" w:hAnsi="黑体"/>
          <w:sz w:val="24"/>
        </w:rPr>
      </w:pPr>
      <w:r w:rsidRPr="00144784">
        <w:rPr>
          <w:rFonts w:ascii="黑体" w:eastAsia="黑体" w:hAnsi="黑体"/>
          <w:sz w:val="24"/>
        </w:rPr>
        <w:t>配置用户信息时必须指定用户</w:t>
      </w:r>
      <w:r w:rsidR="000C5B42" w:rsidRPr="00144784">
        <w:rPr>
          <w:rFonts w:ascii="黑体" w:eastAsia="黑体" w:hAnsi="黑体" w:hint="eastAsia"/>
          <w:sz w:val="24"/>
        </w:rPr>
        <w:t>角色</w:t>
      </w:r>
      <w:r w:rsidR="004B49CE" w:rsidRPr="00144784">
        <w:rPr>
          <w:rFonts w:ascii="黑体" w:eastAsia="黑体" w:hAnsi="黑体" w:hint="eastAsia"/>
          <w:sz w:val="24"/>
        </w:rPr>
        <w:t>（支持选多个角色）</w:t>
      </w:r>
      <w:r w:rsidRPr="00144784">
        <w:rPr>
          <w:rFonts w:ascii="黑体" w:eastAsia="黑体" w:hAnsi="黑体"/>
          <w:sz w:val="24"/>
        </w:rPr>
        <w:t>，</w:t>
      </w:r>
      <w:r w:rsidR="00FB0460" w:rsidRPr="00144784">
        <w:rPr>
          <w:rFonts w:ascii="黑体" w:eastAsia="黑体" w:hAnsi="黑体" w:hint="eastAsia"/>
          <w:sz w:val="24"/>
        </w:rPr>
        <w:t>邮箱</w:t>
      </w:r>
      <w:r w:rsidR="00FB0460" w:rsidRPr="00144784">
        <w:rPr>
          <w:rFonts w:ascii="黑体" w:eastAsia="黑体" w:hAnsi="黑体"/>
          <w:sz w:val="24"/>
        </w:rPr>
        <w:t>号、手机号</w:t>
      </w:r>
      <w:r w:rsidR="000C5B42" w:rsidRPr="00144784">
        <w:rPr>
          <w:rFonts w:ascii="黑体" w:eastAsia="黑体" w:hAnsi="黑体" w:hint="eastAsia"/>
          <w:sz w:val="24"/>
        </w:rPr>
        <w:t>、名字、账号、密码等。</w:t>
      </w:r>
    </w:p>
    <w:p w14:paraId="7475A455" w14:textId="77777777" w:rsidR="00C7740E" w:rsidRPr="00144784" w:rsidRDefault="00C7740E" w:rsidP="00C7740E">
      <w:pPr>
        <w:ind w:firstLineChars="200" w:firstLine="480"/>
        <w:rPr>
          <w:rFonts w:ascii="黑体" w:eastAsia="黑体" w:hAnsi="黑体"/>
          <w:sz w:val="24"/>
        </w:rPr>
      </w:pPr>
    </w:p>
    <w:p w14:paraId="602E4B9C" w14:textId="77777777" w:rsidR="00977DC1" w:rsidRPr="00144784" w:rsidRDefault="00977DC1" w:rsidP="00977DC1">
      <w:pPr>
        <w:pStyle w:val="40"/>
        <w:rPr>
          <w:rFonts w:ascii="黑体" w:eastAsia="黑体" w:hAnsi="黑体"/>
        </w:rPr>
      </w:pPr>
      <w:r w:rsidRPr="00144784">
        <w:rPr>
          <w:rFonts w:ascii="黑体" w:eastAsia="黑体" w:hAnsi="黑体" w:hint="eastAsia"/>
        </w:rPr>
        <w:t>角色</w:t>
      </w:r>
      <w:r w:rsidRPr="00144784">
        <w:rPr>
          <w:rFonts w:ascii="黑体" w:eastAsia="黑体" w:hAnsi="黑体"/>
        </w:rPr>
        <w:t>管理</w:t>
      </w:r>
    </w:p>
    <w:p w14:paraId="6B178DE4" w14:textId="77777777" w:rsidR="00977DC1" w:rsidRPr="00144784" w:rsidRDefault="000C5B42" w:rsidP="00977DC1">
      <w:pPr>
        <w:pStyle w:val="a6"/>
        <w:spacing w:after="0" w:line="360" w:lineRule="auto"/>
        <w:ind w:firstLine="420"/>
        <w:rPr>
          <w:rFonts w:ascii="黑体" w:eastAsia="黑体" w:hAnsi="黑体"/>
          <w:sz w:val="24"/>
          <w:szCs w:val="24"/>
          <w:lang w:val="zh-CN" w:eastAsia="zh-CN"/>
        </w:rPr>
      </w:pPr>
      <w:r w:rsidRPr="00144784">
        <w:rPr>
          <w:rFonts w:ascii="黑体" w:eastAsia="黑体" w:hAnsi="黑体" w:hint="eastAsia"/>
          <w:sz w:val="24"/>
          <w:szCs w:val="24"/>
          <w:lang w:val="zh-CN" w:eastAsia="zh-CN"/>
        </w:rPr>
        <w:t>支持对角色进行增删改查，只有系统管理员由此权限。</w:t>
      </w:r>
    </w:p>
    <w:p w14:paraId="01AB4517" w14:textId="77777777" w:rsidR="000C5B42" w:rsidRPr="00144784" w:rsidRDefault="000C5B42" w:rsidP="00977DC1">
      <w:pPr>
        <w:pStyle w:val="a6"/>
        <w:spacing w:after="0" w:line="360" w:lineRule="auto"/>
        <w:ind w:firstLine="420"/>
        <w:rPr>
          <w:rFonts w:ascii="黑体" w:eastAsia="黑体" w:hAnsi="黑体"/>
          <w:sz w:val="24"/>
          <w:szCs w:val="24"/>
          <w:lang w:val="zh-CN" w:eastAsia="zh-CN"/>
        </w:rPr>
      </w:pPr>
      <w:r w:rsidRPr="00144784">
        <w:rPr>
          <w:rFonts w:ascii="黑体" w:eastAsia="黑体" w:hAnsi="黑体" w:hint="eastAsia"/>
          <w:sz w:val="24"/>
          <w:szCs w:val="24"/>
          <w:lang w:val="zh-CN" w:eastAsia="zh-CN"/>
        </w:rPr>
        <w:t>支持对角色进行菜单管理，配置角色能访问的菜单层级。</w:t>
      </w:r>
    </w:p>
    <w:p w14:paraId="22862E24" w14:textId="77777777" w:rsidR="004B49CE" w:rsidRPr="00144784" w:rsidRDefault="004B49CE" w:rsidP="00977DC1">
      <w:pPr>
        <w:pStyle w:val="a6"/>
        <w:spacing w:after="0" w:line="360" w:lineRule="auto"/>
        <w:ind w:firstLine="420"/>
        <w:rPr>
          <w:rFonts w:ascii="黑体" w:eastAsia="黑体" w:hAnsi="黑体"/>
          <w:sz w:val="24"/>
          <w:szCs w:val="24"/>
          <w:lang w:val="zh-CN" w:eastAsia="zh-CN"/>
        </w:rPr>
      </w:pPr>
      <w:r w:rsidRPr="00144784">
        <w:rPr>
          <w:rFonts w:ascii="黑体" w:eastAsia="黑体" w:hAnsi="黑体" w:hint="eastAsia"/>
          <w:sz w:val="24"/>
          <w:szCs w:val="24"/>
          <w:lang w:val="zh-CN" w:eastAsia="zh-CN"/>
        </w:rPr>
        <w:t>角色包括：</w:t>
      </w:r>
    </w:p>
    <w:p w14:paraId="10A4EA0F" w14:textId="77777777" w:rsidR="004B49CE" w:rsidRPr="00144784" w:rsidRDefault="004B49CE" w:rsidP="00D827FD">
      <w:pPr>
        <w:pStyle w:val="a6"/>
        <w:numPr>
          <w:ilvl w:val="0"/>
          <w:numId w:val="41"/>
        </w:numPr>
        <w:spacing w:after="0" w:line="360" w:lineRule="auto"/>
        <w:rPr>
          <w:rFonts w:ascii="黑体" w:eastAsia="黑体" w:hAnsi="黑体"/>
          <w:sz w:val="24"/>
          <w:szCs w:val="24"/>
          <w:lang w:val="zh-CN" w:eastAsia="zh-CN"/>
        </w:rPr>
      </w:pPr>
      <w:r w:rsidRPr="00144784">
        <w:rPr>
          <w:rFonts w:ascii="黑体" w:eastAsia="黑体" w:hAnsi="黑体" w:hint="eastAsia"/>
          <w:sz w:val="24"/>
          <w:szCs w:val="24"/>
          <w:lang w:val="zh-CN" w:eastAsia="zh-CN"/>
        </w:rPr>
        <w:t>系统管理员：全部页面；</w:t>
      </w:r>
    </w:p>
    <w:p w14:paraId="21B3F6CD" w14:textId="77777777" w:rsidR="004B49CE" w:rsidRPr="00144784" w:rsidRDefault="004B49CE" w:rsidP="00D827FD">
      <w:pPr>
        <w:pStyle w:val="a6"/>
        <w:numPr>
          <w:ilvl w:val="0"/>
          <w:numId w:val="41"/>
        </w:numPr>
        <w:spacing w:after="0" w:line="360" w:lineRule="auto"/>
        <w:rPr>
          <w:rFonts w:ascii="黑体" w:eastAsia="黑体" w:hAnsi="黑体"/>
          <w:sz w:val="24"/>
          <w:szCs w:val="24"/>
          <w:lang w:val="zh-CN" w:eastAsia="zh-CN"/>
        </w:rPr>
      </w:pPr>
      <w:r w:rsidRPr="00144784">
        <w:rPr>
          <w:rFonts w:ascii="黑体" w:eastAsia="黑体" w:hAnsi="黑体" w:hint="eastAsia"/>
          <w:sz w:val="24"/>
          <w:szCs w:val="24"/>
          <w:lang w:val="zh-CN" w:eastAsia="zh-CN"/>
        </w:rPr>
        <w:t>测试人员：测试管理的全部页面；</w:t>
      </w:r>
    </w:p>
    <w:p w14:paraId="100FD68A" w14:textId="77777777" w:rsidR="004B49CE" w:rsidRPr="00144784" w:rsidRDefault="004B49CE" w:rsidP="00D827FD">
      <w:pPr>
        <w:pStyle w:val="a6"/>
        <w:numPr>
          <w:ilvl w:val="0"/>
          <w:numId w:val="41"/>
        </w:numPr>
        <w:spacing w:after="0" w:line="360" w:lineRule="auto"/>
        <w:rPr>
          <w:rFonts w:ascii="黑体" w:eastAsia="黑体" w:hAnsi="黑体"/>
          <w:sz w:val="24"/>
          <w:szCs w:val="24"/>
          <w:lang w:val="zh-CN" w:eastAsia="zh-CN"/>
        </w:rPr>
      </w:pPr>
      <w:r w:rsidRPr="00144784">
        <w:rPr>
          <w:rFonts w:ascii="黑体" w:eastAsia="黑体" w:hAnsi="黑体" w:hint="eastAsia"/>
          <w:sz w:val="24"/>
          <w:szCs w:val="24"/>
          <w:lang w:val="zh-CN" w:eastAsia="zh-CN"/>
        </w:rPr>
        <w:t>资源管理人员：资源管理的全部页面；</w:t>
      </w:r>
    </w:p>
    <w:p w14:paraId="4AA62B39" w14:textId="77777777" w:rsidR="004B49CE" w:rsidRPr="00144784" w:rsidRDefault="004B49CE" w:rsidP="004B49CE">
      <w:pPr>
        <w:pStyle w:val="a6"/>
        <w:spacing w:after="0" w:line="360" w:lineRule="auto"/>
        <w:ind w:left="420"/>
        <w:rPr>
          <w:rFonts w:ascii="黑体" w:eastAsia="黑体" w:hAnsi="黑体"/>
          <w:sz w:val="24"/>
          <w:szCs w:val="24"/>
          <w:lang w:val="zh-CN" w:eastAsia="zh-CN"/>
        </w:rPr>
      </w:pPr>
    </w:p>
    <w:p w14:paraId="63D5014C" w14:textId="77777777" w:rsidR="00977DC1" w:rsidRPr="00144784" w:rsidRDefault="004B49CE" w:rsidP="00977DC1">
      <w:pPr>
        <w:pStyle w:val="40"/>
        <w:rPr>
          <w:rFonts w:ascii="黑体" w:eastAsia="黑体" w:hAnsi="黑体"/>
        </w:rPr>
      </w:pPr>
      <w:r w:rsidRPr="00144784">
        <w:rPr>
          <w:rFonts w:ascii="黑体" w:eastAsia="黑体" w:hAnsi="黑体" w:hint="eastAsia"/>
        </w:rPr>
        <w:t>菜单管理</w:t>
      </w:r>
    </w:p>
    <w:p w14:paraId="7D9FA768" w14:textId="77777777" w:rsidR="00FD56AE" w:rsidRPr="00144784" w:rsidRDefault="00FD56AE" w:rsidP="00D827FD">
      <w:pPr>
        <w:pStyle w:val="afa"/>
        <w:numPr>
          <w:ilvl w:val="0"/>
          <w:numId w:val="18"/>
        </w:numPr>
        <w:ind w:firstLineChars="0"/>
        <w:rPr>
          <w:rFonts w:ascii="黑体" w:eastAsia="黑体" w:hAnsi="黑体"/>
          <w:sz w:val="24"/>
          <w:lang w:val="en-US"/>
        </w:rPr>
      </w:pPr>
      <w:r w:rsidRPr="00144784">
        <w:rPr>
          <w:rFonts w:ascii="黑体" w:eastAsia="黑体" w:hAnsi="黑体" w:hint="eastAsia"/>
          <w:sz w:val="24"/>
          <w:lang w:val="en-US"/>
        </w:rPr>
        <w:t>对</w:t>
      </w:r>
      <w:r w:rsidRPr="00144784">
        <w:rPr>
          <w:rFonts w:ascii="黑体" w:eastAsia="黑体" w:hAnsi="黑体"/>
          <w:sz w:val="24"/>
          <w:lang w:val="en-US"/>
        </w:rPr>
        <w:t>系统所有</w:t>
      </w:r>
      <w:r w:rsidRPr="00144784">
        <w:rPr>
          <w:rFonts w:ascii="黑体" w:eastAsia="黑体" w:hAnsi="黑体" w:hint="eastAsia"/>
          <w:sz w:val="24"/>
          <w:lang w:val="en-US"/>
        </w:rPr>
        <w:t>菜单</w:t>
      </w:r>
      <w:r w:rsidR="004B49CE" w:rsidRPr="00144784">
        <w:rPr>
          <w:rFonts w:ascii="黑体" w:eastAsia="黑体" w:hAnsi="黑体" w:hint="eastAsia"/>
          <w:sz w:val="24"/>
          <w:lang w:val="en-US"/>
        </w:rPr>
        <w:t>进行管理。</w:t>
      </w:r>
    </w:p>
    <w:p w14:paraId="70E64913" w14:textId="77777777" w:rsidR="00FD56AE" w:rsidRPr="00144784" w:rsidRDefault="004B49CE" w:rsidP="00D827FD">
      <w:pPr>
        <w:pStyle w:val="afa"/>
        <w:numPr>
          <w:ilvl w:val="0"/>
          <w:numId w:val="18"/>
        </w:numPr>
        <w:ind w:firstLineChars="0"/>
        <w:rPr>
          <w:rFonts w:ascii="黑体" w:eastAsia="黑体" w:hAnsi="黑体"/>
          <w:sz w:val="24"/>
          <w:lang w:val="en-US"/>
        </w:rPr>
      </w:pPr>
      <w:r w:rsidRPr="00144784">
        <w:rPr>
          <w:rFonts w:ascii="黑体" w:eastAsia="黑体" w:hAnsi="黑体" w:hint="eastAsia"/>
          <w:sz w:val="24"/>
          <w:lang w:val="en-US"/>
        </w:rPr>
        <w:t>能够自由调整菜单为准。</w:t>
      </w:r>
    </w:p>
    <w:p w14:paraId="4D8E4753" w14:textId="77777777" w:rsidR="004B49CE" w:rsidRPr="00144784" w:rsidRDefault="004B49CE" w:rsidP="004B49CE">
      <w:pPr>
        <w:pStyle w:val="afa"/>
        <w:ind w:left="840" w:firstLineChars="0" w:firstLine="0"/>
        <w:rPr>
          <w:rFonts w:ascii="黑体" w:eastAsia="黑体" w:hAnsi="黑体"/>
          <w:sz w:val="24"/>
          <w:lang w:val="en-US"/>
        </w:rPr>
      </w:pPr>
    </w:p>
    <w:p w14:paraId="66532ADE" w14:textId="77777777" w:rsidR="004B49CE" w:rsidRPr="00144784" w:rsidRDefault="004B49CE" w:rsidP="004B49CE">
      <w:pPr>
        <w:pStyle w:val="afa"/>
        <w:ind w:left="840" w:firstLineChars="0" w:firstLine="0"/>
        <w:rPr>
          <w:rFonts w:ascii="黑体" w:eastAsia="黑体" w:hAnsi="黑体"/>
          <w:sz w:val="24"/>
          <w:lang w:val="en-US"/>
        </w:rPr>
      </w:pPr>
    </w:p>
    <w:p w14:paraId="1FA0802F" w14:textId="77777777" w:rsidR="00C34B40" w:rsidRPr="00144784" w:rsidRDefault="00C34B40" w:rsidP="00C34B40">
      <w:pPr>
        <w:pStyle w:val="40"/>
        <w:rPr>
          <w:rFonts w:ascii="黑体" w:eastAsia="黑体" w:hAnsi="黑体"/>
        </w:rPr>
      </w:pPr>
      <w:r w:rsidRPr="00144784">
        <w:rPr>
          <w:rFonts w:ascii="黑体" w:eastAsia="黑体" w:hAnsi="黑体" w:hint="eastAsia"/>
        </w:rPr>
        <w:lastRenderedPageBreak/>
        <w:t>日志</w:t>
      </w:r>
      <w:r w:rsidRPr="00144784">
        <w:rPr>
          <w:rFonts w:ascii="黑体" w:eastAsia="黑体" w:hAnsi="黑体"/>
        </w:rPr>
        <w:t>管理</w:t>
      </w:r>
    </w:p>
    <w:p w14:paraId="6B625660" w14:textId="77777777" w:rsidR="00144784" w:rsidRPr="00144784" w:rsidRDefault="00144784" w:rsidP="00144784">
      <w:pPr>
        <w:rPr>
          <w:rFonts w:ascii="黑体" w:eastAsia="黑体" w:hAnsi="黑体"/>
          <w:color w:val="FF0000"/>
          <w:lang w:val="en-US"/>
        </w:rPr>
      </w:pPr>
      <w:r w:rsidRPr="00144784">
        <w:rPr>
          <w:rFonts w:ascii="黑体" w:eastAsia="黑体" w:hAnsi="黑体" w:hint="eastAsia"/>
          <w:lang w:val="en-US"/>
        </w:rPr>
        <w:t xml:space="preserve">  </w:t>
      </w:r>
      <w:r>
        <w:rPr>
          <w:rFonts w:ascii="黑体" w:eastAsia="黑体" w:hAnsi="黑体" w:hint="eastAsia"/>
          <w:lang w:val="en-US"/>
        </w:rPr>
        <w:t xml:space="preserve"> </w:t>
      </w:r>
      <w:r w:rsidRPr="00144784">
        <w:rPr>
          <w:rFonts w:ascii="黑体" w:eastAsia="黑体" w:hAnsi="黑体" w:hint="eastAsia"/>
          <w:lang w:val="en-US"/>
        </w:rPr>
        <w:t xml:space="preserve"> </w:t>
      </w:r>
      <w:r w:rsidRPr="00144784">
        <w:rPr>
          <w:rFonts w:ascii="黑体" w:eastAsia="黑体" w:hAnsi="黑体" w:hint="eastAsia"/>
          <w:color w:val="FF0000"/>
          <w:lang w:val="en-US"/>
        </w:rPr>
        <w:t>(优先级低)</w:t>
      </w:r>
    </w:p>
    <w:p w14:paraId="36988FC5" w14:textId="77777777" w:rsidR="00C34B40" w:rsidRPr="00144784" w:rsidRDefault="00037A28" w:rsidP="00037A28">
      <w:pPr>
        <w:pStyle w:val="a6"/>
        <w:spacing w:after="0" w:line="360" w:lineRule="auto"/>
        <w:ind w:firstLine="420"/>
        <w:rPr>
          <w:rFonts w:ascii="黑体" w:eastAsia="黑体" w:hAnsi="黑体"/>
          <w:sz w:val="24"/>
          <w:szCs w:val="24"/>
          <w:lang w:val="zh-CN" w:eastAsia="zh-CN"/>
        </w:rPr>
      </w:pPr>
      <w:r w:rsidRPr="00144784">
        <w:rPr>
          <w:rFonts w:ascii="黑体" w:eastAsia="黑体" w:hAnsi="黑体" w:hint="eastAsia"/>
          <w:sz w:val="24"/>
          <w:szCs w:val="24"/>
          <w:lang w:val="zh-CN" w:eastAsia="zh-CN"/>
        </w:rPr>
        <w:t>1、</w:t>
      </w:r>
      <w:r w:rsidR="00C34B40" w:rsidRPr="00144784">
        <w:rPr>
          <w:rFonts w:ascii="黑体" w:eastAsia="黑体" w:hAnsi="黑体" w:hint="eastAsia"/>
          <w:sz w:val="24"/>
          <w:szCs w:val="24"/>
          <w:lang w:val="zh-CN" w:eastAsia="zh-CN"/>
        </w:rPr>
        <w:t>对所有登录系统的用户的访问日志进行</w:t>
      </w:r>
      <w:r w:rsidR="00FE41DC" w:rsidRPr="00144784">
        <w:rPr>
          <w:rFonts w:ascii="黑体" w:eastAsia="黑体" w:hAnsi="黑体" w:hint="eastAsia"/>
          <w:sz w:val="24"/>
          <w:szCs w:val="24"/>
          <w:lang w:val="zh-CN" w:eastAsia="zh-CN"/>
        </w:rPr>
        <w:t>维护</w:t>
      </w:r>
      <w:r w:rsidR="00C34B40" w:rsidRPr="00144784">
        <w:rPr>
          <w:rFonts w:ascii="黑体" w:eastAsia="黑体" w:hAnsi="黑体" w:hint="eastAsia"/>
          <w:sz w:val="24"/>
          <w:szCs w:val="24"/>
          <w:lang w:val="zh-CN" w:eastAsia="zh-CN"/>
        </w:rPr>
        <w:t>、</w:t>
      </w:r>
      <w:r w:rsidR="00C34B40" w:rsidRPr="00144784">
        <w:rPr>
          <w:rFonts w:ascii="黑体" w:eastAsia="黑体" w:hAnsi="黑体"/>
          <w:sz w:val="24"/>
          <w:szCs w:val="24"/>
          <w:lang w:val="zh-CN" w:eastAsia="zh-CN"/>
        </w:rPr>
        <w:t>日志查询和日志分析</w:t>
      </w:r>
      <w:r w:rsidR="00C34B40" w:rsidRPr="00144784">
        <w:rPr>
          <w:rFonts w:ascii="黑体" w:eastAsia="黑体" w:hAnsi="黑体" w:hint="eastAsia"/>
          <w:sz w:val="24"/>
          <w:szCs w:val="24"/>
          <w:lang w:val="zh-CN" w:eastAsia="zh-CN"/>
        </w:rPr>
        <w:t>。日志记录系统各模块的操作信息。日志信息主</w:t>
      </w:r>
      <w:r w:rsidR="00C34B40" w:rsidRPr="00144784">
        <w:rPr>
          <w:rFonts w:ascii="黑体" w:eastAsia="黑体" w:hAnsi="黑体"/>
          <w:sz w:val="24"/>
          <w:szCs w:val="24"/>
          <w:lang w:val="zh-CN" w:eastAsia="zh-CN"/>
        </w:rPr>
        <w:t>要</w:t>
      </w:r>
      <w:r w:rsidR="00C34B40" w:rsidRPr="00144784">
        <w:rPr>
          <w:rFonts w:ascii="黑体" w:eastAsia="黑体" w:hAnsi="黑体" w:hint="eastAsia"/>
          <w:sz w:val="24"/>
          <w:szCs w:val="24"/>
          <w:lang w:val="zh-CN" w:eastAsia="zh-CN"/>
        </w:rPr>
        <w:t>包括：操作用户、操作时间、登录IP、模块名称、菜单名、操作类型等</w:t>
      </w:r>
      <w:r w:rsidR="00C34B40" w:rsidRPr="00144784">
        <w:rPr>
          <w:rFonts w:ascii="黑体" w:eastAsia="黑体" w:hAnsi="黑体"/>
          <w:sz w:val="24"/>
          <w:szCs w:val="24"/>
          <w:lang w:val="zh-CN" w:eastAsia="zh-CN"/>
        </w:rPr>
        <w:t>内容。</w:t>
      </w:r>
      <w:r w:rsidR="00C34B40" w:rsidRPr="00144784">
        <w:rPr>
          <w:rFonts w:ascii="黑体" w:eastAsia="黑体" w:hAnsi="黑体" w:hint="eastAsia"/>
          <w:sz w:val="24"/>
          <w:lang w:eastAsia="zh-CN"/>
        </w:rPr>
        <w:t>日志查询条件包括：操作用户、模块名称、开始时间、结束时间等。</w:t>
      </w:r>
    </w:p>
    <w:p w14:paraId="15D04BD1" w14:textId="77777777" w:rsidR="00037A28" w:rsidRPr="00144784" w:rsidRDefault="00037A28" w:rsidP="00037A28">
      <w:pPr>
        <w:ind w:firstLineChars="200" w:firstLine="480"/>
        <w:jc w:val="left"/>
        <w:rPr>
          <w:rFonts w:ascii="黑体" w:eastAsia="黑体" w:hAnsi="黑体"/>
          <w:sz w:val="24"/>
        </w:rPr>
      </w:pPr>
      <w:r w:rsidRPr="00144784">
        <w:rPr>
          <w:rFonts w:ascii="黑体" w:eastAsia="黑体" w:hAnsi="黑体" w:hint="eastAsia"/>
          <w:sz w:val="24"/>
        </w:rPr>
        <w:t>2、支持在跨系统接口交互中，记录所有请求流水和报文详情；提供按照流水号进行查询的功能。</w:t>
      </w:r>
    </w:p>
    <w:p w14:paraId="72F93CD5" w14:textId="77777777" w:rsidR="00037A28" w:rsidRPr="00144784" w:rsidRDefault="00037A28" w:rsidP="00037A28">
      <w:pPr>
        <w:ind w:firstLineChars="200" w:firstLine="480"/>
        <w:jc w:val="left"/>
        <w:rPr>
          <w:rFonts w:ascii="黑体" w:eastAsia="黑体" w:hAnsi="黑体"/>
          <w:sz w:val="24"/>
        </w:rPr>
      </w:pPr>
      <w:r w:rsidRPr="00144784">
        <w:rPr>
          <w:rFonts w:ascii="黑体" w:eastAsia="黑体" w:hAnsi="黑体" w:hint="eastAsia"/>
          <w:sz w:val="24"/>
        </w:rPr>
        <w:t>3、支持在自动化脚本执行中，记录所有执行日志，提供按照脚本名称、执行人、用例名称、业务名称、项目名称进行模糊查询的功能；</w:t>
      </w:r>
    </w:p>
    <w:p w14:paraId="5E9FA226" w14:textId="77777777" w:rsidR="00037A28" w:rsidRPr="00144784" w:rsidRDefault="00037A28" w:rsidP="00037A28">
      <w:pPr>
        <w:ind w:firstLineChars="200" w:firstLine="480"/>
        <w:jc w:val="left"/>
        <w:rPr>
          <w:rFonts w:ascii="黑体" w:eastAsia="黑体" w:hAnsi="黑体"/>
          <w:sz w:val="24"/>
        </w:rPr>
      </w:pPr>
      <w:r w:rsidRPr="00144784">
        <w:rPr>
          <w:rFonts w:ascii="黑体" w:eastAsia="黑体" w:hAnsi="黑体"/>
          <w:sz w:val="24"/>
        </w:rPr>
        <w:t xml:space="preserve"> </w:t>
      </w:r>
    </w:p>
    <w:p w14:paraId="2D1C85DD" w14:textId="77777777" w:rsidR="00D66C51" w:rsidRPr="00144784" w:rsidRDefault="00D66C51" w:rsidP="00D66C51">
      <w:pPr>
        <w:pStyle w:val="30"/>
        <w:ind w:left="709"/>
        <w:rPr>
          <w:rFonts w:ascii="黑体" w:eastAsia="黑体" w:hAnsi="黑体"/>
          <w:sz w:val="30"/>
          <w:szCs w:val="30"/>
        </w:rPr>
      </w:pPr>
      <w:bookmarkStart w:id="59" w:name="_Toc516852023"/>
      <w:r w:rsidRPr="00144784">
        <w:rPr>
          <w:rFonts w:ascii="黑体" w:eastAsia="黑体" w:hAnsi="黑体" w:hint="eastAsia"/>
          <w:sz w:val="30"/>
          <w:szCs w:val="30"/>
        </w:rPr>
        <w:t>接口要求</w:t>
      </w:r>
      <w:bookmarkEnd w:id="59"/>
    </w:p>
    <w:p w14:paraId="3A484501" w14:textId="77777777" w:rsidR="00D66C51" w:rsidRPr="00144784" w:rsidRDefault="00D66C51" w:rsidP="00D66C51">
      <w:pPr>
        <w:pStyle w:val="40"/>
        <w:rPr>
          <w:rFonts w:ascii="黑体" w:eastAsia="黑体" w:hAnsi="黑体"/>
        </w:rPr>
      </w:pPr>
      <w:r w:rsidRPr="00144784">
        <w:rPr>
          <w:rFonts w:ascii="黑体" w:eastAsia="黑体" w:hAnsi="黑体" w:hint="eastAsia"/>
        </w:rPr>
        <w:t>业务集成平台接口</w:t>
      </w:r>
      <w:r w:rsidR="007E3FC8" w:rsidRPr="00144784">
        <w:rPr>
          <w:rFonts w:ascii="黑体" w:eastAsia="黑体" w:hAnsi="黑体" w:hint="eastAsia"/>
          <w:color w:val="FF0000"/>
          <w:sz w:val="24"/>
        </w:rPr>
        <w:t>（</w:t>
      </w:r>
      <w:r w:rsidR="00144784">
        <w:rPr>
          <w:rFonts w:ascii="黑体" w:eastAsia="黑体" w:hAnsi="黑体" w:hint="eastAsia"/>
          <w:color w:val="FF0000"/>
          <w:sz w:val="24"/>
        </w:rPr>
        <w:t>二期</w:t>
      </w:r>
      <w:r w:rsidR="007E3FC8" w:rsidRPr="00144784">
        <w:rPr>
          <w:rFonts w:ascii="黑体" w:eastAsia="黑体" w:hAnsi="黑体" w:hint="eastAsia"/>
          <w:color w:val="FF0000"/>
          <w:sz w:val="24"/>
        </w:rPr>
        <w:t>）</w:t>
      </w:r>
    </w:p>
    <w:p w14:paraId="018C096A" w14:textId="77777777" w:rsidR="00037A28" w:rsidRPr="00144784" w:rsidRDefault="00D66C51" w:rsidP="00D827FD">
      <w:pPr>
        <w:pStyle w:val="afa"/>
        <w:numPr>
          <w:ilvl w:val="0"/>
          <w:numId w:val="42"/>
        </w:numPr>
        <w:ind w:firstLineChars="0"/>
        <w:rPr>
          <w:rFonts w:ascii="黑体" w:eastAsia="黑体" w:hAnsi="黑体"/>
          <w:sz w:val="24"/>
        </w:rPr>
      </w:pPr>
      <w:r w:rsidRPr="00144784">
        <w:rPr>
          <w:rFonts w:ascii="黑体" w:eastAsia="黑体" w:hAnsi="黑体" w:hint="eastAsia"/>
          <w:sz w:val="24"/>
        </w:rPr>
        <w:t>用户模拟平台提供接口CP0001，由业务集成平台回传待复测用例编号。</w:t>
      </w:r>
    </w:p>
    <w:p w14:paraId="7451D702" w14:textId="77777777" w:rsidR="00D66C51" w:rsidRPr="00144784" w:rsidRDefault="00D66C51" w:rsidP="00D827FD">
      <w:pPr>
        <w:pStyle w:val="afa"/>
        <w:numPr>
          <w:ilvl w:val="0"/>
          <w:numId w:val="42"/>
        </w:numPr>
        <w:ind w:firstLineChars="0"/>
        <w:rPr>
          <w:rFonts w:ascii="黑体" w:eastAsia="黑体" w:hAnsi="黑体"/>
          <w:sz w:val="24"/>
        </w:rPr>
      </w:pPr>
      <w:r w:rsidRPr="00144784">
        <w:rPr>
          <w:rFonts w:ascii="黑体" w:eastAsia="黑体" w:hAnsi="黑体" w:hint="eastAsia"/>
          <w:sz w:val="24"/>
        </w:rPr>
        <w:t>业务集成平台提供接口：</w:t>
      </w:r>
    </w:p>
    <w:p w14:paraId="02B26E14" w14:textId="77777777" w:rsidR="00D66C51" w:rsidRPr="00144784" w:rsidRDefault="00D66C51" w:rsidP="00D827FD">
      <w:pPr>
        <w:pStyle w:val="afa"/>
        <w:numPr>
          <w:ilvl w:val="0"/>
          <w:numId w:val="43"/>
        </w:numPr>
        <w:ind w:firstLineChars="0"/>
        <w:rPr>
          <w:rFonts w:ascii="黑体" w:eastAsia="黑体" w:hAnsi="黑体"/>
          <w:sz w:val="24"/>
        </w:rPr>
      </w:pPr>
      <w:r w:rsidRPr="00144784">
        <w:rPr>
          <w:rFonts w:ascii="黑体" w:eastAsia="黑体" w:hAnsi="黑体" w:hint="eastAsia"/>
          <w:sz w:val="24"/>
        </w:rPr>
        <w:t>CP0002：请求查询项目列表；</w:t>
      </w:r>
    </w:p>
    <w:p w14:paraId="1235A825" w14:textId="77777777" w:rsidR="00D66C51" w:rsidRPr="00144784" w:rsidRDefault="00D66C51" w:rsidP="00D827FD">
      <w:pPr>
        <w:pStyle w:val="afa"/>
        <w:numPr>
          <w:ilvl w:val="0"/>
          <w:numId w:val="43"/>
        </w:numPr>
        <w:ind w:firstLineChars="0"/>
        <w:rPr>
          <w:rFonts w:ascii="黑体" w:eastAsia="黑体" w:hAnsi="黑体"/>
          <w:sz w:val="24"/>
        </w:rPr>
      </w:pPr>
      <w:r w:rsidRPr="00144784">
        <w:rPr>
          <w:rFonts w:ascii="黑体" w:eastAsia="黑体" w:hAnsi="黑体" w:hint="eastAsia"/>
          <w:sz w:val="24"/>
        </w:rPr>
        <w:t>CP0003：请求项目详细信息，包括项目下所有业务，业务下所有用例（原子用例，不含省份）；</w:t>
      </w:r>
    </w:p>
    <w:p w14:paraId="2F8053BC" w14:textId="77777777" w:rsidR="00D66C51" w:rsidRPr="00144784" w:rsidRDefault="00D66C51" w:rsidP="00D827FD">
      <w:pPr>
        <w:pStyle w:val="afa"/>
        <w:numPr>
          <w:ilvl w:val="0"/>
          <w:numId w:val="43"/>
        </w:numPr>
        <w:ind w:firstLineChars="0"/>
        <w:rPr>
          <w:rFonts w:ascii="黑体" w:eastAsia="黑体" w:hAnsi="黑体"/>
          <w:sz w:val="24"/>
        </w:rPr>
      </w:pPr>
      <w:r w:rsidRPr="00144784">
        <w:rPr>
          <w:rFonts w:ascii="黑体" w:eastAsia="黑体" w:hAnsi="黑体" w:hint="eastAsia"/>
          <w:sz w:val="24"/>
        </w:rPr>
        <w:t>CP0004：请求后</w:t>
      </w:r>
      <w:r w:rsidR="00030D74" w:rsidRPr="00144784">
        <w:rPr>
          <w:rFonts w:ascii="黑体" w:eastAsia="黑体" w:hAnsi="黑体" w:hint="eastAsia"/>
          <w:sz w:val="24"/>
        </w:rPr>
        <w:t>在业务集成平台写入用例的测试结果、截图、及报告文件等。</w:t>
      </w:r>
    </w:p>
    <w:p w14:paraId="691917EE" w14:textId="77777777" w:rsidR="00030D74" w:rsidRPr="00144784" w:rsidRDefault="00030D74" w:rsidP="00D827FD">
      <w:pPr>
        <w:pStyle w:val="afa"/>
        <w:numPr>
          <w:ilvl w:val="0"/>
          <w:numId w:val="42"/>
        </w:numPr>
        <w:ind w:firstLineChars="0"/>
        <w:rPr>
          <w:rFonts w:ascii="黑体" w:eastAsia="黑体" w:hAnsi="黑体"/>
          <w:sz w:val="24"/>
        </w:rPr>
      </w:pPr>
      <w:r w:rsidRPr="00144784">
        <w:rPr>
          <w:rFonts w:ascii="黑体" w:eastAsia="黑体" w:hAnsi="黑体" w:hint="eastAsia"/>
          <w:sz w:val="24"/>
        </w:rPr>
        <w:t>本次接口采用http+json的调用方式，使用rest风格的webservice。</w:t>
      </w:r>
    </w:p>
    <w:p w14:paraId="02B7EDFD" w14:textId="77777777" w:rsidR="00FB350A" w:rsidRPr="00144784" w:rsidRDefault="00FB350A" w:rsidP="00FB350A">
      <w:pPr>
        <w:ind w:left="585"/>
        <w:rPr>
          <w:rFonts w:ascii="黑体" w:eastAsia="黑体" w:hAnsi="黑体"/>
          <w:sz w:val="24"/>
        </w:rPr>
      </w:pPr>
    </w:p>
    <w:p w14:paraId="6531C54B" w14:textId="77777777" w:rsidR="00D66C51" w:rsidRPr="00144784" w:rsidRDefault="00D66C51" w:rsidP="00D66C51">
      <w:pPr>
        <w:pStyle w:val="40"/>
        <w:rPr>
          <w:rFonts w:ascii="黑体" w:eastAsia="黑体" w:hAnsi="黑体"/>
        </w:rPr>
      </w:pPr>
      <w:r w:rsidRPr="00144784">
        <w:rPr>
          <w:rFonts w:ascii="黑体" w:eastAsia="黑体" w:hAnsi="黑体" w:hint="eastAsia"/>
        </w:rPr>
        <w:t>余额查询接口</w:t>
      </w:r>
    </w:p>
    <w:p w14:paraId="416ACBE7" w14:textId="77777777" w:rsidR="00030D74" w:rsidRPr="00144784" w:rsidRDefault="00030D74" w:rsidP="00030D74">
      <w:pPr>
        <w:rPr>
          <w:rFonts w:ascii="黑体" w:eastAsia="黑体" w:hAnsi="黑体"/>
          <w:lang w:val="en-US"/>
        </w:rPr>
      </w:pPr>
      <w:r w:rsidRPr="00144784">
        <w:rPr>
          <w:rFonts w:ascii="黑体" w:eastAsia="黑体" w:hAnsi="黑体" w:hint="eastAsia"/>
          <w:lang w:val="en-US"/>
        </w:rPr>
        <w:t xml:space="preserve">      需支持从外部系统接口获取sim卡余额。</w:t>
      </w:r>
    </w:p>
    <w:p w14:paraId="391D3EDA" w14:textId="77777777" w:rsidR="00D66C51" w:rsidRPr="00144784" w:rsidRDefault="00D66C51" w:rsidP="00030D74">
      <w:pPr>
        <w:pStyle w:val="40"/>
        <w:rPr>
          <w:rFonts w:ascii="黑体" w:eastAsia="黑体" w:hAnsi="黑体"/>
        </w:rPr>
      </w:pPr>
      <w:r w:rsidRPr="00144784">
        <w:rPr>
          <w:rFonts w:ascii="黑体" w:eastAsia="黑体" w:hAnsi="黑体" w:hint="eastAsia"/>
        </w:rPr>
        <w:lastRenderedPageBreak/>
        <w:t>订购关系查询接口</w:t>
      </w:r>
    </w:p>
    <w:p w14:paraId="3200F42F" w14:textId="77777777" w:rsidR="00030D74" w:rsidRPr="00144784" w:rsidRDefault="00030D74" w:rsidP="00030D74">
      <w:pPr>
        <w:rPr>
          <w:rFonts w:ascii="黑体" w:eastAsia="黑体" w:hAnsi="黑体"/>
          <w:lang w:val="en-US"/>
        </w:rPr>
      </w:pPr>
      <w:r w:rsidRPr="00144784">
        <w:rPr>
          <w:rFonts w:ascii="黑体" w:eastAsia="黑体" w:hAnsi="黑体" w:hint="eastAsia"/>
          <w:lang w:val="en-US"/>
        </w:rPr>
        <w:t xml:space="preserve">      需支持从外部系统接口获取sim卡订购关系。</w:t>
      </w:r>
    </w:p>
    <w:p w14:paraId="69A47162" w14:textId="77777777" w:rsidR="00DA5DE8" w:rsidRPr="00144784" w:rsidRDefault="00DA5DE8" w:rsidP="00DA5DE8">
      <w:pPr>
        <w:pStyle w:val="30"/>
        <w:ind w:left="709"/>
        <w:rPr>
          <w:rFonts w:ascii="黑体" w:eastAsia="黑体" w:hAnsi="黑体"/>
          <w:sz w:val="30"/>
          <w:szCs w:val="30"/>
        </w:rPr>
      </w:pPr>
      <w:bookmarkStart w:id="60" w:name="_Toc516852024"/>
      <w:r w:rsidRPr="00144784">
        <w:rPr>
          <w:rFonts w:ascii="黑体" w:eastAsia="黑体" w:hAnsi="黑体" w:hint="eastAsia"/>
          <w:sz w:val="30"/>
          <w:szCs w:val="30"/>
        </w:rPr>
        <w:t>系统兼容</w:t>
      </w:r>
      <w:r w:rsidRPr="00144784">
        <w:rPr>
          <w:rFonts w:ascii="黑体" w:eastAsia="黑体" w:hAnsi="黑体"/>
          <w:sz w:val="30"/>
          <w:szCs w:val="30"/>
        </w:rPr>
        <w:t>性要求</w:t>
      </w:r>
      <w:bookmarkEnd w:id="60"/>
    </w:p>
    <w:p w14:paraId="649EB349" w14:textId="77777777" w:rsidR="00DA5DE8" w:rsidRPr="00144784" w:rsidRDefault="00DA5DE8" w:rsidP="00DA5DE8">
      <w:pPr>
        <w:rPr>
          <w:rFonts w:ascii="黑体" w:eastAsia="黑体" w:hAnsi="黑体"/>
          <w:sz w:val="24"/>
          <w:lang w:val="en-US"/>
        </w:rPr>
      </w:pPr>
      <w:r w:rsidRPr="00144784">
        <w:rPr>
          <w:rFonts w:ascii="黑体" w:eastAsia="黑体" w:hAnsi="黑体" w:hint="eastAsia"/>
          <w:sz w:val="24"/>
          <w:lang w:val="en-US"/>
        </w:rPr>
        <w:t>支持IE8及以上</w:t>
      </w:r>
      <w:r w:rsidR="00DD4CA8" w:rsidRPr="00144784">
        <w:rPr>
          <w:rFonts w:ascii="黑体" w:eastAsia="黑体" w:hAnsi="黑体" w:hint="eastAsia"/>
          <w:sz w:val="24"/>
          <w:lang w:val="en-US"/>
        </w:rPr>
        <w:t>、ch</w:t>
      </w:r>
      <w:r w:rsidR="00DD4CA8" w:rsidRPr="00144784">
        <w:rPr>
          <w:rFonts w:ascii="黑体" w:eastAsia="黑体" w:hAnsi="黑体"/>
          <w:sz w:val="24"/>
          <w:lang w:val="en-US"/>
        </w:rPr>
        <w:t>rome</w:t>
      </w:r>
      <w:r w:rsidR="00144784">
        <w:rPr>
          <w:rFonts w:ascii="黑体" w:eastAsia="黑体" w:hAnsi="黑体" w:hint="eastAsia"/>
          <w:sz w:val="24"/>
          <w:lang w:val="en-US"/>
        </w:rPr>
        <w:t>、firefox</w:t>
      </w:r>
      <w:r w:rsidR="00DD4CA8" w:rsidRPr="00144784">
        <w:rPr>
          <w:rFonts w:ascii="黑体" w:eastAsia="黑体" w:hAnsi="黑体" w:hint="eastAsia"/>
          <w:sz w:val="24"/>
          <w:lang w:val="en-US"/>
        </w:rPr>
        <w:t>等</w:t>
      </w:r>
      <w:r w:rsidR="00DD4CA8" w:rsidRPr="00144784">
        <w:rPr>
          <w:rFonts w:ascii="黑体" w:eastAsia="黑体" w:hAnsi="黑体"/>
          <w:sz w:val="24"/>
          <w:lang w:val="en-US"/>
        </w:rPr>
        <w:t>常用浏览器</w:t>
      </w:r>
      <w:r w:rsidRPr="00144784">
        <w:rPr>
          <w:rFonts w:ascii="黑体" w:eastAsia="黑体" w:hAnsi="黑体" w:hint="eastAsia"/>
          <w:sz w:val="24"/>
          <w:lang w:val="en-US"/>
        </w:rPr>
        <w:t>；</w:t>
      </w:r>
    </w:p>
    <w:p w14:paraId="3750ECEF" w14:textId="77777777" w:rsidR="002D7C10" w:rsidRPr="00144784" w:rsidRDefault="00DA5DE8" w:rsidP="00F50CE5">
      <w:pPr>
        <w:rPr>
          <w:rFonts w:ascii="黑体" w:eastAsia="黑体" w:hAnsi="黑体"/>
          <w:sz w:val="24"/>
          <w:lang w:val="en-US"/>
        </w:rPr>
      </w:pPr>
      <w:r w:rsidRPr="00144784">
        <w:rPr>
          <w:rFonts w:ascii="黑体" w:eastAsia="黑体" w:hAnsi="黑体"/>
          <w:sz w:val="24"/>
          <w:lang w:val="en-US"/>
        </w:rPr>
        <w:t>E</w:t>
      </w:r>
      <w:r w:rsidRPr="00144784">
        <w:rPr>
          <w:rFonts w:ascii="黑体" w:eastAsia="黑体" w:hAnsi="黑体" w:hint="eastAsia"/>
          <w:sz w:val="24"/>
          <w:lang w:val="en-US"/>
        </w:rPr>
        <w:t>xcel相关功能均需支持97-2003、2007版本。</w:t>
      </w:r>
    </w:p>
    <w:p w14:paraId="369E5881" w14:textId="77777777" w:rsidR="002D7C10" w:rsidRPr="00144784" w:rsidRDefault="002D7C10" w:rsidP="00546E18">
      <w:pPr>
        <w:rPr>
          <w:rFonts w:ascii="黑体" w:eastAsia="黑体" w:hAnsi="黑体"/>
          <w:sz w:val="24"/>
          <w:lang w:val="en-US"/>
        </w:rPr>
      </w:pPr>
    </w:p>
    <w:p w14:paraId="73B611DF" w14:textId="77777777" w:rsidR="00C269FF" w:rsidRPr="00144784" w:rsidRDefault="00C269FF" w:rsidP="00016047">
      <w:pPr>
        <w:pStyle w:val="1"/>
        <w:numPr>
          <w:ilvl w:val="0"/>
          <w:numId w:val="3"/>
        </w:numPr>
        <w:spacing w:beforeLines="100" w:before="312" w:afterLines="100" w:after="312" w:line="240" w:lineRule="auto"/>
        <w:ind w:left="431" w:hanging="431"/>
        <w:rPr>
          <w:rFonts w:ascii="黑体" w:eastAsia="黑体" w:hAnsi="黑体" w:cs="Arial"/>
          <w:b w:val="0"/>
          <w:color w:val="auto"/>
          <w:sz w:val="40"/>
          <w:szCs w:val="40"/>
        </w:rPr>
      </w:pPr>
      <w:bookmarkStart w:id="61" w:name="_Toc440890349"/>
      <w:bookmarkStart w:id="62" w:name="_Toc516852025"/>
      <w:bookmarkStart w:id="63" w:name="_Toc360548467"/>
      <w:r w:rsidRPr="00144784">
        <w:rPr>
          <w:rFonts w:ascii="黑体" w:eastAsia="黑体" w:hAnsi="黑体" w:cs="Arial" w:hint="eastAsia"/>
          <w:b w:val="0"/>
          <w:color w:val="auto"/>
          <w:sz w:val="40"/>
          <w:szCs w:val="40"/>
        </w:rPr>
        <w:t>非功能需求</w:t>
      </w:r>
      <w:bookmarkEnd w:id="61"/>
      <w:bookmarkEnd w:id="62"/>
    </w:p>
    <w:p w14:paraId="2AD87D04" w14:textId="77777777" w:rsidR="000A1F0F" w:rsidRPr="00144784" w:rsidRDefault="000A1F0F" w:rsidP="00016047">
      <w:pPr>
        <w:pStyle w:val="2"/>
        <w:numPr>
          <w:ilvl w:val="1"/>
          <w:numId w:val="3"/>
        </w:numPr>
        <w:spacing w:beforeLines="50" w:before="156" w:afterLines="50" w:after="156" w:line="240" w:lineRule="auto"/>
        <w:ind w:left="578" w:hanging="578"/>
        <w:rPr>
          <w:rFonts w:ascii="黑体" w:hAnsi="黑体" w:cs="Arial"/>
          <w:b w:val="0"/>
          <w:sz w:val="36"/>
          <w:szCs w:val="36"/>
          <w:lang w:val="en-US"/>
        </w:rPr>
      </w:pPr>
      <w:bookmarkStart w:id="64" w:name="_Toc516852026"/>
      <w:bookmarkStart w:id="65" w:name="_Toc440890354"/>
      <w:r w:rsidRPr="00144784">
        <w:rPr>
          <w:rFonts w:ascii="黑体" w:hAnsi="黑体" w:cs="Arial" w:hint="eastAsia"/>
          <w:b w:val="0"/>
          <w:sz w:val="36"/>
          <w:szCs w:val="36"/>
          <w:lang w:val="en-US"/>
        </w:rPr>
        <w:t>安全性需求</w:t>
      </w:r>
      <w:bookmarkEnd w:id="64"/>
    </w:p>
    <w:p w14:paraId="4E40D699" w14:textId="77777777" w:rsidR="000A1F0F" w:rsidRPr="00144784" w:rsidRDefault="000A1F0F" w:rsidP="00016047">
      <w:pPr>
        <w:pStyle w:val="30"/>
        <w:numPr>
          <w:ilvl w:val="2"/>
          <w:numId w:val="3"/>
        </w:numPr>
        <w:spacing w:beforeLines="50" w:before="156" w:afterLines="50" w:after="156" w:line="240" w:lineRule="auto"/>
        <w:ind w:left="709"/>
        <w:rPr>
          <w:rFonts w:ascii="黑体" w:eastAsia="黑体" w:hAnsi="黑体"/>
          <w:b w:val="0"/>
          <w:sz w:val="32"/>
        </w:rPr>
      </w:pPr>
      <w:bookmarkStart w:id="66" w:name="_Toc516852027"/>
      <w:r w:rsidRPr="00144784">
        <w:rPr>
          <w:rFonts w:ascii="黑体" w:eastAsia="黑体" w:hAnsi="黑体" w:hint="eastAsia"/>
          <w:b w:val="0"/>
          <w:sz w:val="32"/>
        </w:rPr>
        <w:t>平台安全需求</w:t>
      </w:r>
      <w:bookmarkEnd w:id="66"/>
    </w:p>
    <w:p w14:paraId="287584C0" w14:textId="77777777" w:rsidR="00F40CCD" w:rsidRPr="00144784" w:rsidRDefault="000473B2" w:rsidP="000A1F0F">
      <w:pPr>
        <w:pStyle w:val="afa"/>
        <w:ind w:left="411" w:firstLineChars="0" w:firstLine="0"/>
        <w:jc w:val="left"/>
        <w:rPr>
          <w:rFonts w:ascii="黑体" w:eastAsia="黑体" w:hAnsi="黑体"/>
          <w:sz w:val="24"/>
        </w:rPr>
      </w:pPr>
      <w:r w:rsidRPr="00144784">
        <w:rPr>
          <w:rFonts w:ascii="黑体" w:eastAsia="黑体" w:hAnsi="黑体" w:hint="eastAsia"/>
          <w:sz w:val="24"/>
        </w:rPr>
        <w:t>符合中移信息技术有限公司web平台的安全要求。</w:t>
      </w:r>
    </w:p>
    <w:p w14:paraId="3F727312" w14:textId="77777777" w:rsidR="000A1F0F" w:rsidRPr="00144784" w:rsidRDefault="000A1F0F" w:rsidP="00016047">
      <w:pPr>
        <w:pStyle w:val="30"/>
        <w:numPr>
          <w:ilvl w:val="2"/>
          <w:numId w:val="3"/>
        </w:numPr>
        <w:spacing w:beforeLines="50" w:before="156" w:afterLines="50" w:after="156" w:line="240" w:lineRule="auto"/>
        <w:ind w:left="851"/>
        <w:rPr>
          <w:rFonts w:ascii="黑体" w:eastAsia="黑体" w:hAnsi="黑体"/>
          <w:b w:val="0"/>
          <w:sz w:val="32"/>
        </w:rPr>
      </w:pPr>
      <w:bookmarkStart w:id="67" w:name="_Toc516852028"/>
      <w:r w:rsidRPr="00144784">
        <w:rPr>
          <w:rFonts w:ascii="黑体" w:eastAsia="黑体" w:hAnsi="黑体" w:hint="eastAsia"/>
          <w:b w:val="0"/>
          <w:sz w:val="32"/>
        </w:rPr>
        <w:t>网络安全需求</w:t>
      </w:r>
      <w:bookmarkEnd w:id="67"/>
    </w:p>
    <w:p w14:paraId="24B551A8" w14:textId="77777777" w:rsidR="00D109FD" w:rsidRPr="00144784" w:rsidRDefault="00885219" w:rsidP="0003292F">
      <w:pPr>
        <w:pStyle w:val="aff5"/>
        <w:ind w:left="411" w:firstLineChars="0" w:firstLine="0"/>
        <w:rPr>
          <w:rFonts w:ascii="黑体" w:eastAsia="黑体" w:hAnsi="黑体"/>
          <w:sz w:val="24"/>
        </w:rPr>
      </w:pPr>
      <w:r w:rsidRPr="00144784">
        <w:rPr>
          <w:rFonts w:ascii="黑体" w:eastAsia="黑体" w:hAnsi="黑体" w:hint="eastAsia"/>
          <w:sz w:val="24"/>
          <w:lang w:val="en-US"/>
        </w:rPr>
        <w:t>需保证</w:t>
      </w:r>
      <w:r w:rsidRPr="00144784">
        <w:rPr>
          <w:rFonts w:ascii="黑体" w:eastAsia="黑体" w:hAnsi="黑体" w:hint="eastAsia"/>
          <w:sz w:val="24"/>
        </w:rPr>
        <w:t>数据传输过程中的安全性，防止生产信息和平台数据泄露。</w:t>
      </w:r>
    </w:p>
    <w:p w14:paraId="5B0A64E2" w14:textId="77777777" w:rsidR="000A1F0F" w:rsidRPr="00144784" w:rsidRDefault="00D109FD" w:rsidP="0003292F">
      <w:pPr>
        <w:pStyle w:val="aff5"/>
        <w:ind w:left="411" w:firstLineChars="0" w:firstLine="0"/>
        <w:rPr>
          <w:rFonts w:ascii="黑体" w:eastAsia="黑体" w:hAnsi="黑体"/>
          <w:sz w:val="24"/>
        </w:rPr>
      </w:pPr>
      <w:r w:rsidRPr="00144784">
        <w:rPr>
          <w:rFonts w:ascii="黑体" w:eastAsia="黑体" w:hAnsi="黑体" w:hint="eastAsia"/>
          <w:sz w:val="24"/>
        </w:rPr>
        <w:t>满足</w:t>
      </w:r>
      <w:r w:rsidR="000473B2" w:rsidRPr="00144784">
        <w:rPr>
          <w:rFonts w:ascii="黑体" w:eastAsia="黑体" w:hAnsi="黑体" w:hint="eastAsia"/>
          <w:sz w:val="24"/>
        </w:rPr>
        <w:t>中移信息技术有限公司</w:t>
      </w:r>
      <w:r w:rsidRPr="00144784">
        <w:rPr>
          <w:rFonts w:ascii="黑体" w:eastAsia="黑体" w:hAnsi="黑体"/>
          <w:sz w:val="24"/>
        </w:rPr>
        <w:t>对网络安全</w:t>
      </w:r>
      <w:r w:rsidRPr="00144784">
        <w:rPr>
          <w:rFonts w:ascii="黑体" w:eastAsia="黑体" w:hAnsi="黑体" w:hint="eastAsia"/>
          <w:sz w:val="24"/>
        </w:rPr>
        <w:t>的要</w:t>
      </w:r>
      <w:r w:rsidRPr="00144784">
        <w:rPr>
          <w:rFonts w:ascii="黑体" w:eastAsia="黑体" w:hAnsi="黑体"/>
          <w:sz w:val="24"/>
        </w:rPr>
        <w:t>求</w:t>
      </w:r>
      <w:r w:rsidRPr="00144784">
        <w:rPr>
          <w:rFonts w:ascii="黑体" w:eastAsia="黑体" w:hAnsi="黑体" w:hint="eastAsia"/>
          <w:sz w:val="24"/>
        </w:rPr>
        <w:t>。</w:t>
      </w:r>
    </w:p>
    <w:p w14:paraId="38CD1D8D" w14:textId="77777777" w:rsidR="000A1F0F" w:rsidRPr="00144784" w:rsidRDefault="000A1F0F" w:rsidP="00016047">
      <w:pPr>
        <w:pStyle w:val="30"/>
        <w:numPr>
          <w:ilvl w:val="2"/>
          <w:numId w:val="3"/>
        </w:numPr>
        <w:spacing w:beforeLines="50" w:before="156" w:afterLines="50" w:after="156" w:line="240" w:lineRule="auto"/>
        <w:ind w:left="709"/>
        <w:rPr>
          <w:rFonts w:ascii="黑体" w:eastAsia="黑体" w:hAnsi="黑体"/>
          <w:b w:val="0"/>
          <w:sz w:val="32"/>
        </w:rPr>
      </w:pPr>
      <w:bookmarkStart w:id="68" w:name="_Toc516852029"/>
      <w:r w:rsidRPr="00144784">
        <w:rPr>
          <w:rFonts w:ascii="黑体" w:eastAsia="黑体" w:hAnsi="黑体" w:hint="eastAsia"/>
          <w:b w:val="0"/>
          <w:sz w:val="32"/>
        </w:rPr>
        <w:t>应用系统安全需求</w:t>
      </w:r>
      <w:bookmarkEnd w:id="68"/>
    </w:p>
    <w:p w14:paraId="2FF36FD5" w14:textId="77777777" w:rsidR="000A1F0F" w:rsidRPr="00144784" w:rsidRDefault="000A1F0F" w:rsidP="00016047">
      <w:pPr>
        <w:pStyle w:val="40"/>
        <w:numPr>
          <w:ilvl w:val="3"/>
          <w:numId w:val="3"/>
        </w:numPr>
        <w:spacing w:beforeLines="50" w:before="156" w:afterLines="50" w:after="156" w:line="240" w:lineRule="auto"/>
        <w:ind w:left="851"/>
        <w:rPr>
          <w:rFonts w:ascii="黑体" w:eastAsia="黑体" w:hAnsi="黑体"/>
          <w:sz w:val="32"/>
        </w:rPr>
      </w:pPr>
      <w:r w:rsidRPr="00144784">
        <w:rPr>
          <w:rFonts w:ascii="黑体" w:eastAsia="黑体" w:hAnsi="黑体" w:hint="eastAsia"/>
          <w:sz w:val="32"/>
        </w:rPr>
        <w:t>身份认证</w:t>
      </w:r>
    </w:p>
    <w:p w14:paraId="29160E67" w14:textId="77777777" w:rsidR="000A1F0F" w:rsidRPr="00144784" w:rsidRDefault="000A1F0F" w:rsidP="000A1F0F">
      <w:pPr>
        <w:ind w:firstLineChars="200" w:firstLine="480"/>
        <w:jc w:val="left"/>
        <w:rPr>
          <w:rFonts w:ascii="黑体" w:eastAsia="黑体" w:hAnsi="黑体"/>
          <w:sz w:val="24"/>
        </w:rPr>
      </w:pPr>
      <w:r w:rsidRPr="00144784">
        <w:rPr>
          <w:rFonts w:ascii="黑体" w:eastAsia="黑体" w:hAnsi="黑体" w:hint="eastAsia"/>
          <w:sz w:val="24"/>
        </w:rPr>
        <w:t>应采用“帐号</w:t>
      </w:r>
      <w:r w:rsidRPr="00144784">
        <w:rPr>
          <w:rFonts w:ascii="黑体" w:eastAsia="黑体" w:hAnsi="黑体"/>
          <w:sz w:val="24"/>
        </w:rPr>
        <w:t>+</w:t>
      </w:r>
      <w:r w:rsidRPr="00144784">
        <w:rPr>
          <w:rFonts w:ascii="黑体" w:eastAsia="黑体" w:hAnsi="黑体" w:hint="eastAsia"/>
          <w:sz w:val="24"/>
        </w:rPr>
        <w:t>登录密码+图片验证码”方式对客户登录进行身份认证。</w:t>
      </w:r>
    </w:p>
    <w:p w14:paraId="4E335EF5" w14:textId="77777777" w:rsidR="000A1F0F" w:rsidRPr="00144784" w:rsidRDefault="00E00231" w:rsidP="000473B2">
      <w:pPr>
        <w:ind w:firstLineChars="200" w:firstLine="480"/>
        <w:jc w:val="left"/>
        <w:rPr>
          <w:rFonts w:ascii="黑体" w:eastAsia="黑体" w:hAnsi="黑体"/>
          <w:sz w:val="24"/>
        </w:rPr>
      </w:pPr>
      <w:r w:rsidRPr="00144784">
        <w:rPr>
          <w:rFonts w:ascii="黑体" w:eastAsia="黑体" w:hAnsi="黑体" w:hint="eastAsia"/>
          <w:sz w:val="24"/>
        </w:rPr>
        <w:t>身份认证应满足如下</w:t>
      </w:r>
      <w:r w:rsidR="000A1F0F" w:rsidRPr="00144784">
        <w:rPr>
          <w:rFonts w:ascii="黑体" w:eastAsia="黑体" w:hAnsi="黑体" w:hint="eastAsia"/>
          <w:sz w:val="24"/>
        </w:rPr>
        <w:t>要求：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6785"/>
      </w:tblGrid>
      <w:tr w:rsidR="000A1F0F" w:rsidRPr="00144784" w14:paraId="0DCE6715" w14:textId="77777777" w:rsidTr="00C542AE">
        <w:trPr>
          <w:jc w:val="center"/>
        </w:trPr>
        <w:tc>
          <w:tcPr>
            <w:tcW w:w="7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3CEB92B" w14:textId="77777777" w:rsidR="000A1F0F" w:rsidRPr="00144784" w:rsidRDefault="000A1F0F" w:rsidP="00C542AE">
            <w:pPr>
              <w:pStyle w:val="afa"/>
              <w:snapToGrid w:val="0"/>
              <w:ind w:firstLineChars="0" w:firstLine="0"/>
              <w:jc w:val="center"/>
              <w:rPr>
                <w:rFonts w:ascii="黑体" w:eastAsia="黑体" w:hAnsi="黑体"/>
                <w:b/>
                <w:sz w:val="24"/>
              </w:rPr>
            </w:pPr>
            <w:r w:rsidRPr="00144784">
              <w:rPr>
                <w:rFonts w:ascii="黑体" w:eastAsia="黑体" w:hAnsi="黑体" w:hint="eastAsia"/>
                <w:b/>
                <w:sz w:val="24"/>
              </w:rPr>
              <w:t>编号</w:t>
            </w:r>
          </w:p>
        </w:tc>
        <w:tc>
          <w:tcPr>
            <w:tcW w:w="67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CA26A22" w14:textId="77777777" w:rsidR="000A1F0F" w:rsidRPr="00144784" w:rsidRDefault="000A1F0F" w:rsidP="00C542AE">
            <w:pPr>
              <w:pStyle w:val="afa"/>
              <w:snapToGrid w:val="0"/>
              <w:ind w:firstLineChars="0" w:firstLine="0"/>
              <w:jc w:val="center"/>
              <w:rPr>
                <w:rFonts w:ascii="黑体" w:eastAsia="黑体" w:hAnsi="黑体"/>
                <w:b/>
                <w:sz w:val="24"/>
              </w:rPr>
            </w:pPr>
            <w:r w:rsidRPr="00144784">
              <w:rPr>
                <w:rFonts w:ascii="黑体" w:eastAsia="黑体" w:hAnsi="黑体" w:hint="eastAsia"/>
                <w:b/>
                <w:sz w:val="24"/>
              </w:rPr>
              <w:t>设计要求说明</w:t>
            </w:r>
          </w:p>
        </w:tc>
      </w:tr>
      <w:tr w:rsidR="000A1F0F" w:rsidRPr="00144784" w14:paraId="09A9D601" w14:textId="77777777" w:rsidTr="00C542AE">
        <w:trPr>
          <w:jc w:val="center"/>
        </w:trPr>
        <w:tc>
          <w:tcPr>
            <w:tcW w:w="783" w:type="dxa"/>
            <w:tcBorders>
              <w:top w:val="single" w:sz="4" w:space="0" w:color="000000"/>
              <w:left w:val="single" w:sz="4" w:space="0" w:color="000000"/>
              <w:bottom w:val="single" w:sz="4" w:space="0" w:color="000000"/>
              <w:right w:val="single" w:sz="4" w:space="0" w:color="000000"/>
            </w:tcBorders>
            <w:vAlign w:val="center"/>
          </w:tcPr>
          <w:p w14:paraId="4255441B" w14:textId="77777777" w:rsidR="000A1F0F" w:rsidRPr="00144784" w:rsidRDefault="000473B2" w:rsidP="00C542AE">
            <w:pPr>
              <w:pStyle w:val="afa"/>
              <w:snapToGrid w:val="0"/>
              <w:ind w:firstLineChars="0" w:firstLine="0"/>
              <w:jc w:val="center"/>
              <w:rPr>
                <w:rFonts w:ascii="黑体" w:eastAsia="黑体" w:hAnsi="黑体"/>
                <w:sz w:val="24"/>
              </w:rPr>
            </w:pPr>
            <w:r w:rsidRPr="00144784">
              <w:rPr>
                <w:rFonts w:ascii="黑体" w:eastAsia="黑体" w:hAnsi="黑体" w:hint="eastAsia"/>
                <w:sz w:val="24"/>
              </w:rPr>
              <w:t>长度</w:t>
            </w:r>
          </w:p>
        </w:tc>
        <w:tc>
          <w:tcPr>
            <w:tcW w:w="6785" w:type="dxa"/>
            <w:tcBorders>
              <w:top w:val="single" w:sz="4" w:space="0" w:color="000000"/>
              <w:left w:val="single" w:sz="4" w:space="0" w:color="000000"/>
              <w:bottom w:val="single" w:sz="4" w:space="0" w:color="000000"/>
              <w:right w:val="single" w:sz="4" w:space="0" w:color="000000"/>
            </w:tcBorders>
            <w:vAlign w:val="center"/>
          </w:tcPr>
          <w:p w14:paraId="5C22917B" w14:textId="77777777" w:rsidR="000A1F0F" w:rsidRPr="002D654B" w:rsidRDefault="000A1F0F" w:rsidP="00C542AE">
            <w:pPr>
              <w:pStyle w:val="afa"/>
              <w:snapToGrid w:val="0"/>
              <w:ind w:firstLineChars="0" w:firstLine="0"/>
              <w:rPr>
                <w:rFonts w:ascii="黑体" w:eastAsia="黑体" w:hAnsi="黑体"/>
                <w:color w:val="auto"/>
                <w:sz w:val="24"/>
              </w:rPr>
            </w:pPr>
            <w:r w:rsidRPr="002D654B">
              <w:rPr>
                <w:rFonts w:ascii="黑体" w:eastAsia="黑体" w:hAnsi="黑体" w:hint="eastAsia"/>
                <w:color w:val="auto"/>
                <w:sz w:val="24"/>
              </w:rPr>
              <w:t>验证码的长度要求：</w:t>
            </w:r>
          </w:p>
          <w:p w14:paraId="3533F513" w14:textId="77777777" w:rsidR="000473B2" w:rsidRPr="002D654B" w:rsidRDefault="000A1F0F" w:rsidP="00387C59">
            <w:pPr>
              <w:pStyle w:val="afa"/>
              <w:numPr>
                <w:ilvl w:val="0"/>
                <w:numId w:val="15"/>
              </w:numPr>
              <w:snapToGrid w:val="0"/>
              <w:ind w:firstLineChars="0"/>
              <w:textAlignment w:val="baseline"/>
              <w:rPr>
                <w:rFonts w:ascii="黑体" w:eastAsia="黑体" w:hAnsi="黑体"/>
                <w:color w:val="auto"/>
                <w:sz w:val="24"/>
              </w:rPr>
            </w:pPr>
            <w:r w:rsidRPr="002D654B">
              <w:rPr>
                <w:rFonts w:ascii="黑体" w:eastAsia="黑体" w:hAnsi="黑体" w:hint="eastAsia"/>
                <w:color w:val="auto"/>
                <w:sz w:val="24"/>
              </w:rPr>
              <w:t>英文字符+数字类：</w:t>
            </w:r>
            <w:r w:rsidR="000473B2" w:rsidRPr="002D654B">
              <w:rPr>
                <w:rFonts w:ascii="黑体" w:eastAsia="黑体" w:hAnsi="黑体" w:hint="eastAsia"/>
                <w:color w:val="auto"/>
                <w:sz w:val="24"/>
              </w:rPr>
              <w:t>4</w:t>
            </w:r>
            <w:r w:rsidRPr="002D654B">
              <w:rPr>
                <w:rFonts w:ascii="黑体" w:eastAsia="黑体" w:hAnsi="黑体" w:hint="eastAsia"/>
                <w:color w:val="auto"/>
                <w:sz w:val="24"/>
              </w:rPr>
              <w:t>位</w:t>
            </w:r>
          </w:p>
          <w:p w14:paraId="254DA821" w14:textId="77777777" w:rsidR="000473B2" w:rsidRPr="002D654B" w:rsidRDefault="000473B2" w:rsidP="000473B2">
            <w:pPr>
              <w:pStyle w:val="afa"/>
              <w:snapToGrid w:val="0"/>
              <w:ind w:firstLineChars="0" w:firstLine="0"/>
              <w:rPr>
                <w:rFonts w:ascii="黑体" w:eastAsia="黑体" w:hAnsi="黑体"/>
                <w:color w:val="auto"/>
                <w:sz w:val="24"/>
              </w:rPr>
            </w:pPr>
            <w:r w:rsidRPr="002D654B">
              <w:rPr>
                <w:rFonts w:ascii="黑体" w:eastAsia="黑体" w:hAnsi="黑体" w:hint="eastAsia"/>
                <w:color w:val="auto"/>
                <w:sz w:val="24"/>
              </w:rPr>
              <w:lastRenderedPageBreak/>
              <w:t>密码的长度要求：</w:t>
            </w:r>
          </w:p>
          <w:p w14:paraId="2F37C5BE" w14:textId="77777777" w:rsidR="000A1F0F" w:rsidRPr="002D654B" w:rsidRDefault="000473B2" w:rsidP="00387C59">
            <w:pPr>
              <w:pStyle w:val="afa"/>
              <w:numPr>
                <w:ilvl w:val="0"/>
                <w:numId w:val="15"/>
              </w:numPr>
              <w:snapToGrid w:val="0"/>
              <w:ind w:firstLineChars="0"/>
              <w:textAlignment w:val="baseline"/>
              <w:rPr>
                <w:rFonts w:ascii="黑体" w:eastAsia="黑体" w:hAnsi="黑体"/>
                <w:color w:val="auto"/>
                <w:sz w:val="24"/>
              </w:rPr>
            </w:pPr>
            <w:r w:rsidRPr="002D654B">
              <w:rPr>
                <w:rFonts w:ascii="黑体" w:eastAsia="黑体" w:hAnsi="黑体" w:hint="eastAsia"/>
                <w:color w:val="auto"/>
                <w:sz w:val="24"/>
              </w:rPr>
              <w:t>英文字符+数字类+符号：不少于8位</w:t>
            </w:r>
          </w:p>
        </w:tc>
      </w:tr>
      <w:tr w:rsidR="000A1F0F" w:rsidRPr="00144784" w14:paraId="20A66625" w14:textId="77777777" w:rsidTr="00C542AE">
        <w:trPr>
          <w:jc w:val="center"/>
        </w:trPr>
        <w:tc>
          <w:tcPr>
            <w:tcW w:w="783" w:type="dxa"/>
            <w:tcBorders>
              <w:top w:val="single" w:sz="4" w:space="0" w:color="000000"/>
              <w:left w:val="single" w:sz="4" w:space="0" w:color="000000"/>
              <w:bottom w:val="single" w:sz="4" w:space="0" w:color="000000"/>
              <w:right w:val="single" w:sz="4" w:space="0" w:color="000000"/>
            </w:tcBorders>
            <w:vAlign w:val="center"/>
          </w:tcPr>
          <w:p w14:paraId="53839EE2" w14:textId="77777777" w:rsidR="000A1F0F" w:rsidRPr="00144784" w:rsidRDefault="000473B2" w:rsidP="00C542AE">
            <w:pPr>
              <w:pStyle w:val="afa"/>
              <w:snapToGrid w:val="0"/>
              <w:ind w:firstLineChars="0" w:firstLine="0"/>
              <w:jc w:val="center"/>
              <w:rPr>
                <w:rFonts w:ascii="黑体" w:eastAsia="黑体" w:hAnsi="黑体"/>
                <w:sz w:val="24"/>
              </w:rPr>
            </w:pPr>
            <w:r w:rsidRPr="00144784">
              <w:rPr>
                <w:rFonts w:ascii="黑体" w:eastAsia="黑体" w:hAnsi="黑体" w:hint="eastAsia"/>
                <w:sz w:val="24"/>
              </w:rPr>
              <w:lastRenderedPageBreak/>
              <w:t>复杂度</w:t>
            </w:r>
          </w:p>
        </w:tc>
        <w:tc>
          <w:tcPr>
            <w:tcW w:w="6785" w:type="dxa"/>
            <w:tcBorders>
              <w:top w:val="single" w:sz="4" w:space="0" w:color="000000"/>
              <w:left w:val="single" w:sz="4" w:space="0" w:color="000000"/>
              <w:bottom w:val="single" w:sz="4" w:space="0" w:color="000000"/>
              <w:right w:val="single" w:sz="4" w:space="0" w:color="000000"/>
            </w:tcBorders>
            <w:vAlign w:val="center"/>
          </w:tcPr>
          <w:p w14:paraId="7B73189E" w14:textId="77777777" w:rsidR="000A1F0F" w:rsidRPr="002D654B" w:rsidRDefault="000473B2" w:rsidP="00C542AE">
            <w:pPr>
              <w:snapToGrid w:val="0"/>
              <w:rPr>
                <w:rFonts w:ascii="黑体" w:eastAsia="黑体" w:hAnsi="黑体"/>
                <w:color w:val="auto"/>
                <w:sz w:val="24"/>
              </w:rPr>
            </w:pPr>
            <w:r w:rsidRPr="002D654B">
              <w:rPr>
                <w:rFonts w:ascii="黑体" w:eastAsia="黑体" w:hAnsi="黑体" w:hint="eastAsia"/>
                <w:color w:val="auto"/>
                <w:sz w:val="24"/>
              </w:rPr>
              <w:t>验证码</w:t>
            </w:r>
            <w:r w:rsidR="000A1F0F" w:rsidRPr="002D654B">
              <w:rPr>
                <w:rFonts w:ascii="黑体" w:eastAsia="黑体" w:hAnsi="黑体" w:hint="eastAsia"/>
                <w:color w:val="auto"/>
                <w:sz w:val="24"/>
              </w:rPr>
              <w:t>在图片中完全显示验证码内容</w:t>
            </w:r>
            <w:r w:rsidRPr="002D654B">
              <w:rPr>
                <w:rFonts w:ascii="黑体" w:eastAsia="黑体" w:hAnsi="黑体" w:hint="eastAsia"/>
                <w:color w:val="auto"/>
                <w:sz w:val="24"/>
              </w:rPr>
              <w:t>，清晰可见</w:t>
            </w:r>
          </w:p>
          <w:p w14:paraId="09846169" w14:textId="77777777" w:rsidR="00E00231" w:rsidRPr="002D654B" w:rsidRDefault="00E00231" w:rsidP="00E00231">
            <w:pPr>
              <w:snapToGrid w:val="0"/>
              <w:rPr>
                <w:rFonts w:ascii="黑体" w:eastAsia="黑体" w:hAnsi="黑体"/>
                <w:color w:val="auto"/>
                <w:sz w:val="24"/>
              </w:rPr>
            </w:pPr>
            <w:r w:rsidRPr="002D654B">
              <w:rPr>
                <w:rFonts w:ascii="黑体" w:eastAsia="黑体" w:hAnsi="黑体" w:hint="eastAsia"/>
                <w:color w:val="auto"/>
                <w:sz w:val="24"/>
              </w:rPr>
              <w:t>密码复杂度：</w:t>
            </w:r>
          </w:p>
          <w:p w14:paraId="36999DEF" w14:textId="77777777" w:rsidR="00E00231" w:rsidRPr="002D654B" w:rsidRDefault="00E00231" w:rsidP="00E00231">
            <w:pPr>
              <w:snapToGrid w:val="0"/>
              <w:rPr>
                <w:rFonts w:ascii="黑体" w:eastAsia="黑体" w:hAnsi="黑体"/>
                <w:color w:val="auto"/>
                <w:sz w:val="24"/>
              </w:rPr>
            </w:pPr>
            <w:r w:rsidRPr="002D654B">
              <w:rPr>
                <w:rFonts w:ascii="黑体" w:eastAsia="黑体" w:hAnsi="黑体" w:hint="eastAsia"/>
                <w:color w:val="auto"/>
                <w:sz w:val="24"/>
              </w:rPr>
              <w:t>1、必须包含英文字符、普通字符、数字字符；</w:t>
            </w:r>
          </w:p>
          <w:p w14:paraId="3E4CBAC8" w14:textId="77777777" w:rsidR="00E00231" w:rsidRPr="002D654B" w:rsidRDefault="00E00231" w:rsidP="00E00231">
            <w:pPr>
              <w:snapToGrid w:val="0"/>
              <w:jc w:val="left"/>
              <w:rPr>
                <w:rFonts w:ascii="黑体" w:eastAsia="黑体" w:hAnsi="黑体"/>
                <w:color w:val="auto"/>
                <w:sz w:val="24"/>
              </w:rPr>
            </w:pPr>
            <w:r w:rsidRPr="002D654B">
              <w:rPr>
                <w:rFonts w:ascii="黑体" w:eastAsia="黑体" w:hAnsi="黑体" w:hint="eastAsia"/>
                <w:color w:val="auto"/>
                <w:sz w:val="24"/>
              </w:rPr>
              <w:t>2、不允许任何字符为连续重复3位以上，顺序字符不允许超过3位连续，不允许键盘字符物理位置连续超过3位。</w:t>
            </w:r>
          </w:p>
        </w:tc>
      </w:tr>
      <w:tr w:rsidR="000A1F0F" w:rsidRPr="00144784" w14:paraId="092C4E8C" w14:textId="77777777" w:rsidTr="00C542AE">
        <w:trPr>
          <w:jc w:val="center"/>
        </w:trPr>
        <w:tc>
          <w:tcPr>
            <w:tcW w:w="783" w:type="dxa"/>
            <w:tcBorders>
              <w:top w:val="single" w:sz="4" w:space="0" w:color="000000"/>
              <w:left w:val="single" w:sz="4" w:space="0" w:color="000000"/>
              <w:bottom w:val="single" w:sz="4" w:space="0" w:color="000000"/>
              <w:right w:val="single" w:sz="4" w:space="0" w:color="000000"/>
            </w:tcBorders>
            <w:vAlign w:val="center"/>
          </w:tcPr>
          <w:p w14:paraId="2AA96AF7" w14:textId="77777777" w:rsidR="000A1F0F" w:rsidRPr="00144784" w:rsidRDefault="00E00231" w:rsidP="00C542AE">
            <w:pPr>
              <w:pStyle w:val="afa"/>
              <w:snapToGrid w:val="0"/>
              <w:ind w:firstLineChars="0" w:firstLine="0"/>
              <w:jc w:val="center"/>
              <w:rPr>
                <w:rFonts w:ascii="黑体" w:eastAsia="黑体" w:hAnsi="黑体"/>
                <w:sz w:val="24"/>
              </w:rPr>
            </w:pPr>
            <w:r w:rsidRPr="00144784">
              <w:rPr>
                <w:rFonts w:ascii="黑体" w:eastAsia="黑体" w:hAnsi="黑体" w:hint="eastAsia"/>
                <w:sz w:val="24"/>
              </w:rPr>
              <w:t>安全性</w:t>
            </w:r>
          </w:p>
        </w:tc>
        <w:tc>
          <w:tcPr>
            <w:tcW w:w="6785" w:type="dxa"/>
            <w:tcBorders>
              <w:top w:val="single" w:sz="4" w:space="0" w:color="000000"/>
              <w:left w:val="single" w:sz="4" w:space="0" w:color="000000"/>
              <w:bottom w:val="single" w:sz="4" w:space="0" w:color="000000"/>
              <w:right w:val="single" w:sz="4" w:space="0" w:color="000000"/>
            </w:tcBorders>
            <w:vAlign w:val="center"/>
          </w:tcPr>
          <w:p w14:paraId="4079512F" w14:textId="77777777" w:rsidR="000A1F0F" w:rsidRPr="002D654B" w:rsidRDefault="000A1F0F" w:rsidP="00E00231">
            <w:pPr>
              <w:pStyle w:val="afa"/>
              <w:snapToGrid w:val="0"/>
              <w:ind w:firstLineChars="0" w:firstLine="0"/>
              <w:rPr>
                <w:rFonts w:ascii="黑体" w:eastAsia="黑体" w:hAnsi="黑体"/>
                <w:b/>
                <w:bCs/>
                <w:color w:val="auto"/>
                <w:sz w:val="24"/>
              </w:rPr>
            </w:pPr>
            <w:r w:rsidRPr="002D654B">
              <w:rPr>
                <w:rFonts w:ascii="黑体" w:eastAsia="黑体" w:hAnsi="黑体" w:hint="eastAsia"/>
                <w:color w:val="auto"/>
                <w:sz w:val="24"/>
              </w:rPr>
              <w:t>验证码</w:t>
            </w:r>
            <w:r w:rsidR="00E00231" w:rsidRPr="002D654B">
              <w:rPr>
                <w:rFonts w:ascii="黑体" w:eastAsia="黑体" w:hAnsi="黑体" w:hint="eastAsia"/>
                <w:color w:val="auto"/>
                <w:sz w:val="24"/>
              </w:rPr>
              <w:t>需在后台生成，禁止js生成，验证码校验也需要在后台实现。验证码、密码连续错误超过5次暂时锁住，时间为10分钟</w:t>
            </w:r>
          </w:p>
        </w:tc>
      </w:tr>
      <w:tr w:rsidR="000A1F0F" w:rsidRPr="00144784" w14:paraId="0B7D8C0D" w14:textId="77777777" w:rsidTr="00C542AE">
        <w:trPr>
          <w:jc w:val="center"/>
        </w:trPr>
        <w:tc>
          <w:tcPr>
            <w:tcW w:w="783" w:type="dxa"/>
            <w:tcBorders>
              <w:top w:val="single" w:sz="4" w:space="0" w:color="000000"/>
              <w:left w:val="single" w:sz="4" w:space="0" w:color="000000"/>
              <w:bottom w:val="single" w:sz="4" w:space="0" w:color="000000"/>
              <w:right w:val="single" w:sz="4" w:space="0" w:color="000000"/>
            </w:tcBorders>
            <w:vAlign w:val="center"/>
          </w:tcPr>
          <w:p w14:paraId="03CDF581" w14:textId="77777777" w:rsidR="000A1F0F" w:rsidRPr="00144784" w:rsidRDefault="00E00231" w:rsidP="00C542AE">
            <w:pPr>
              <w:pStyle w:val="afa"/>
              <w:snapToGrid w:val="0"/>
              <w:ind w:firstLineChars="0" w:firstLine="0"/>
              <w:jc w:val="center"/>
              <w:rPr>
                <w:rFonts w:ascii="黑体" w:eastAsia="黑体" w:hAnsi="黑体"/>
                <w:sz w:val="24"/>
              </w:rPr>
            </w:pPr>
            <w:r w:rsidRPr="00144784">
              <w:rPr>
                <w:rFonts w:ascii="黑体" w:eastAsia="黑体" w:hAnsi="黑体" w:hint="eastAsia"/>
                <w:sz w:val="24"/>
              </w:rPr>
              <w:t>易用性</w:t>
            </w:r>
          </w:p>
        </w:tc>
        <w:tc>
          <w:tcPr>
            <w:tcW w:w="6785" w:type="dxa"/>
            <w:tcBorders>
              <w:top w:val="single" w:sz="4" w:space="0" w:color="000000"/>
              <w:left w:val="single" w:sz="4" w:space="0" w:color="000000"/>
              <w:bottom w:val="single" w:sz="4" w:space="0" w:color="000000"/>
              <w:right w:val="single" w:sz="4" w:space="0" w:color="000000"/>
            </w:tcBorders>
            <w:vAlign w:val="center"/>
          </w:tcPr>
          <w:p w14:paraId="0F500286" w14:textId="77777777" w:rsidR="000A1F0F" w:rsidRPr="002D654B" w:rsidRDefault="00E00231" w:rsidP="00E00231">
            <w:pPr>
              <w:pStyle w:val="afa"/>
              <w:snapToGrid w:val="0"/>
              <w:ind w:firstLineChars="0" w:firstLine="0"/>
              <w:rPr>
                <w:rFonts w:ascii="黑体" w:eastAsia="黑体" w:hAnsi="黑体"/>
                <w:color w:val="auto"/>
                <w:sz w:val="24"/>
              </w:rPr>
            </w:pPr>
            <w:r w:rsidRPr="002D654B">
              <w:rPr>
                <w:rFonts w:ascii="黑体" w:eastAsia="黑体" w:hAnsi="黑体" w:hint="eastAsia"/>
                <w:color w:val="auto"/>
                <w:sz w:val="24"/>
              </w:rPr>
              <w:t>验证码</w:t>
            </w:r>
            <w:r w:rsidR="000A1F0F" w:rsidRPr="002D654B">
              <w:rPr>
                <w:rFonts w:ascii="黑体" w:eastAsia="黑体" w:hAnsi="黑体" w:hint="eastAsia"/>
                <w:color w:val="auto"/>
                <w:sz w:val="24"/>
              </w:rPr>
              <w:t>避免使用一些容易混淆的字符如0和O，1、</w:t>
            </w:r>
            <w:r w:rsidRPr="002D654B">
              <w:rPr>
                <w:rFonts w:ascii="黑体" w:eastAsia="黑体" w:hAnsi="黑体" w:hint="eastAsia"/>
                <w:color w:val="auto"/>
                <w:sz w:val="24"/>
              </w:rPr>
              <w:t>I</w:t>
            </w:r>
            <w:r w:rsidR="000A1F0F" w:rsidRPr="002D654B">
              <w:rPr>
                <w:rFonts w:ascii="黑体" w:eastAsia="黑体" w:hAnsi="黑体" w:hint="eastAsia"/>
                <w:color w:val="auto"/>
                <w:sz w:val="24"/>
              </w:rPr>
              <w:t>和</w:t>
            </w:r>
            <w:r w:rsidRPr="002D654B">
              <w:rPr>
                <w:rFonts w:ascii="黑体" w:eastAsia="黑体" w:hAnsi="黑体" w:hint="eastAsia"/>
                <w:color w:val="auto"/>
                <w:sz w:val="24"/>
              </w:rPr>
              <w:t>l</w:t>
            </w:r>
            <w:r w:rsidR="000A1F0F" w:rsidRPr="002D654B">
              <w:rPr>
                <w:rFonts w:ascii="黑体" w:eastAsia="黑体" w:hAnsi="黑体" w:hint="eastAsia"/>
                <w:color w:val="auto"/>
                <w:sz w:val="24"/>
              </w:rPr>
              <w:t>，2、z和Z，5和S</w:t>
            </w:r>
          </w:p>
        </w:tc>
      </w:tr>
      <w:tr w:rsidR="000A1F0F" w:rsidRPr="00144784" w14:paraId="77A16125" w14:textId="77777777" w:rsidTr="00C542AE">
        <w:trPr>
          <w:jc w:val="center"/>
        </w:trPr>
        <w:tc>
          <w:tcPr>
            <w:tcW w:w="783" w:type="dxa"/>
            <w:tcBorders>
              <w:top w:val="single" w:sz="4" w:space="0" w:color="000000"/>
              <w:left w:val="single" w:sz="4" w:space="0" w:color="000000"/>
              <w:bottom w:val="single" w:sz="4" w:space="0" w:color="000000"/>
              <w:right w:val="single" w:sz="4" w:space="0" w:color="000000"/>
            </w:tcBorders>
            <w:vAlign w:val="center"/>
            <w:hideMark/>
          </w:tcPr>
          <w:p w14:paraId="6A727921" w14:textId="77777777" w:rsidR="000A1F0F" w:rsidRPr="00144784" w:rsidRDefault="00E00231" w:rsidP="00C542AE">
            <w:pPr>
              <w:pStyle w:val="afa"/>
              <w:snapToGrid w:val="0"/>
              <w:ind w:firstLineChars="0" w:firstLine="0"/>
              <w:jc w:val="center"/>
              <w:rPr>
                <w:rFonts w:ascii="黑体" w:eastAsia="黑体" w:hAnsi="黑体"/>
                <w:sz w:val="24"/>
              </w:rPr>
            </w:pPr>
            <w:r w:rsidRPr="00144784">
              <w:rPr>
                <w:rFonts w:ascii="黑体" w:eastAsia="黑体" w:hAnsi="黑体" w:hint="eastAsia"/>
                <w:sz w:val="24"/>
              </w:rPr>
              <w:t>其它</w:t>
            </w:r>
          </w:p>
        </w:tc>
        <w:tc>
          <w:tcPr>
            <w:tcW w:w="6785" w:type="dxa"/>
            <w:tcBorders>
              <w:top w:val="single" w:sz="4" w:space="0" w:color="000000"/>
              <w:left w:val="single" w:sz="4" w:space="0" w:color="000000"/>
              <w:bottom w:val="single" w:sz="4" w:space="0" w:color="000000"/>
              <w:right w:val="single" w:sz="4" w:space="0" w:color="000000"/>
            </w:tcBorders>
            <w:vAlign w:val="center"/>
          </w:tcPr>
          <w:p w14:paraId="449DDFD9" w14:textId="77777777" w:rsidR="000A1F0F" w:rsidRPr="00144784" w:rsidRDefault="000A1F0F" w:rsidP="00C542AE">
            <w:pPr>
              <w:pStyle w:val="afa"/>
              <w:snapToGrid w:val="0"/>
              <w:ind w:firstLineChars="0" w:firstLine="0"/>
              <w:rPr>
                <w:rFonts w:ascii="黑体" w:eastAsia="黑体" w:hAnsi="黑体"/>
                <w:sz w:val="24"/>
              </w:rPr>
            </w:pPr>
            <w:r w:rsidRPr="00144784">
              <w:rPr>
                <w:rFonts w:ascii="黑体" w:eastAsia="黑体" w:hAnsi="黑体" w:hint="eastAsia"/>
                <w:sz w:val="24"/>
              </w:rPr>
              <w:t>验证码字库中的字母需包含大写与小写</w:t>
            </w:r>
            <w:r w:rsidR="00E00231" w:rsidRPr="00144784">
              <w:rPr>
                <w:rFonts w:ascii="黑体" w:eastAsia="黑体" w:hAnsi="黑体" w:hint="eastAsia"/>
                <w:sz w:val="24"/>
              </w:rPr>
              <w:t>，为保证用户体验，用户输入时，不区分大小写</w:t>
            </w:r>
          </w:p>
        </w:tc>
      </w:tr>
    </w:tbl>
    <w:p w14:paraId="0518B611" w14:textId="77777777" w:rsidR="000A1F0F" w:rsidRPr="00144784" w:rsidRDefault="000A1F0F" w:rsidP="00016047">
      <w:pPr>
        <w:pStyle w:val="40"/>
        <w:numPr>
          <w:ilvl w:val="3"/>
          <w:numId w:val="3"/>
        </w:numPr>
        <w:spacing w:beforeLines="50" w:before="156" w:afterLines="50" w:after="156" w:line="240" w:lineRule="auto"/>
        <w:ind w:left="851"/>
        <w:rPr>
          <w:rFonts w:ascii="黑体" w:eastAsia="黑体" w:hAnsi="黑体"/>
          <w:sz w:val="32"/>
        </w:rPr>
      </w:pPr>
      <w:r w:rsidRPr="00144784">
        <w:rPr>
          <w:rFonts w:ascii="黑体" w:eastAsia="黑体" w:hAnsi="黑体" w:hint="eastAsia"/>
          <w:sz w:val="32"/>
        </w:rPr>
        <w:t>访问控制</w:t>
      </w:r>
    </w:p>
    <w:p w14:paraId="200D53C3" w14:textId="77777777" w:rsidR="000A1F0F" w:rsidRPr="00144784" w:rsidRDefault="00E00231" w:rsidP="00E00231">
      <w:pPr>
        <w:ind w:firstLineChars="200" w:firstLine="480"/>
        <w:jc w:val="left"/>
        <w:rPr>
          <w:rFonts w:ascii="黑体" w:eastAsia="黑体" w:hAnsi="黑体"/>
          <w:sz w:val="24"/>
        </w:rPr>
      </w:pPr>
      <w:r w:rsidRPr="00144784">
        <w:rPr>
          <w:rFonts w:ascii="黑体" w:eastAsia="黑体" w:hAnsi="黑体" w:hint="eastAsia"/>
          <w:sz w:val="24"/>
        </w:rPr>
        <w:t>1、</w:t>
      </w:r>
      <w:commentRangeStart w:id="69"/>
      <w:r w:rsidRPr="00144784">
        <w:rPr>
          <w:rFonts w:ascii="黑体" w:eastAsia="黑体" w:hAnsi="黑体" w:hint="eastAsia"/>
          <w:sz w:val="24"/>
        </w:rPr>
        <w:t>禁止同一个账号在不同客户端同时登录</w:t>
      </w:r>
      <w:commentRangeEnd w:id="69"/>
      <w:r w:rsidR="007F4E9B">
        <w:rPr>
          <w:rStyle w:val="af8"/>
        </w:rPr>
        <w:commentReference w:id="69"/>
      </w:r>
      <w:r w:rsidRPr="00144784">
        <w:rPr>
          <w:rFonts w:ascii="黑体" w:eastAsia="黑体" w:hAnsi="黑体" w:hint="eastAsia"/>
          <w:sz w:val="24"/>
        </w:rPr>
        <w:t>；</w:t>
      </w:r>
    </w:p>
    <w:p w14:paraId="3A533269" w14:textId="77777777" w:rsidR="00E00231" w:rsidRPr="00144784" w:rsidRDefault="00E00231" w:rsidP="00E00231">
      <w:pPr>
        <w:ind w:firstLineChars="200" w:firstLine="480"/>
        <w:jc w:val="left"/>
        <w:rPr>
          <w:rFonts w:ascii="黑体" w:eastAsia="黑体" w:hAnsi="黑体"/>
          <w:sz w:val="24"/>
        </w:rPr>
      </w:pPr>
      <w:r w:rsidRPr="00144784">
        <w:rPr>
          <w:rFonts w:ascii="黑体" w:eastAsia="黑体" w:hAnsi="黑体" w:hint="eastAsia"/>
          <w:sz w:val="24"/>
        </w:rPr>
        <w:t>2、</w:t>
      </w:r>
      <w:commentRangeStart w:id="71"/>
      <w:r w:rsidRPr="00144784">
        <w:rPr>
          <w:rFonts w:ascii="黑体" w:eastAsia="黑体" w:hAnsi="黑体" w:hint="eastAsia"/>
          <w:sz w:val="24"/>
        </w:rPr>
        <w:t>禁止在同一个浏览器登录多个账号</w:t>
      </w:r>
      <w:commentRangeEnd w:id="71"/>
      <w:r w:rsidR="00E64491">
        <w:rPr>
          <w:rStyle w:val="af8"/>
        </w:rPr>
        <w:commentReference w:id="71"/>
      </w:r>
      <w:r w:rsidRPr="00144784">
        <w:rPr>
          <w:rFonts w:ascii="黑体" w:eastAsia="黑体" w:hAnsi="黑体" w:hint="eastAsia"/>
          <w:sz w:val="24"/>
        </w:rPr>
        <w:t>。</w:t>
      </w:r>
    </w:p>
    <w:p w14:paraId="24C1C66E" w14:textId="77777777" w:rsidR="00E00231" w:rsidRPr="00144784" w:rsidRDefault="00E00231" w:rsidP="002C3B69">
      <w:pPr>
        <w:jc w:val="left"/>
        <w:rPr>
          <w:rFonts w:ascii="黑体" w:eastAsia="黑体" w:hAnsi="黑体"/>
          <w:sz w:val="24"/>
        </w:rPr>
      </w:pPr>
    </w:p>
    <w:p w14:paraId="38E62D19" w14:textId="77777777" w:rsidR="005A1598" w:rsidRPr="00144784" w:rsidRDefault="005A1598" w:rsidP="002C3B69">
      <w:pPr>
        <w:pStyle w:val="a5"/>
        <w:autoSpaceDE/>
        <w:autoSpaceDN/>
        <w:adjustRightInd/>
        <w:spacing w:line="360" w:lineRule="auto"/>
        <w:ind w:firstLineChars="0" w:firstLine="0"/>
        <w:jc w:val="both"/>
        <w:rPr>
          <w:rFonts w:ascii="黑体" w:eastAsia="黑体" w:hAnsi="黑体"/>
          <w:sz w:val="24"/>
        </w:rPr>
      </w:pPr>
    </w:p>
    <w:p w14:paraId="715CE854" w14:textId="77777777" w:rsidR="00584A48" w:rsidRPr="00144784" w:rsidRDefault="00584A48" w:rsidP="00016047">
      <w:pPr>
        <w:pStyle w:val="2"/>
        <w:numPr>
          <w:ilvl w:val="1"/>
          <w:numId w:val="3"/>
        </w:numPr>
        <w:spacing w:beforeLines="50" w:before="156" w:afterLines="50" w:after="156" w:line="240" w:lineRule="auto"/>
        <w:ind w:left="578" w:hanging="578"/>
        <w:rPr>
          <w:rFonts w:ascii="黑体" w:hAnsi="黑体" w:cs="Arial"/>
          <w:b w:val="0"/>
          <w:sz w:val="36"/>
          <w:szCs w:val="36"/>
          <w:lang w:val="en-US"/>
        </w:rPr>
      </w:pPr>
      <w:bookmarkStart w:id="72" w:name="_Toc516852030"/>
      <w:bookmarkEnd w:id="65"/>
      <w:r w:rsidRPr="00144784">
        <w:rPr>
          <w:rFonts w:ascii="黑体" w:hAnsi="黑体" w:cs="Arial" w:hint="eastAsia"/>
          <w:b w:val="0"/>
          <w:sz w:val="36"/>
          <w:szCs w:val="36"/>
          <w:lang w:val="en-US"/>
        </w:rPr>
        <w:t>性能需求</w:t>
      </w:r>
      <w:bookmarkEnd w:id="72"/>
    </w:p>
    <w:p w14:paraId="1449CCF7" w14:textId="77777777" w:rsidR="00584A48" w:rsidRPr="00144784" w:rsidRDefault="00584A48" w:rsidP="00016047">
      <w:pPr>
        <w:pStyle w:val="30"/>
        <w:numPr>
          <w:ilvl w:val="2"/>
          <w:numId w:val="3"/>
        </w:numPr>
        <w:spacing w:beforeLines="50" w:before="156" w:afterLines="50" w:after="156" w:line="240" w:lineRule="auto"/>
        <w:ind w:left="709"/>
        <w:rPr>
          <w:rFonts w:ascii="黑体" w:eastAsia="黑体" w:hAnsi="黑体"/>
          <w:b w:val="0"/>
          <w:sz w:val="32"/>
        </w:rPr>
      </w:pPr>
      <w:bookmarkStart w:id="73" w:name="_Toc516852031"/>
      <w:r w:rsidRPr="00144784">
        <w:rPr>
          <w:rFonts w:ascii="黑体" w:eastAsia="黑体" w:hAnsi="黑体" w:hint="eastAsia"/>
          <w:b w:val="0"/>
          <w:sz w:val="32"/>
        </w:rPr>
        <w:t>概述</w:t>
      </w:r>
      <w:bookmarkEnd w:id="73"/>
    </w:p>
    <w:p w14:paraId="6E48C950" w14:textId="77777777" w:rsidR="007F561D" w:rsidRPr="00144784" w:rsidRDefault="007F561D" w:rsidP="00387C59">
      <w:pPr>
        <w:pStyle w:val="afa"/>
        <w:numPr>
          <w:ilvl w:val="0"/>
          <w:numId w:val="16"/>
        </w:numPr>
        <w:ind w:firstLineChars="0"/>
        <w:rPr>
          <w:rFonts w:ascii="黑体" w:eastAsia="黑体" w:hAnsi="黑体"/>
          <w:sz w:val="24"/>
          <w:lang w:val="en-US"/>
        </w:rPr>
      </w:pPr>
      <w:r w:rsidRPr="00144784">
        <w:rPr>
          <w:rFonts w:ascii="黑体" w:eastAsia="黑体" w:hAnsi="黑体" w:hint="eastAsia"/>
          <w:sz w:val="24"/>
          <w:lang w:val="en-US"/>
        </w:rPr>
        <w:t>满足至少</w:t>
      </w:r>
      <w:r w:rsidR="000C5B42" w:rsidRPr="00144784">
        <w:rPr>
          <w:rFonts w:ascii="黑体" w:eastAsia="黑体" w:hAnsi="黑体" w:hint="eastAsia"/>
          <w:sz w:val="24"/>
          <w:lang w:val="en-US"/>
        </w:rPr>
        <w:t>3</w:t>
      </w:r>
      <w:r w:rsidRPr="00144784">
        <w:rPr>
          <w:rFonts w:ascii="黑体" w:eastAsia="黑体" w:hAnsi="黑体" w:hint="eastAsia"/>
          <w:sz w:val="24"/>
          <w:lang w:val="en-US"/>
        </w:rPr>
        <w:t>00个</w:t>
      </w:r>
      <w:r w:rsidRPr="00144784">
        <w:rPr>
          <w:rFonts w:ascii="黑体" w:eastAsia="黑体" w:hAnsi="黑体"/>
          <w:sz w:val="24"/>
          <w:lang w:val="en-US"/>
        </w:rPr>
        <w:t>用户</w:t>
      </w:r>
    </w:p>
    <w:p w14:paraId="795FFAFE" w14:textId="77777777" w:rsidR="00584A48" w:rsidRPr="00144784" w:rsidRDefault="00584A48" w:rsidP="00387C59">
      <w:pPr>
        <w:pStyle w:val="afa"/>
        <w:numPr>
          <w:ilvl w:val="0"/>
          <w:numId w:val="16"/>
        </w:numPr>
        <w:ind w:firstLineChars="0"/>
        <w:rPr>
          <w:rFonts w:ascii="黑体" w:eastAsia="黑体" w:hAnsi="黑体"/>
          <w:sz w:val="24"/>
          <w:lang w:val="en-US"/>
        </w:rPr>
      </w:pPr>
      <w:r w:rsidRPr="00144784">
        <w:rPr>
          <w:rFonts w:ascii="黑体" w:eastAsia="黑体" w:hAnsi="黑体" w:hint="eastAsia"/>
          <w:sz w:val="24"/>
          <w:lang w:val="en-US"/>
        </w:rPr>
        <w:t>最大并发用户数不</w:t>
      </w:r>
      <w:r w:rsidRPr="00144784">
        <w:rPr>
          <w:rFonts w:ascii="黑体" w:eastAsia="黑体" w:hAnsi="黑体"/>
          <w:sz w:val="24"/>
          <w:lang w:val="en-US"/>
        </w:rPr>
        <w:t>少于</w:t>
      </w:r>
      <w:r w:rsidR="000C5B42" w:rsidRPr="00144784">
        <w:rPr>
          <w:rFonts w:ascii="黑体" w:eastAsia="黑体" w:hAnsi="黑体" w:hint="eastAsia"/>
          <w:sz w:val="24"/>
          <w:lang w:val="en-US"/>
        </w:rPr>
        <w:t>1</w:t>
      </w:r>
      <w:r w:rsidRPr="00144784">
        <w:rPr>
          <w:rFonts w:ascii="黑体" w:eastAsia="黑体" w:hAnsi="黑体"/>
          <w:sz w:val="24"/>
          <w:lang w:val="en-US"/>
        </w:rPr>
        <w:t>00</w:t>
      </w:r>
      <w:r w:rsidRPr="00144784">
        <w:rPr>
          <w:rFonts w:ascii="黑体" w:eastAsia="黑体" w:hAnsi="黑体" w:hint="eastAsia"/>
          <w:sz w:val="24"/>
          <w:lang w:val="en-US"/>
        </w:rPr>
        <w:t>；</w:t>
      </w:r>
      <w:r w:rsidR="007F561D" w:rsidRPr="00144784">
        <w:rPr>
          <w:rFonts w:ascii="黑体" w:eastAsia="黑体" w:hAnsi="黑体"/>
          <w:sz w:val="24"/>
          <w:lang w:val="en-US"/>
        </w:rPr>
        <w:t xml:space="preserve"> </w:t>
      </w:r>
    </w:p>
    <w:p w14:paraId="722CE911" w14:textId="77777777" w:rsidR="001327C3" w:rsidRPr="00144784" w:rsidRDefault="00584A48" w:rsidP="00387C59">
      <w:pPr>
        <w:pStyle w:val="afa"/>
        <w:numPr>
          <w:ilvl w:val="0"/>
          <w:numId w:val="16"/>
        </w:numPr>
        <w:ind w:firstLineChars="0"/>
        <w:rPr>
          <w:rFonts w:ascii="黑体" w:eastAsia="黑体" w:hAnsi="黑体"/>
          <w:sz w:val="24"/>
          <w:lang w:val="en-US"/>
        </w:rPr>
      </w:pPr>
      <w:r w:rsidRPr="00144784">
        <w:rPr>
          <w:rFonts w:ascii="黑体" w:eastAsia="黑体" w:hAnsi="黑体" w:hint="eastAsia"/>
          <w:sz w:val="24"/>
          <w:lang w:val="en-US"/>
        </w:rPr>
        <w:t>并发访问时，页面响应时间≤</w:t>
      </w:r>
      <w:r w:rsidRPr="00144784">
        <w:rPr>
          <w:rFonts w:ascii="黑体" w:eastAsia="黑体" w:hAnsi="黑体"/>
          <w:sz w:val="24"/>
          <w:lang w:val="en-US"/>
        </w:rPr>
        <w:t>3秒，CPU、内存占用率≤75%</w:t>
      </w:r>
      <w:r w:rsidRPr="00144784">
        <w:rPr>
          <w:rFonts w:ascii="黑体" w:eastAsia="黑体" w:hAnsi="黑体" w:hint="eastAsia"/>
          <w:sz w:val="24"/>
          <w:lang w:val="en-US"/>
        </w:rPr>
        <w:t>；</w:t>
      </w:r>
    </w:p>
    <w:p w14:paraId="3FF628B0" w14:textId="77777777" w:rsidR="00584A48" w:rsidRPr="00144784" w:rsidRDefault="00584A48" w:rsidP="00016047">
      <w:pPr>
        <w:pStyle w:val="30"/>
        <w:numPr>
          <w:ilvl w:val="2"/>
          <w:numId w:val="3"/>
        </w:numPr>
        <w:spacing w:beforeLines="50" w:before="156" w:afterLines="50" w:after="156" w:line="240" w:lineRule="auto"/>
        <w:ind w:left="851" w:hanging="851"/>
        <w:rPr>
          <w:rFonts w:ascii="黑体" w:eastAsia="黑体" w:hAnsi="黑体"/>
          <w:b w:val="0"/>
          <w:sz w:val="32"/>
        </w:rPr>
      </w:pPr>
      <w:bookmarkStart w:id="74" w:name="_Toc516852032"/>
      <w:r w:rsidRPr="00144784">
        <w:rPr>
          <w:rFonts w:ascii="黑体" w:eastAsia="黑体" w:hAnsi="黑体" w:hint="eastAsia"/>
          <w:b w:val="0"/>
          <w:sz w:val="32"/>
        </w:rPr>
        <w:lastRenderedPageBreak/>
        <w:t>准确性</w:t>
      </w:r>
      <w:bookmarkEnd w:id="74"/>
    </w:p>
    <w:p w14:paraId="6183B6FC" w14:textId="77777777" w:rsidR="00584A48" w:rsidRPr="00144784" w:rsidRDefault="00584A48" w:rsidP="00584A48">
      <w:pPr>
        <w:ind w:firstLineChars="200" w:firstLine="480"/>
        <w:jc w:val="left"/>
        <w:rPr>
          <w:rFonts w:ascii="黑体" w:eastAsia="黑体" w:hAnsi="黑体"/>
          <w:sz w:val="24"/>
        </w:rPr>
      </w:pPr>
      <w:r w:rsidRPr="00144784">
        <w:rPr>
          <w:rFonts w:ascii="黑体" w:eastAsia="黑体" w:hAnsi="黑体"/>
          <w:sz w:val="24"/>
        </w:rPr>
        <w:t>基本业务流程、功能逻辑及统计数据要准确无误。</w:t>
      </w:r>
    </w:p>
    <w:p w14:paraId="150FD397" w14:textId="77777777" w:rsidR="00584A48" w:rsidRPr="00144784" w:rsidRDefault="00584A48" w:rsidP="00584A48">
      <w:pPr>
        <w:ind w:firstLineChars="200" w:firstLine="480"/>
        <w:jc w:val="left"/>
        <w:rPr>
          <w:rFonts w:ascii="黑体" w:eastAsia="黑体" w:hAnsi="黑体"/>
          <w:sz w:val="24"/>
        </w:rPr>
      </w:pPr>
      <w:r w:rsidRPr="00144784">
        <w:rPr>
          <w:rFonts w:ascii="黑体" w:eastAsia="黑体" w:hAnsi="黑体" w:hint="eastAsia"/>
          <w:sz w:val="24"/>
        </w:rPr>
        <w:t>对于统计分析结果要求准确有效，因此需要后台业务逻辑方面保证严格正确。</w:t>
      </w:r>
      <w:r w:rsidRPr="00144784">
        <w:rPr>
          <w:rFonts w:ascii="黑体" w:eastAsia="黑体" w:hAnsi="黑体"/>
          <w:sz w:val="24"/>
        </w:rPr>
        <w:t xml:space="preserve"> </w:t>
      </w:r>
    </w:p>
    <w:p w14:paraId="1B350CDE" w14:textId="77777777" w:rsidR="00584A48" w:rsidRPr="00144784" w:rsidRDefault="00584A48" w:rsidP="00016047">
      <w:pPr>
        <w:pStyle w:val="30"/>
        <w:numPr>
          <w:ilvl w:val="2"/>
          <w:numId w:val="3"/>
        </w:numPr>
        <w:spacing w:beforeLines="50" w:before="156" w:afterLines="50" w:after="156" w:line="240" w:lineRule="auto"/>
        <w:ind w:left="851" w:hanging="851"/>
        <w:rPr>
          <w:rFonts w:ascii="黑体" w:eastAsia="黑体" w:hAnsi="黑体"/>
          <w:b w:val="0"/>
          <w:sz w:val="32"/>
        </w:rPr>
      </w:pPr>
      <w:bookmarkStart w:id="75" w:name="_Toc516852033"/>
      <w:r w:rsidRPr="00144784">
        <w:rPr>
          <w:rFonts w:ascii="黑体" w:eastAsia="黑体" w:hAnsi="黑体" w:hint="eastAsia"/>
          <w:b w:val="0"/>
          <w:sz w:val="32"/>
        </w:rPr>
        <w:t>完整性</w:t>
      </w:r>
      <w:bookmarkEnd w:id="75"/>
    </w:p>
    <w:p w14:paraId="5D3B5F49" w14:textId="77777777" w:rsidR="00584A48" w:rsidRPr="00144784" w:rsidRDefault="00584A48" w:rsidP="00584A48">
      <w:pPr>
        <w:ind w:firstLineChars="200" w:firstLine="480"/>
        <w:jc w:val="left"/>
        <w:rPr>
          <w:rFonts w:ascii="黑体" w:eastAsia="黑体" w:hAnsi="黑体"/>
          <w:sz w:val="24"/>
        </w:rPr>
      </w:pPr>
      <w:r w:rsidRPr="00144784">
        <w:rPr>
          <w:rFonts w:ascii="黑体" w:eastAsia="黑体" w:hAnsi="黑体" w:hint="eastAsia"/>
          <w:sz w:val="24"/>
        </w:rPr>
        <w:t>1、对于所有界面的关键操作动作，提供操作日志的记录，做到增加、修改、删除内容均可查证到确定的用户、登录IP与操作时间；</w:t>
      </w:r>
    </w:p>
    <w:p w14:paraId="49C36E07" w14:textId="77777777" w:rsidR="00584A48" w:rsidRPr="00144784" w:rsidRDefault="00584A48" w:rsidP="00584A48">
      <w:pPr>
        <w:ind w:firstLineChars="200" w:firstLine="480"/>
        <w:jc w:val="left"/>
        <w:rPr>
          <w:rFonts w:ascii="黑体" w:eastAsia="黑体" w:hAnsi="黑体"/>
          <w:sz w:val="24"/>
        </w:rPr>
      </w:pPr>
      <w:r w:rsidRPr="00144784">
        <w:rPr>
          <w:rFonts w:ascii="黑体" w:eastAsia="黑体" w:hAnsi="黑体" w:hint="eastAsia"/>
          <w:sz w:val="24"/>
        </w:rPr>
        <w:t>2、所有的操作日志均记录在数据库；</w:t>
      </w:r>
    </w:p>
    <w:p w14:paraId="6960DBB5" w14:textId="77777777" w:rsidR="00584A48" w:rsidRPr="00144784" w:rsidRDefault="00584A48" w:rsidP="00584A48">
      <w:pPr>
        <w:ind w:firstLineChars="200" w:firstLine="480"/>
        <w:jc w:val="left"/>
        <w:rPr>
          <w:rFonts w:ascii="黑体" w:eastAsia="黑体" w:hAnsi="黑体"/>
          <w:sz w:val="24"/>
        </w:rPr>
      </w:pPr>
      <w:r w:rsidRPr="00144784">
        <w:rPr>
          <w:rFonts w:ascii="黑体" w:eastAsia="黑体" w:hAnsi="黑体" w:hint="eastAsia"/>
          <w:sz w:val="24"/>
        </w:rPr>
        <w:t>3、所有上传文件需要在服务器上进行备份，以供后续审计工作和审核查询。</w:t>
      </w:r>
    </w:p>
    <w:p w14:paraId="43D98E70" w14:textId="77777777" w:rsidR="00F50CE5" w:rsidRPr="00144784" w:rsidRDefault="00F50CE5" w:rsidP="00584A48">
      <w:pPr>
        <w:ind w:firstLineChars="200" w:firstLine="480"/>
        <w:jc w:val="left"/>
        <w:rPr>
          <w:rFonts w:ascii="黑体" w:eastAsia="黑体" w:hAnsi="黑体"/>
          <w:sz w:val="24"/>
        </w:rPr>
      </w:pPr>
      <w:r w:rsidRPr="00144784">
        <w:rPr>
          <w:rFonts w:ascii="黑体" w:eastAsia="黑体" w:hAnsi="黑体" w:hint="eastAsia"/>
          <w:sz w:val="24"/>
        </w:rPr>
        <w:t>4、需提供</w:t>
      </w:r>
      <w:r w:rsidRPr="00144784">
        <w:rPr>
          <w:rFonts w:ascii="黑体" w:eastAsia="黑体" w:hAnsi="黑体"/>
          <w:sz w:val="24"/>
        </w:rPr>
        <w:t>相关方案，</w:t>
      </w:r>
      <w:r w:rsidRPr="00144784">
        <w:rPr>
          <w:rFonts w:ascii="黑体" w:eastAsia="黑体" w:hAnsi="黑体" w:hint="eastAsia"/>
          <w:sz w:val="24"/>
        </w:rPr>
        <w:t>保障历史调研</w:t>
      </w:r>
      <w:r w:rsidRPr="00144784">
        <w:rPr>
          <w:rFonts w:ascii="黑体" w:eastAsia="黑体" w:hAnsi="黑体"/>
          <w:sz w:val="24"/>
        </w:rPr>
        <w:t>数据的</w:t>
      </w:r>
      <w:r w:rsidRPr="00144784">
        <w:rPr>
          <w:rFonts w:ascii="黑体" w:eastAsia="黑体" w:hAnsi="黑体" w:hint="eastAsia"/>
          <w:sz w:val="24"/>
        </w:rPr>
        <w:t>能</w:t>
      </w:r>
      <w:r w:rsidRPr="00144784">
        <w:rPr>
          <w:rFonts w:ascii="黑体" w:eastAsia="黑体" w:hAnsi="黑体"/>
          <w:sz w:val="24"/>
        </w:rPr>
        <w:t>正确而</w:t>
      </w:r>
      <w:r w:rsidRPr="00144784">
        <w:rPr>
          <w:rFonts w:ascii="黑体" w:eastAsia="黑体" w:hAnsi="黑体" w:hint="eastAsia"/>
          <w:sz w:val="24"/>
        </w:rPr>
        <w:t>完整地导入</w:t>
      </w:r>
      <w:r w:rsidRPr="00144784">
        <w:rPr>
          <w:rFonts w:ascii="黑体" w:eastAsia="黑体" w:hAnsi="黑体"/>
          <w:sz w:val="24"/>
        </w:rPr>
        <w:t>到本系统。</w:t>
      </w:r>
    </w:p>
    <w:p w14:paraId="0C3A36CF" w14:textId="77777777" w:rsidR="00584A48" w:rsidRPr="00144784" w:rsidRDefault="00584A48" w:rsidP="00016047">
      <w:pPr>
        <w:pStyle w:val="30"/>
        <w:numPr>
          <w:ilvl w:val="2"/>
          <w:numId w:val="3"/>
        </w:numPr>
        <w:spacing w:beforeLines="50" w:before="156" w:afterLines="50" w:after="156" w:line="240" w:lineRule="auto"/>
        <w:ind w:left="851" w:hanging="851"/>
        <w:rPr>
          <w:rFonts w:ascii="黑体" w:eastAsia="黑体" w:hAnsi="黑体"/>
          <w:b w:val="0"/>
          <w:sz w:val="32"/>
        </w:rPr>
      </w:pPr>
      <w:bookmarkStart w:id="76" w:name="_Toc516852034"/>
      <w:r w:rsidRPr="00144784">
        <w:rPr>
          <w:rFonts w:ascii="黑体" w:eastAsia="黑体" w:hAnsi="黑体" w:hint="eastAsia"/>
          <w:b w:val="0"/>
          <w:sz w:val="32"/>
        </w:rPr>
        <w:t>及时性</w:t>
      </w:r>
      <w:bookmarkEnd w:id="76"/>
    </w:p>
    <w:p w14:paraId="305547B1" w14:textId="77777777" w:rsidR="00584A48" w:rsidRPr="00144784" w:rsidRDefault="006A0368">
      <w:pPr>
        <w:ind w:firstLineChars="200" w:firstLine="480"/>
        <w:jc w:val="left"/>
        <w:rPr>
          <w:rFonts w:ascii="黑体" w:eastAsia="黑体" w:hAnsi="黑体"/>
          <w:sz w:val="24"/>
        </w:rPr>
      </w:pPr>
      <w:r w:rsidRPr="00144784">
        <w:rPr>
          <w:rFonts w:ascii="黑体" w:eastAsia="黑体" w:hAnsi="黑体" w:hint="eastAsia"/>
          <w:sz w:val="24"/>
        </w:rPr>
        <w:t>用户上</w:t>
      </w:r>
      <w:r w:rsidRPr="00144784">
        <w:rPr>
          <w:rFonts w:ascii="黑体" w:eastAsia="黑体" w:hAnsi="黑体"/>
          <w:sz w:val="24"/>
        </w:rPr>
        <w:t>传文档到平台</w:t>
      </w:r>
      <w:r w:rsidRPr="00144784">
        <w:rPr>
          <w:rFonts w:ascii="黑体" w:eastAsia="黑体" w:hAnsi="黑体" w:hint="eastAsia"/>
          <w:sz w:val="24"/>
        </w:rPr>
        <w:t>后</w:t>
      </w:r>
      <w:r w:rsidRPr="00144784">
        <w:rPr>
          <w:rFonts w:ascii="黑体" w:eastAsia="黑体" w:hAnsi="黑体"/>
          <w:sz w:val="24"/>
        </w:rPr>
        <w:t>，</w:t>
      </w:r>
      <w:r w:rsidRPr="00144784">
        <w:rPr>
          <w:rFonts w:ascii="黑体" w:eastAsia="黑体" w:hAnsi="黑体" w:hint="eastAsia"/>
          <w:sz w:val="24"/>
        </w:rPr>
        <w:t>平台</w:t>
      </w:r>
      <w:r w:rsidRPr="00144784">
        <w:rPr>
          <w:rFonts w:ascii="黑体" w:eastAsia="黑体" w:hAnsi="黑体"/>
          <w:sz w:val="24"/>
        </w:rPr>
        <w:t>应保证在较短的时间内</w:t>
      </w:r>
      <w:r w:rsidRPr="00144784">
        <w:rPr>
          <w:rFonts w:ascii="黑体" w:eastAsia="黑体" w:hAnsi="黑体" w:hint="eastAsia"/>
          <w:sz w:val="24"/>
        </w:rPr>
        <w:t>完成</w:t>
      </w:r>
      <w:r w:rsidRPr="00144784">
        <w:rPr>
          <w:rFonts w:ascii="黑体" w:eastAsia="黑体" w:hAnsi="黑体"/>
          <w:sz w:val="24"/>
        </w:rPr>
        <w:t>对文档数据的</w:t>
      </w:r>
      <w:r w:rsidRPr="00144784">
        <w:rPr>
          <w:rFonts w:ascii="黑体" w:eastAsia="黑体" w:hAnsi="黑体" w:hint="eastAsia"/>
          <w:sz w:val="24"/>
        </w:rPr>
        <w:t>关键</w:t>
      </w:r>
      <w:r w:rsidRPr="00144784">
        <w:rPr>
          <w:rFonts w:ascii="黑体" w:eastAsia="黑体" w:hAnsi="黑体"/>
          <w:sz w:val="24"/>
        </w:rPr>
        <w:t>信息的提</w:t>
      </w:r>
      <w:r w:rsidRPr="00144784">
        <w:rPr>
          <w:rFonts w:ascii="黑体" w:eastAsia="黑体" w:hAnsi="黑体" w:hint="eastAsia"/>
          <w:sz w:val="24"/>
        </w:rPr>
        <w:t>取</w:t>
      </w:r>
      <w:r w:rsidRPr="00144784">
        <w:rPr>
          <w:rFonts w:ascii="黑体" w:eastAsia="黑体" w:hAnsi="黑体"/>
          <w:sz w:val="24"/>
        </w:rPr>
        <w:t>和汇总，页面</w:t>
      </w:r>
      <w:r w:rsidRPr="00144784">
        <w:rPr>
          <w:rFonts w:ascii="黑体" w:eastAsia="黑体" w:hAnsi="黑体" w:hint="eastAsia"/>
          <w:sz w:val="24"/>
        </w:rPr>
        <w:t>能</w:t>
      </w:r>
      <w:r w:rsidRPr="00144784">
        <w:rPr>
          <w:rFonts w:ascii="黑体" w:eastAsia="黑体" w:hAnsi="黑体"/>
          <w:sz w:val="24"/>
        </w:rPr>
        <w:t>在较短时间内展示相应信息</w:t>
      </w:r>
      <w:r w:rsidR="00584A48" w:rsidRPr="00144784">
        <w:rPr>
          <w:rFonts w:ascii="黑体" w:eastAsia="黑体" w:hAnsi="黑体" w:hint="eastAsia"/>
          <w:sz w:val="24"/>
        </w:rPr>
        <w:t>。除此之外，需满足：</w:t>
      </w:r>
      <w:r w:rsidRPr="00144784">
        <w:rPr>
          <w:rFonts w:ascii="黑体" w:eastAsia="黑体" w:hAnsi="黑体" w:hint="eastAsia"/>
          <w:sz w:val="24"/>
          <w:lang w:val="en-US"/>
        </w:rPr>
        <w:t>并发访问时，页面响应时间≤</w:t>
      </w:r>
      <w:r w:rsidRPr="00144784">
        <w:rPr>
          <w:rFonts w:ascii="黑体" w:eastAsia="黑体" w:hAnsi="黑体"/>
          <w:sz w:val="24"/>
          <w:lang w:val="en-US"/>
        </w:rPr>
        <w:t>3秒</w:t>
      </w:r>
      <w:r w:rsidRPr="00144784">
        <w:rPr>
          <w:rFonts w:ascii="黑体" w:eastAsia="黑体" w:hAnsi="黑体" w:hint="eastAsia"/>
          <w:sz w:val="24"/>
          <w:lang w:val="en-US"/>
        </w:rPr>
        <w:t>。</w:t>
      </w:r>
    </w:p>
    <w:p w14:paraId="52AC1662" w14:textId="77777777" w:rsidR="00310677" w:rsidRPr="00144784" w:rsidRDefault="00310677" w:rsidP="00310677">
      <w:pPr>
        <w:ind w:firstLineChars="150" w:firstLine="360"/>
        <w:rPr>
          <w:rFonts w:ascii="黑体" w:eastAsia="黑体" w:hAnsi="黑体"/>
          <w:sz w:val="24"/>
        </w:rPr>
      </w:pPr>
    </w:p>
    <w:p w14:paraId="2EE39993" w14:textId="77777777" w:rsidR="007B1F97" w:rsidRPr="00144784" w:rsidRDefault="0070014F" w:rsidP="00016047">
      <w:pPr>
        <w:pStyle w:val="1"/>
        <w:numPr>
          <w:ilvl w:val="0"/>
          <w:numId w:val="3"/>
        </w:numPr>
        <w:tabs>
          <w:tab w:val="num" w:pos="360"/>
        </w:tabs>
        <w:spacing w:beforeLines="100" w:before="312" w:afterLines="100" w:after="312" w:line="240" w:lineRule="auto"/>
        <w:ind w:left="431" w:hanging="431"/>
        <w:rPr>
          <w:rFonts w:ascii="黑体" w:eastAsia="黑体" w:hAnsi="黑体" w:cs="Arial"/>
          <w:b w:val="0"/>
          <w:color w:val="auto"/>
          <w:sz w:val="40"/>
          <w:szCs w:val="40"/>
        </w:rPr>
      </w:pPr>
      <w:bookmarkStart w:id="77" w:name="_Toc516852035"/>
      <w:r w:rsidRPr="00144784">
        <w:rPr>
          <w:rFonts w:ascii="黑体" w:eastAsia="黑体" w:hAnsi="黑体" w:cs="Arial" w:hint="eastAsia"/>
          <w:b w:val="0"/>
          <w:color w:val="auto"/>
          <w:sz w:val="40"/>
          <w:szCs w:val="40"/>
        </w:rPr>
        <w:t>关键</w:t>
      </w:r>
      <w:r w:rsidRPr="00144784">
        <w:rPr>
          <w:rFonts w:ascii="黑体" w:eastAsia="黑体" w:hAnsi="黑体" w:cs="Arial"/>
          <w:b w:val="0"/>
          <w:color w:val="auto"/>
          <w:sz w:val="40"/>
          <w:szCs w:val="40"/>
        </w:rPr>
        <w:t>技术与</w:t>
      </w:r>
      <w:r w:rsidR="00911D09" w:rsidRPr="00144784">
        <w:rPr>
          <w:rFonts w:ascii="黑体" w:eastAsia="黑体" w:hAnsi="黑体" w:cs="Arial" w:hint="eastAsia"/>
          <w:b w:val="0"/>
          <w:color w:val="auto"/>
          <w:sz w:val="40"/>
          <w:szCs w:val="40"/>
        </w:rPr>
        <w:t>验</w:t>
      </w:r>
      <w:r w:rsidRPr="00144784">
        <w:rPr>
          <w:rFonts w:ascii="黑体" w:eastAsia="黑体" w:hAnsi="黑体" w:cs="Arial" w:hint="eastAsia"/>
          <w:b w:val="0"/>
          <w:color w:val="auto"/>
          <w:sz w:val="40"/>
          <w:szCs w:val="40"/>
        </w:rPr>
        <w:t>证</w:t>
      </w:r>
      <w:bookmarkEnd w:id="77"/>
    </w:p>
    <w:p w14:paraId="6C876C6C" w14:textId="77777777" w:rsidR="004D0434" w:rsidRPr="00144784" w:rsidRDefault="004D0434" w:rsidP="00016047">
      <w:pPr>
        <w:pStyle w:val="2"/>
        <w:numPr>
          <w:ilvl w:val="1"/>
          <w:numId w:val="3"/>
        </w:numPr>
        <w:tabs>
          <w:tab w:val="num" w:pos="1004"/>
        </w:tabs>
        <w:spacing w:beforeLines="50" w:before="156" w:afterLines="50" w:after="156" w:line="240" w:lineRule="auto"/>
        <w:ind w:left="578" w:hanging="578"/>
        <w:rPr>
          <w:rFonts w:ascii="黑体" w:hAnsi="黑体"/>
          <w:b w:val="0"/>
          <w:sz w:val="36"/>
          <w:szCs w:val="36"/>
          <w:lang w:val="en-US"/>
        </w:rPr>
      </w:pPr>
      <w:bookmarkStart w:id="78" w:name="_Toc516852036"/>
      <w:bookmarkStart w:id="79" w:name="_Toc451782237"/>
      <w:r w:rsidRPr="00144784">
        <w:rPr>
          <w:rFonts w:ascii="黑体" w:hAnsi="黑体" w:hint="eastAsia"/>
          <w:b w:val="0"/>
          <w:sz w:val="36"/>
          <w:szCs w:val="36"/>
          <w:lang w:val="en-US"/>
        </w:rPr>
        <w:t>自动化技术需支持的验证点</w:t>
      </w:r>
      <w:bookmarkEnd w:id="78"/>
    </w:p>
    <w:p w14:paraId="22576B24" w14:textId="77777777" w:rsidR="004D0434" w:rsidRPr="00144784" w:rsidRDefault="004D0434" w:rsidP="00016047">
      <w:pPr>
        <w:pStyle w:val="30"/>
        <w:numPr>
          <w:ilvl w:val="2"/>
          <w:numId w:val="3"/>
        </w:numPr>
        <w:spacing w:beforeLines="50" w:before="156" w:afterLines="50" w:after="156" w:line="240" w:lineRule="auto"/>
        <w:ind w:left="709"/>
        <w:rPr>
          <w:rFonts w:ascii="黑体" w:eastAsia="黑体" w:hAnsi="黑体"/>
          <w:b w:val="0"/>
          <w:sz w:val="32"/>
        </w:rPr>
      </w:pPr>
      <w:bookmarkStart w:id="80" w:name="_Toc516852037"/>
      <w:r w:rsidRPr="00144784">
        <w:rPr>
          <w:rFonts w:ascii="黑体" w:eastAsia="黑体" w:hAnsi="黑体" w:hint="eastAsia"/>
          <w:b w:val="0"/>
          <w:sz w:val="32"/>
        </w:rPr>
        <w:t>业务订购</w:t>
      </w:r>
      <w:bookmarkEnd w:id="80"/>
    </w:p>
    <w:p w14:paraId="0EB5F9F4" w14:textId="77777777" w:rsidR="004D0434" w:rsidRPr="00144784" w:rsidRDefault="004D0434" w:rsidP="004D0434">
      <w:pPr>
        <w:ind w:firstLine="480"/>
        <w:rPr>
          <w:rFonts w:ascii="黑体" w:eastAsia="黑体" w:hAnsi="黑体"/>
        </w:rPr>
      </w:pPr>
      <w:r w:rsidRPr="00144784">
        <w:rPr>
          <w:rFonts w:ascii="黑体" w:eastAsia="黑体" w:hAnsi="黑体" w:hint="eastAsia"/>
        </w:rPr>
        <w:t>根据</w:t>
      </w:r>
      <w:r w:rsidRPr="00144784">
        <w:rPr>
          <w:rFonts w:ascii="黑体" w:eastAsia="黑体" w:hAnsi="黑体"/>
        </w:rPr>
        <w:t>需求，</w:t>
      </w:r>
      <w:r w:rsidRPr="00144784">
        <w:rPr>
          <w:rFonts w:ascii="黑体" w:eastAsia="黑体" w:hAnsi="黑体" w:hint="eastAsia"/>
        </w:rPr>
        <w:t>通过业务平台（WEB/APP，例：和教育平台，139邮箱平台，和目APP等）、</w:t>
      </w:r>
      <w:r w:rsidRPr="00144784">
        <w:rPr>
          <w:rFonts w:ascii="黑体" w:eastAsia="黑体" w:hAnsi="黑体"/>
        </w:rPr>
        <w:t>网厅、掌厅</w:t>
      </w:r>
      <w:r w:rsidRPr="00144784">
        <w:rPr>
          <w:rFonts w:ascii="黑体" w:eastAsia="黑体" w:hAnsi="黑体" w:hint="eastAsia"/>
        </w:rPr>
        <w:t>（APP）、</w:t>
      </w:r>
      <w:r w:rsidRPr="00144784">
        <w:rPr>
          <w:rFonts w:ascii="黑体" w:eastAsia="黑体" w:hAnsi="黑体"/>
        </w:rPr>
        <w:t>短信、10086</w:t>
      </w:r>
      <w:r w:rsidRPr="00144784">
        <w:rPr>
          <w:rFonts w:ascii="黑体" w:eastAsia="黑体" w:hAnsi="黑体" w:hint="eastAsia"/>
        </w:rPr>
        <w:t>人工</w:t>
      </w:r>
      <w:r w:rsidRPr="00144784">
        <w:rPr>
          <w:rFonts w:ascii="黑体" w:eastAsia="黑体" w:hAnsi="黑体"/>
        </w:rPr>
        <w:t>客服</w:t>
      </w:r>
      <w:r w:rsidRPr="00144784">
        <w:rPr>
          <w:rFonts w:ascii="黑体" w:eastAsia="黑体" w:hAnsi="黑体" w:hint="eastAsia"/>
        </w:rPr>
        <w:t>完成业务</w:t>
      </w:r>
      <w:r w:rsidRPr="00144784">
        <w:rPr>
          <w:rFonts w:ascii="黑体" w:eastAsia="黑体" w:hAnsi="黑体"/>
        </w:rPr>
        <w:t>订购</w:t>
      </w:r>
      <w:r w:rsidRPr="00144784">
        <w:rPr>
          <w:rFonts w:ascii="黑体" w:eastAsia="黑体" w:hAnsi="黑体" w:hint="eastAsia"/>
        </w:rPr>
        <w:t>操作，</w:t>
      </w:r>
      <w:r w:rsidRPr="00144784">
        <w:rPr>
          <w:rFonts w:ascii="黑体" w:eastAsia="黑体" w:hAnsi="黑体"/>
        </w:rPr>
        <w:t>验证是否能成功订购</w:t>
      </w:r>
      <w:r w:rsidRPr="00144784">
        <w:rPr>
          <w:rFonts w:ascii="黑体" w:eastAsia="黑体" w:hAnsi="黑体" w:hint="eastAsia"/>
        </w:rPr>
        <w:t>，</w:t>
      </w:r>
      <w:r w:rsidRPr="00144784">
        <w:rPr>
          <w:rFonts w:ascii="黑体" w:eastAsia="黑体" w:hAnsi="黑体"/>
        </w:rPr>
        <w:t>订购成功后</w:t>
      </w:r>
      <w:r w:rsidRPr="00144784">
        <w:rPr>
          <w:rFonts w:ascii="黑体" w:eastAsia="黑体" w:hAnsi="黑体" w:hint="eastAsia"/>
        </w:rPr>
        <w:t>页面是否</w:t>
      </w:r>
      <w:r w:rsidRPr="00144784">
        <w:rPr>
          <w:rFonts w:ascii="黑体" w:eastAsia="黑体" w:hAnsi="黑体"/>
        </w:rPr>
        <w:t>有订购成功提醒</w:t>
      </w:r>
      <w:r w:rsidRPr="00144784">
        <w:rPr>
          <w:rFonts w:ascii="黑体" w:eastAsia="黑体" w:hAnsi="黑体" w:hint="eastAsia"/>
        </w:rPr>
        <w:t>。</w:t>
      </w:r>
      <w:r w:rsidRPr="00144784">
        <w:rPr>
          <w:rFonts w:ascii="黑体" w:eastAsia="黑体" w:hAnsi="黑体"/>
        </w:rPr>
        <w:t xml:space="preserve"> </w:t>
      </w:r>
    </w:p>
    <w:p w14:paraId="7642D01E" w14:textId="77777777" w:rsidR="004D0434" w:rsidRPr="00144784" w:rsidRDefault="004D0434" w:rsidP="00D827FD">
      <w:pPr>
        <w:pStyle w:val="33"/>
        <w:numPr>
          <w:ilvl w:val="0"/>
          <w:numId w:val="26"/>
        </w:numPr>
        <w:ind w:firstLineChars="0"/>
        <w:rPr>
          <w:rFonts w:ascii="黑体" w:eastAsia="黑体" w:hAnsi="黑体"/>
        </w:rPr>
      </w:pPr>
      <w:r w:rsidRPr="00144784">
        <w:rPr>
          <w:rFonts w:ascii="黑体" w:eastAsia="黑体" w:hAnsi="黑体" w:hint="eastAsia"/>
        </w:rPr>
        <w:t>短信</w:t>
      </w:r>
      <w:r w:rsidRPr="00144784">
        <w:rPr>
          <w:rFonts w:ascii="黑体" w:eastAsia="黑体" w:hAnsi="黑体"/>
        </w:rPr>
        <w:t>自动收发功能</w:t>
      </w:r>
    </w:p>
    <w:p w14:paraId="7C36FDDD" w14:textId="77777777" w:rsidR="004D0434" w:rsidRPr="00144784" w:rsidRDefault="004D0434" w:rsidP="00D827FD">
      <w:pPr>
        <w:pStyle w:val="33"/>
        <w:numPr>
          <w:ilvl w:val="0"/>
          <w:numId w:val="26"/>
        </w:numPr>
        <w:ind w:firstLineChars="0"/>
        <w:rPr>
          <w:rFonts w:ascii="黑体" w:eastAsia="黑体" w:hAnsi="黑体"/>
          <w:b/>
          <w:color w:val="FF0000"/>
          <w:highlight w:val="yellow"/>
        </w:rPr>
      </w:pPr>
      <w:r w:rsidRPr="00144784">
        <w:rPr>
          <w:rFonts w:ascii="黑体" w:eastAsia="黑体" w:hAnsi="黑体" w:hint="eastAsia"/>
          <w:b/>
          <w:color w:val="FF0000"/>
          <w:highlight w:val="yellow"/>
        </w:rPr>
        <w:t>图形</w:t>
      </w:r>
      <w:r w:rsidRPr="00144784">
        <w:rPr>
          <w:rFonts w:ascii="黑体" w:eastAsia="黑体" w:hAnsi="黑体"/>
          <w:b/>
          <w:color w:val="FF0000"/>
          <w:highlight w:val="yellow"/>
        </w:rPr>
        <w:t>验证码识别功能</w:t>
      </w:r>
    </w:p>
    <w:p w14:paraId="64B607EF" w14:textId="77777777" w:rsidR="004D0434" w:rsidRPr="00144784" w:rsidRDefault="004D0434" w:rsidP="00D827FD">
      <w:pPr>
        <w:pStyle w:val="33"/>
        <w:numPr>
          <w:ilvl w:val="0"/>
          <w:numId w:val="26"/>
        </w:numPr>
        <w:ind w:firstLineChars="0"/>
        <w:rPr>
          <w:rFonts w:ascii="黑体" w:eastAsia="黑体" w:hAnsi="黑体"/>
        </w:rPr>
      </w:pPr>
      <w:r w:rsidRPr="00144784">
        <w:rPr>
          <w:rFonts w:ascii="黑体" w:eastAsia="黑体" w:hAnsi="黑体" w:hint="eastAsia"/>
        </w:rPr>
        <w:t>支持</w:t>
      </w:r>
      <w:r w:rsidRPr="00144784">
        <w:rPr>
          <w:rFonts w:ascii="黑体" w:eastAsia="黑体" w:hAnsi="黑体"/>
        </w:rPr>
        <w:t>识别短信内容关键字</w:t>
      </w:r>
    </w:p>
    <w:p w14:paraId="365B5762" w14:textId="77777777" w:rsidR="004D0434" w:rsidRPr="00144784" w:rsidRDefault="004D0434" w:rsidP="00016047">
      <w:pPr>
        <w:pStyle w:val="30"/>
        <w:numPr>
          <w:ilvl w:val="2"/>
          <w:numId w:val="3"/>
        </w:numPr>
        <w:spacing w:beforeLines="50" w:before="156" w:afterLines="50" w:after="156" w:line="240" w:lineRule="auto"/>
        <w:ind w:left="709"/>
        <w:rPr>
          <w:rFonts w:ascii="黑体" w:eastAsia="黑体" w:hAnsi="黑体"/>
          <w:b w:val="0"/>
          <w:sz w:val="32"/>
        </w:rPr>
      </w:pPr>
      <w:bookmarkStart w:id="81" w:name="_Toc516852038"/>
      <w:r w:rsidRPr="00144784">
        <w:rPr>
          <w:rFonts w:ascii="黑体" w:eastAsia="黑体" w:hAnsi="黑体" w:hint="eastAsia"/>
          <w:b w:val="0"/>
          <w:sz w:val="32"/>
        </w:rPr>
        <w:lastRenderedPageBreak/>
        <w:t>订购短信提醒</w:t>
      </w:r>
      <w:bookmarkEnd w:id="81"/>
    </w:p>
    <w:p w14:paraId="6934123B" w14:textId="77777777" w:rsidR="004D0434" w:rsidRPr="00144784" w:rsidRDefault="004D0434" w:rsidP="004D0434">
      <w:pPr>
        <w:pStyle w:val="33"/>
        <w:ind w:left="840" w:firstLineChars="0" w:firstLine="0"/>
        <w:rPr>
          <w:rFonts w:ascii="黑体" w:eastAsia="黑体" w:hAnsi="黑体"/>
        </w:rPr>
      </w:pPr>
    </w:p>
    <w:p w14:paraId="0DAC5427" w14:textId="77777777" w:rsidR="004D0434" w:rsidRPr="00144784" w:rsidRDefault="004D0434" w:rsidP="00D827FD">
      <w:pPr>
        <w:pStyle w:val="33"/>
        <w:numPr>
          <w:ilvl w:val="0"/>
          <w:numId w:val="27"/>
        </w:numPr>
        <w:ind w:firstLineChars="0"/>
        <w:rPr>
          <w:rFonts w:ascii="黑体" w:eastAsia="黑体" w:hAnsi="黑体"/>
          <w:sz w:val="24"/>
          <w:szCs w:val="24"/>
        </w:rPr>
      </w:pPr>
      <w:r w:rsidRPr="00144784">
        <w:rPr>
          <w:rFonts w:ascii="黑体" w:eastAsia="黑体" w:hAnsi="黑体" w:hint="eastAsia"/>
          <w:sz w:val="24"/>
          <w:szCs w:val="24"/>
        </w:rPr>
        <w:t>验证是否收到订购成功短信提醒</w:t>
      </w:r>
    </w:p>
    <w:p w14:paraId="2725132B" w14:textId="77777777" w:rsidR="004D0434" w:rsidRPr="00144784" w:rsidRDefault="004D0434" w:rsidP="00D827FD">
      <w:pPr>
        <w:pStyle w:val="33"/>
        <w:numPr>
          <w:ilvl w:val="0"/>
          <w:numId w:val="27"/>
        </w:numPr>
        <w:ind w:firstLineChars="0"/>
        <w:rPr>
          <w:rFonts w:ascii="黑体" w:eastAsia="黑体" w:hAnsi="黑体"/>
          <w:sz w:val="24"/>
          <w:szCs w:val="24"/>
        </w:rPr>
      </w:pPr>
      <w:r w:rsidRPr="00144784">
        <w:rPr>
          <w:rFonts w:ascii="黑体" w:eastAsia="黑体" w:hAnsi="黑体" w:hint="eastAsia"/>
          <w:sz w:val="24"/>
          <w:szCs w:val="24"/>
        </w:rPr>
        <w:t>验证短信内容是否规范。如：检查以下内容：1-业务名称：显示为“139邮箱-云悦听会员12元”；2-资费：12元。</w:t>
      </w:r>
    </w:p>
    <w:p w14:paraId="545D1889" w14:textId="77777777" w:rsidR="004D0434" w:rsidRPr="00144784" w:rsidRDefault="004D0434" w:rsidP="00016047">
      <w:pPr>
        <w:pStyle w:val="30"/>
        <w:numPr>
          <w:ilvl w:val="2"/>
          <w:numId w:val="3"/>
        </w:numPr>
        <w:spacing w:beforeLines="50" w:before="156" w:afterLines="50" w:after="156" w:line="240" w:lineRule="auto"/>
        <w:ind w:left="709"/>
        <w:rPr>
          <w:rFonts w:ascii="黑体" w:eastAsia="黑体" w:hAnsi="黑体"/>
          <w:b w:val="0"/>
          <w:sz w:val="32"/>
        </w:rPr>
      </w:pPr>
      <w:bookmarkStart w:id="82" w:name="_Toc516852039"/>
      <w:r w:rsidRPr="00144784">
        <w:rPr>
          <w:rFonts w:ascii="黑体" w:eastAsia="黑体" w:hAnsi="黑体" w:hint="eastAsia"/>
          <w:b w:val="0"/>
          <w:sz w:val="32"/>
        </w:rPr>
        <w:t>订购关系确认</w:t>
      </w:r>
      <w:bookmarkEnd w:id="82"/>
    </w:p>
    <w:p w14:paraId="1283174A" w14:textId="77777777" w:rsidR="004D0434" w:rsidRPr="00144784" w:rsidRDefault="004D0434" w:rsidP="00D827FD">
      <w:pPr>
        <w:pStyle w:val="33"/>
        <w:numPr>
          <w:ilvl w:val="0"/>
          <w:numId w:val="28"/>
        </w:numPr>
        <w:ind w:firstLineChars="0"/>
        <w:rPr>
          <w:rFonts w:ascii="黑体" w:eastAsia="黑体" w:hAnsi="黑体"/>
          <w:sz w:val="24"/>
          <w:szCs w:val="24"/>
        </w:rPr>
      </w:pPr>
      <w:r w:rsidRPr="00144784">
        <w:rPr>
          <w:rFonts w:ascii="黑体" w:eastAsia="黑体" w:hAnsi="黑体" w:hint="eastAsia"/>
          <w:sz w:val="24"/>
          <w:szCs w:val="24"/>
        </w:rPr>
        <w:t>业务订购成功后，通过业务平台、网厅、掌厅（APP）查看是否有订购关系，确认订购关系（业务名称、费用、有效期）是否正确</w:t>
      </w:r>
      <w:r w:rsidR="00F61C85" w:rsidRPr="00144784">
        <w:rPr>
          <w:rFonts w:ascii="黑体" w:eastAsia="黑体" w:hAnsi="黑体" w:hint="eastAsia"/>
          <w:sz w:val="24"/>
          <w:szCs w:val="24"/>
        </w:rPr>
        <w:t>，</w:t>
      </w:r>
      <w:r w:rsidR="00F61C85" w:rsidRPr="00144784">
        <w:rPr>
          <w:rFonts w:ascii="黑体" w:eastAsia="黑体" w:hAnsi="黑体" w:hint="eastAsia"/>
          <w:b/>
          <w:color w:val="FF0000"/>
          <w:sz w:val="24"/>
          <w:szCs w:val="24"/>
          <w:highlight w:val="yellow"/>
        </w:rPr>
        <w:t>如有错误在截图中用红色方框圈出</w:t>
      </w:r>
      <w:r w:rsidRPr="00144784">
        <w:rPr>
          <w:rFonts w:ascii="黑体" w:eastAsia="黑体" w:hAnsi="黑体" w:hint="eastAsia"/>
          <w:sz w:val="24"/>
          <w:szCs w:val="24"/>
        </w:rPr>
        <w:t>；</w:t>
      </w:r>
    </w:p>
    <w:p w14:paraId="4A212B5A" w14:textId="77777777" w:rsidR="004D0434" w:rsidRPr="00144784" w:rsidRDefault="004D0434" w:rsidP="00D827FD">
      <w:pPr>
        <w:pStyle w:val="33"/>
        <w:numPr>
          <w:ilvl w:val="0"/>
          <w:numId w:val="28"/>
        </w:numPr>
        <w:ind w:firstLineChars="0"/>
        <w:rPr>
          <w:rFonts w:ascii="黑体" w:eastAsia="黑体" w:hAnsi="黑体"/>
          <w:sz w:val="24"/>
          <w:szCs w:val="24"/>
        </w:rPr>
      </w:pPr>
      <w:r w:rsidRPr="00144784">
        <w:rPr>
          <w:rFonts w:ascii="黑体" w:eastAsia="黑体" w:hAnsi="黑体" w:hint="eastAsia"/>
          <w:sz w:val="24"/>
          <w:szCs w:val="24"/>
        </w:rPr>
        <w:t>业务订购成功后，发送短信“0000”，1、查看是否存在订购关系；2、订购关系描述是否正确，查看短信中业务名称、资费是否正确；</w:t>
      </w:r>
    </w:p>
    <w:p w14:paraId="758901BF" w14:textId="77777777" w:rsidR="004D0434" w:rsidRPr="00144784" w:rsidRDefault="004D0434" w:rsidP="00016047">
      <w:pPr>
        <w:pStyle w:val="30"/>
        <w:numPr>
          <w:ilvl w:val="2"/>
          <w:numId w:val="3"/>
        </w:numPr>
        <w:spacing w:beforeLines="50" w:before="156" w:afterLines="50" w:after="156" w:line="240" w:lineRule="auto"/>
        <w:ind w:left="709"/>
        <w:rPr>
          <w:rFonts w:ascii="黑体" w:eastAsia="黑体" w:hAnsi="黑体"/>
          <w:b w:val="0"/>
          <w:sz w:val="32"/>
        </w:rPr>
      </w:pPr>
      <w:bookmarkStart w:id="83" w:name="_Toc516852040"/>
      <w:r w:rsidRPr="00144784">
        <w:rPr>
          <w:rFonts w:ascii="黑体" w:eastAsia="黑体" w:hAnsi="黑体" w:hint="eastAsia"/>
          <w:b w:val="0"/>
          <w:sz w:val="32"/>
        </w:rPr>
        <w:t>业务使用</w:t>
      </w:r>
      <w:bookmarkEnd w:id="83"/>
    </w:p>
    <w:p w14:paraId="2414E55D" w14:textId="77777777" w:rsidR="004D0434" w:rsidRPr="00144784" w:rsidRDefault="004D0434" w:rsidP="00D827FD">
      <w:pPr>
        <w:pStyle w:val="33"/>
        <w:numPr>
          <w:ilvl w:val="0"/>
          <w:numId w:val="29"/>
        </w:numPr>
        <w:ind w:firstLineChars="0"/>
        <w:rPr>
          <w:rFonts w:ascii="黑体" w:eastAsia="黑体" w:hAnsi="黑体"/>
          <w:sz w:val="24"/>
          <w:szCs w:val="24"/>
        </w:rPr>
      </w:pPr>
      <w:r w:rsidRPr="00144784">
        <w:rPr>
          <w:rFonts w:ascii="黑体" w:eastAsia="黑体" w:hAnsi="黑体" w:hint="eastAsia"/>
          <w:sz w:val="24"/>
          <w:szCs w:val="24"/>
        </w:rPr>
        <w:t>验证已办理成功的业务是否能正常使用；</w:t>
      </w:r>
    </w:p>
    <w:p w14:paraId="50AFE6B1" w14:textId="77777777" w:rsidR="004D0434" w:rsidRPr="00144784" w:rsidRDefault="004D0434" w:rsidP="00D827FD">
      <w:pPr>
        <w:pStyle w:val="33"/>
        <w:numPr>
          <w:ilvl w:val="0"/>
          <w:numId w:val="29"/>
        </w:numPr>
        <w:ind w:firstLineChars="0"/>
        <w:rPr>
          <w:rFonts w:ascii="黑体" w:eastAsia="黑体" w:hAnsi="黑体"/>
          <w:sz w:val="24"/>
          <w:szCs w:val="24"/>
        </w:rPr>
      </w:pPr>
      <w:r w:rsidRPr="00144784">
        <w:rPr>
          <w:rFonts w:ascii="黑体" w:eastAsia="黑体" w:hAnsi="黑体" w:hint="eastAsia"/>
          <w:sz w:val="24"/>
          <w:szCs w:val="24"/>
        </w:rPr>
        <w:t>验证使用流量值是否正确，如下载123M视频，查看详单中流量使用情况是否正确；</w:t>
      </w:r>
    </w:p>
    <w:p w14:paraId="07320034" w14:textId="77777777" w:rsidR="004D0434" w:rsidRPr="00144784" w:rsidRDefault="004D0434" w:rsidP="00D827FD">
      <w:pPr>
        <w:pStyle w:val="33"/>
        <w:numPr>
          <w:ilvl w:val="0"/>
          <w:numId w:val="29"/>
        </w:numPr>
        <w:ind w:firstLineChars="0"/>
        <w:rPr>
          <w:rFonts w:ascii="黑体" w:eastAsia="黑体" w:hAnsi="黑体"/>
          <w:sz w:val="24"/>
          <w:szCs w:val="24"/>
        </w:rPr>
      </w:pPr>
      <w:r w:rsidRPr="00144784">
        <w:rPr>
          <w:rFonts w:ascii="黑体" w:eastAsia="黑体" w:hAnsi="黑体" w:hint="eastAsia"/>
          <w:sz w:val="24"/>
          <w:szCs w:val="24"/>
        </w:rPr>
        <w:t>使用流量后是否有流量使用情况提醒短信（10%、50%）、流量耗尽短信提醒，验证短信提醒内容是否正确。</w:t>
      </w:r>
    </w:p>
    <w:p w14:paraId="243E6D96" w14:textId="77777777" w:rsidR="004D0434" w:rsidRPr="00262E4D" w:rsidRDefault="004D0434" w:rsidP="00D827FD">
      <w:pPr>
        <w:pStyle w:val="33"/>
        <w:numPr>
          <w:ilvl w:val="0"/>
          <w:numId w:val="29"/>
        </w:numPr>
        <w:ind w:firstLineChars="0"/>
        <w:rPr>
          <w:rFonts w:ascii="黑体" w:eastAsia="黑体" w:hAnsi="黑体"/>
          <w:strike/>
          <w:sz w:val="24"/>
          <w:szCs w:val="24"/>
        </w:rPr>
      </w:pPr>
      <w:r w:rsidRPr="00262E4D">
        <w:rPr>
          <w:rFonts w:ascii="黑体" w:eastAsia="黑体" w:hAnsi="黑体" w:hint="eastAsia"/>
          <w:strike/>
          <w:sz w:val="24"/>
          <w:szCs w:val="24"/>
        </w:rPr>
        <w:t>退订后立即生效的是否不能再使用；</w:t>
      </w:r>
    </w:p>
    <w:p w14:paraId="09FECACB" w14:textId="77777777" w:rsidR="004D0434" w:rsidRPr="00144784" w:rsidRDefault="004D0434" w:rsidP="00D827FD">
      <w:pPr>
        <w:pStyle w:val="33"/>
        <w:numPr>
          <w:ilvl w:val="0"/>
          <w:numId w:val="29"/>
        </w:numPr>
        <w:ind w:firstLineChars="0"/>
        <w:rPr>
          <w:rFonts w:ascii="黑体" w:eastAsia="黑体" w:hAnsi="黑体"/>
          <w:sz w:val="24"/>
          <w:szCs w:val="24"/>
        </w:rPr>
      </w:pPr>
      <w:r w:rsidRPr="00262E4D">
        <w:rPr>
          <w:rFonts w:ascii="黑体" w:eastAsia="黑体" w:hAnsi="黑体" w:hint="eastAsia"/>
          <w:strike/>
          <w:sz w:val="24"/>
          <w:szCs w:val="24"/>
        </w:rPr>
        <w:t>退订后次月生效的退订当月能否继续使用</w:t>
      </w:r>
      <w:r w:rsidRPr="00144784">
        <w:rPr>
          <w:rFonts w:ascii="黑体" w:eastAsia="黑体" w:hAnsi="黑体" w:hint="eastAsia"/>
          <w:sz w:val="24"/>
          <w:szCs w:val="24"/>
        </w:rPr>
        <w:t>。</w:t>
      </w:r>
    </w:p>
    <w:p w14:paraId="0EB6832C" w14:textId="77777777" w:rsidR="004D0434" w:rsidRPr="00144784" w:rsidRDefault="004D0434" w:rsidP="00D827FD">
      <w:pPr>
        <w:pStyle w:val="33"/>
        <w:numPr>
          <w:ilvl w:val="0"/>
          <w:numId w:val="29"/>
        </w:numPr>
        <w:ind w:firstLineChars="0"/>
        <w:rPr>
          <w:rFonts w:ascii="黑体" w:eastAsia="黑体" w:hAnsi="黑体"/>
          <w:sz w:val="24"/>
          <w:szCs w:val="24"/>
        </w:rPr>
      </w:pPr>
      <w:r w:rsidRPr="00144784">
        <w:rPr>
          <w:rFonts w:ascii="黑体" w:eastAsia="黑体" w:hAnsi="黑体" w:hint="eastAsia"/>
          <w:sz w:val="24"/>
          <w:szCs w:val="24"/>
        </w:rPr>
        <w:t>确认退订成功后是否收到退订成功短信提醒。</w:t>
      </w:r>
    </w:p>
    <w:p w14:paraId="0AD2F605" w14:textId="77777777" w:rsidR="004D0434" w:rsidRPr="00144784" w:rsidRDefault="004D0434" w:rsidP="00016047">
      <w:pPr>
        <w:pStyle w:val="30"/>
        <w:numPr>
          <w:ilvl w:val="2"/>
          <w:numId w:val="3"/>
        </w:numPr>
        <w:spacing w:beforeLines="50" w:before="156" w:afterLines="50" w:after="156" w:line="240" w:lineRule="auto"/>
        <w:ind w:left="709"/>
        <w:rPr>
          <w:rFonts w:ascii="黑体" w:eastAsia="黑体" w:hAnsi="黑体"/>
          <w:b w:val="0"/>
          <w:sz w:val="32"/>
        </w:rPr>
      </w:pPr>
      <w:bookmarkStart w:id="84" w:name="_Toc516852041"/>
      <w:r w:rsidRPr="00144784">
        <w:rPr>
          <w:rFonts w:ascii="黑体" w:eastAsia="黑体" w:hAnsi="黑体" w:hint="eastAsia"/>
          <w:b w:val="0"/>
          <w:sz w:val="32"/>
        </w:rPr>
        <w:t>计费</w:t>
      </w:r>
      <w:bookmarkEnd w:id="84"/>
    </w:p>
    <w:p w14:paraId="5A34D8C9" w14:textId="77777777" w:rsidR="004D0434" w:rsidRPr="00144784" w:rsidRDefault="004D0434" w:rsidP="00D827FD">
      <w:pPr>
        <w:pStyle w:val="33"/>
        <w:numPr>
          <w:ilvl w:val="0"/>
          <w:numId w:val="30"/>
        </w:numPr>
        <w:ind w:firstLineChars="0"/>
        <w:rPr>
          <w:rFonts w:ascii="黑体" w:eastAsia="黑体" w:hAnsi="黑体"/>
          <w:sz w:val="24"/>
          <w:szCs w:val="24"/>
        </w:rPr>
      </w:pPr>
      <w:r w:rsidRPr="00144784">
        <w:rPr>
          <w:rFonts w:ascii="黑体" w:eastAsia="黑体" w:hAnsi="黑体" w:hint="eastAsia"/>
          <w:sz w:val="24"/>
          <w:szCs w:val="24"/>
        </w:rPr>
        <w:t>通过10086客服，或查询账单、详单确认计费是否正确</w:t>
      </w:r>
    </w:p>
    <w:p w14:paraId="386D6EFC" w14:textId="77777777" w:rsidR="004D0434" w:rsidRPr="00144784" w:rsidRDefault="004D0434" w:rsidP="00016047">
      <w:pPr>
        <w:pStyle w:val="30"/>
        <w:numPr>
          <w:ilvl w:val="2"/>
          <w:numId w:val="3"/>
        </w:numPr>
        <w:spacing w:beforeLines="50" w:before="156" w:afterLines="50" w:after="156" w:line="240" w:lineRule="auto"/>
        <w:ind w:left="709"/>
        <w:rPr>
          <w:rFonts w:ascii="黑体" w:eastAsia="黑体" w:hAnsi="黑体"/>
          <w:b w:val="0"/>
          <w:sz w:val="32"/>
        </w:rPr>
      </w:pPr>
      <w:bookmarkStart w:id="85" w:name="_Toc516852042"/>
      <w:r w:rsidRPr="00144784">
        <w:rPr>
          <w:rFonts w:ascii="黑体" w:eastAsia="黑体" w:hAnsi="黑体" w:hint="eastAsia"/>
          <w:b w:val="0"/>
          <w:sz w:val="32"/>
        </w:rPr>
        <w:t>帐详单展示</w:t>
      </w:r>
      <w:bookmarkEnd w:id="85"/>
    </w:p>
    <w:p w14:paraId="59479CD3" w14:textId="77777777" w:rsidR="004D0434" w:rsidRPr="00144784" w:rsidRDefault="004D0434" w:rsidP="004D0434">
      <w:pPr>
        <w:ind w:firstLineChars="150" w:firstLine="330"/>
        <w:rPr>
          <w:rFonts w:ascii="黑体" w:eastAsia="黑体" w:hAnsi="黑体"/>
        </w:rPr>
      </w:pPr>
      <w:r w:rsidRPr="00144784">
        <w:rPr>
          <w:rFonts w:ascii="黑体" w:eastAsia="黑体" w:hAnsi="黑体" w:hint="eastAsia"/>
        </w:rPr>
        <w:t>1）登陆网厅查看帐详单展示是否正确（帐单展示模板：一级科目-二级科目业务名 费用），如业务名称：139邮箱-云悦听会员12元”</w:t>
      </w:r>
    </w:p>
    <w:p w14:paraId="2B583E58" w14:textId="77777777" w:rsidR="004D0434" w:rsidRPr="00144784" w:rsidRDefault="004D0434" w:rsidP="004D0434">
      <w:pPr>
        <w:ind w:firstLine="480"/>
        <w:rPr>
          <w:rFonts w:ascii="黑体" w:eastAsia="黑体" w:hAnsi="黑体"/>
        </w:rPr>
      </w:pPr>
      <w:r w:rsidRPr="00144784">
        <w:rPr>
          <w:rFonts w:ascii="黑体" w:eastAsia="黑体" w:hAnsi="黑体" w:hint="eastAsia"/>
        </w:rPr>
        <w:t>资费信息：12元。</w:t>
      </w:r>
    </w:p>
    <w:p w14:paraId="735C7AD3" w14:textId="77777777" w:rsidR="00F61C85" w:rsidRPr="00262E4D" w:rsidRDefault="00F61C85" w:rsidP="004D0434">
      <w:pPr>
        <w:ind w:firstLine="480"/>
        <w:rPr>
          <w:rFonts w:ascii="黑体" w:eastAsia="黑体" w:hAnsi="黑体"/>
          <w:strike/>
        </w:rPr>
      </w:pPr>
      <w:r w:rsidRPr="00262E4D">
        <w:rPr>
          <w:rFonts w:ascii="黑体" w:eastAsia="黑体" w:hAnsi="黑体" w:hint="eastAsia"/>
          <w:b/>
          <w:strike/>
          <w:color w:val="FF0000"/>
          <w:sz w:val="24"/>
          <w:highlight w:val="yellow"/>
        </w:rPr>
        <w:t>如有错误在截图中用红色方框圈出</w:t>
      </w:r>
    </w:p>
    <w:p w14:paraId="3DE0EE15" w14:textId="77777777" w:rsidR="004D0434" w:rsidRPr="00144784" w:rsidRDefault="004D0434" w:rsidP="00016047">
      <w:pPr>
        <w:pStyle w:val="30"/>
        <w:numPr>
          <w:ilvl w:val="2"/>
          <w:numId w:val="3"/>
        </w:numPr>
        <w:spacing w:beforeLines="50" w:before="156" w:afterLines="50" w:after="156" w:line="240" w:lineRule="auto"/>
        <w:ind w:left="709"/>
        <w:rPr>
          <w:rFonts w:ascii="黑体" w:eastAsia="黑体" w:hAnsi="黑体"/>
          <w:b w:val="0"/>
          <w:sz w:val="32"/>
        </w:rPr>
      </w:pPr>
      <w:bookmarkStart w:id="86" w:name="_Toc516852043"/>
      <w:r w:rsidRPr="00144784">
        <w:rPr>
          <w:rFonts w:ascii="黑体" w:eastAsia="黑体" w:hAnsi="黑体" w:hint="eastAsia"/>
          <w:b w:val="0"/>
          <w:sz w:val="32"/>
        </w:rPr>
        <w:t>退订</w:t>
      </w:r>
      <w:bookmarkEnd w:id="86"/>
    </w:p>
    <w:p w14:paraId="791A782A" w14:textId="77777777" w:rsidR="004D0434" w:rsidRPr="00144784" w:rsidRDefault="004D0434" w:rsidP="00D827FD">
      <w:pPr>
        <w:pStyle w:val="33"/>
        <w:numPr>
          <w:ilvl w:val="0"/>
          <w:numId w:val="31"/>
        </w:numPr>
        <w:ind w:firstLineChars="0"/>
        <w:rPr>
          <w:rFonts w:ascii="黑体" w:eastAsia="黑体" w:hAnsi="黑体"/>
          <w:sz w:val="24"/>
          <w:szCs w:val="24"/>
        </w:rPr>
      </w:pPr>
      <w:r w:rsidRPr="00144784">
        <w:rPr>
          <w:rFonts w:ascii="黑体" w:eastAsia="黑体" w:hAnsi="黑体" w:hint="eastAsia"/>
          <w:sz w:val="24"/>
          <w:szCs w:val="24"/>
        </w:rPr>
        <w:t>发送0000到10086，回复对应序号退订，查看是否可退订。</w:t>
      </w:r>
    </w:p>
    <w:p w14:paraId="0780C99D" w14:textId="77777777" w:rsidR="004D0434" w:rsidRPr="00144784" w:rsidRDefault="004D0434" w:rsidP="00D827FD">
      <w:pPr>
        <w:pStyle w:val="33"/>
        <w:numPr>
          <w:ilvl w:val="0"/>
          <w:numId w:val="31"/>
        </w:numPr>
        <w:ind w:firstLineChars="0"/>
        <w:rPr>
          <w:rFonts w:ascii="黑体" w:eastAsia="黑体" w:hAnsi="黑体"/>
          <w:sz w:val="24"/>
          <w:szCs w:val="24"/>
        </w:rPr>
      </w:pPr>
      <w:r w:rsidRPr="00144784">
        <w:rPr>
          <w:rFonts w:ascii="黑体" w:eastAsia="黑体" w:hAnsi="黑体" w:hint="eastAsia"/>
          <w:sz w:val="24"/>
          <w:szCs w:val="24"/>
        </w:rPr>
        <w:t>登陆网厅查看是否可以退订，退订成功后，查看业务平台、网厅、掌厅（APP）、短信“0000”、</w:t>
      </w:r>
      <w:r w:rsidRPr="00144784">
        <w:rPr>
          <w:rFonts w:ascii="黑体" w:eastAsia="黑体" w:hAnsi="黑体" w:hint="eastAsia"/>
          <w:sz w:val="24"/>
          <w:szCs w:val="24"/>
        </w:rPr>
        <w:lastRenderedPageBreak/>
        <w:t>10086，确认订购关系是否取消。</w:t>
      </w:r>
    </w:p>
    <w:p w14:paraId="72C3444E" w14:textId="77777777" w:rsidR="004D0434" w:rsidRPr="00144784" w:rsidRDefault="004D0434" w:rsidP="00016047">
      <w:pPr>
        <w:pStyle w:val="30"/>
        <w:numPr>
          <w:ilvl w:val="2"/>
          <w:numId w:val="3"/>
        </w:numPr>
        <w:spacing w:beforeLines="50" w:before="156" w:afterLines="50" w:after="156" w:line="240" w:lineRule="auto"/>
        <w:ind w:left="709"/>
        <w:rPr>
          <w:rFonts w:ascii="黑体" w:eastAsia="黑体" w:hAnsi="黑体"/>
          <w:b w:val="0"/>
          <w:sz w:val="32"/>
        </w:rPr>
      </w:pPr>
      <w:bookmarkStart w:id="87" w:name="_Toc516852044"/>
      <w:r w:rsidRPr="00144784">
        <w:rPr>
          <w:rFonts w:ascii="黑体" w:eastAsia="黑体" w:hAnsi="黑体" w:hint="eastAsia"/>
          <w:b w:val="0"/>
          <w:sz w:val="32"/>
        </w:rPr>
        <w:t>退订短信提醒</w:t>
      </w:r>
      <w:bookmarkEnd w:id="87"/>
    </w:p>
    <w:p w14:paraId="48204DFC" w14:textId="77777777" w:rsidR="004D0434" w:rsidRPr="00144784" w:rsidRDefault="004D0434" w:rsidP="004D0434">
      <w:pPr>
        <w:ind w:left="480"/>
        <w:rPr>
          <w:rFonts w:ascii="黑体" w:eastAsia="黑体" w:hAnsi="黑体"/>
        </w:rPr>
      </w:pPr>
      <w:r w:rsidRPr="00144784">
        <w:rPr>
          <w:rFonts w:ascii="黑体" w:eastAsia="黑体" w:hAnsi="黑体" w:hint="eastAsia"/>
        </w:rPr>
        <w:t>1、验证是否收到退订成功短信提醒</w:t>
      </w:r>
    </w:p>
    <w:p w14:paraId="1A5C9AE2" w14:textId="77777777" w:rsidR="004D0434" w:rsidRPr="00144784" w:rsidRDefault="004D0434" w:rsidP="004D0434">
      <w:pPr>
        <w:ind w:firstLine="480"/>
        <w:rPr>
          <w:rFonts w:ascii="黑体" w:eastAsia="黑体" w:hAnsi="黑体"/>
        </w:rPr>
      </w:pPr>
      <w:r w:rsidRPr="00144784">
        <w:rPr>
          <w:rFonts w:ascii="黑体" w:eastAsia="黑体" w:hAnsi="黑体" w:hint="eastAsia"/>
        </w:rPr>
        <w:t>2、验证短信内容是否规范。</w:t>
      </w:r>
    </w:p>
    <w:p w14:paraId="6DAE9DE0" w14:textId="77777777" w:rsidR="00F61C85" w:rsidRPr="00144784" w:rsidRDefault="00F61C85" w:rsidP="004D0434">
      <w:pPr>
        <w:ind w:firstLine="480"/>
        <w:rPr>
          <w:rFonts w:ascii="黑体" w:eastAsia="黑体" w:hAnsi="黑体"/>
        </w:rPr>
      </w:pPr>
    </w:p>
    <w:p w14:paraId="5EEB890B" w14:textId="77777777" w:rsidR="00F61C85" w:rsidRPr="00144784" w:rsidRDefault="00F61C85" w:rsidP="00016047">
      <w:pPr>
        <w:pStyle w:val="2"/>
        <w:numPr>
          <w:ilvl w:val="1"/>
          <w:numId w:val="3"/>
        </w:numPr>
        <w:tabs>
          <w:tab w:val="num" w:pos="1004"/>
        </w:tabs>
        <w:spacing w:beforeLines="50" w:before="156" w:afterLines="50" w:after="156" w:line="240" w:lineRule="auto"/>
        <w:ind w:left="578" w:hanging="578"/>
        <w:rPr>
          <w:rFonts w:ascii="黑体" w:hAnsi="黑体"/>
          <w:b w:val="0"/>
          <w:sz w:val="36"/>
          <w:szCs w:val="36"/>
          <w:lang w:val="en-US"/>
        </w:rPr>
      </w:pPr>
      <w:bookmarkStart w:id="88" w:name="_Toc516852045"/>
      <w:r w:rsidRPr="00144784">
        <w:rPr>
          <w:rFonts w:ascii="黑体" w:hAnsi="黑体" w:hint="eastAsia"/>
          <w:b w:val="0"/>
          <w:sz w:val="36"/>
          <w:szCs w:val="36"/>
          <w:lang w:val="en-US"/>
        </w:rPr>
        <w:t>需攻克的关键技术</w:t>
      </w:r>
      <w:bookmarkEnd w:id="88"/>
    </w:p>
    <w:p w14:paraId="0CF54FC7" w14:textId="77777777" w:rsidR="00F61C85" w:rsidRPr="00144784" w:rsidRDefault="00F61C85" w:rsidP="00016047">
      <w:pPr>
        <w:pStyle w:val="30"/>
        <w:numPr>
          <w:ilvl w:val="2"/>
          <w:numId w:val="3"/>
        </w:numPr>
        <w:spacing w:beforeLines="50" w:before="156" w:afterLines="50" w:after="156" w:line="240" w:lineRule="auto"/>
        <w:ind w:left="709"/>
        <w:rPr>
          <w:rFonts w:ascii="黑体" w:eastAsia="黑体" w:hAnsi="黑体"/>
          <w:b w:val="0"/>
          <w:sz w:val="32"/>
        </w:rPr>
      </w:pPr>
      <w:bookmarkStart w:id="89" w:name="_Toc516852046"/>
      <w:r w:rsidRPr="00144784">
        <w:rPr>
          <w:rFonts w:ascii="黑体" w:eastAsia="黑体" w:hAnsi="黑体" w:hint="eastAsia"/>
          <w:b w:val="0"/>
          <w:sz w:val="32"/>
        </w:rPr>
        <w:t>并发</w:t>
      </w:r>
      <w:bookmarkEnd w:id="89"/>
    </w:p>
    <w:p w14:paraId="3A024488" w14:textId="77777777" w:rsidR="00F61C85" w:rsidRPr="00144784" w:rsidRDefault="00F61C85" w:rsidP="00F61C85">
      <w:pPr>
        <w:rPr>
          <w:rFonts w:ascii="黑体" w:eastAsia="黑体" w:hAnsi="黑体"/>
        </w:rPr>
      </w:pPr>
      <w:r w:rsidRPr="00144784">
        <w:rPr>
          <w:rFonts w:ascii="黑体" w:eastAsia="黑体" w:hAnsi="黑体" w:hint="eastAsia"/>
        </w:rPr>
        <w:t xml:space="preserve">    需支持最少100的并发用户。</w:t>
      </w:r>
    </w:p>
    <w:p w14:paraId="040BFAF0" w14:textId="77777777" w:rsidR="00F61C85" w:rsidRPr="00144784" w:rsidRDefault="00F61C85" w:rsidP="00016047">
      <w:pPr>
        <w:pStyle w:val="30"/>
        <w:numPr>
          <w:ilvl w:val="2"/>
          <w:numId w:val="3"/>
        </w:numPr>
        <w:spacing w:beforeLines="50" w:before="156" w:afterLines="50" w:after="156" w:line="240" w:lineRule="auto"/>
        <w:ind w:left="709"/>
        <w:rPr>
          <w:rFonts w:ascii="黑体" w:eastAsia="黑体" w:hAnsi="黑体"/>
          <w:b w:val="0"/>
          <w:sz w:val="32"/>
        </w:rPr>
      </w:pPr>
      <w:bookmarkStart w:id="90" w:name="_Toc516852047"/>
      <w:r w:rsidRPr="00144784">
        <w:rPr>
          <w:rFonts w:ascii="黑体" w:eastAsia="黑体" w:hAnsi="黑体" w:hint="eastAsia"/>
          <w:b w:val="0"/>
          <w:sz w:val="32"/>
        </w:rPr>
        <w:t>实时更新订购数据和余额</w:t>
      </w:r>
      <w:bookmarkEnd w:id="90"/>
    </w:p>
    <w:p w14:paraId="5AA68162" w14:textId="77777777" w:rsidR="00F61C85" w:rsidRPr="00144784" w:rsidRDefault="00F61C85" w:rsidP="00F61C85">
      <w:pPr>
        <w:rPr>
          <w:rFonts w:ascii="黑体" w:eastAsia="黑体" w:hAnsi="黑体"/>
        </w:rPr>
      </w:pPr>
      <w:r w:rsidRPr="00144784">
        <w:rPr>
          <w:rFonts w:ascii="黑体" w:eastAsia="黑体" w:hAnsi="黑体" w:hint="eastAsia"/>
        </w:rPr>
        <w:t xml:space="preserve">    需支持从外部接口实时获取订购数据和余额。</w:t>
      </w:r>
    </w:p>
    <w:p w14:paraId="40BE6F48" w14:textId="77777777" w:rsidR="00F61C85" w:rsidRPr="00144784" w:rsidRDefault="00F61C85" w:rsidP="00016047">
      <w:pPr>
        <w:pStyle w:val="30"/>
        <w:numPr>
          <w:ilvl w:val="2"/>
          <w:numId w:val="3"/>
        </w:numPr>
        <w:spacing w:beforeLines="50" w:before="156" w:afterLines="50" w:after="156" w:line="240" w:lineRule="auto"/>
        <w:ind w:left="709"/>
        <w:rPr>
          <w:rFonts w:ascii="黑体" w:eastAsia="黑体" w:hAnsi="黑体"/>
          <w:b w:val="0"/>
          <w:sz w:val="32"/>
        </w:rPr>
      </w:pPr>
      <w:bookmarkStart w:id="91" w:name="_Toc516852048"/>
      <w:r w:rsidRPr="00144784">
        <w:rPr>
          <w:rFonts w:ascii="黑体" w:eastAsia="黑体" w:hAnsi="黑体" w:hint="eastAsia"/>
          <w:b w:val="0"/>
          <w:sz w:val="32"/>
        </w:rPr>
        <w:t>测试结果截图</w:t>
      </w:r>
      <w:bookmarkEnd w:id="91"/>
    </w:p>
    <w:p w14:paraId="64BFFF76" w14:textId="77777777" w:rsidR="00F61C85" w:rsidRPr="00144784" w:rsidRDefault="00F61C85" w:rsidP="00F61C85">
      <w:pPr>
        <w:rPr>
          <w:rFonts w:ascii="黑体" w:eastAsia="黑体" w:hAnsi="黑体"/>
        </w:rPr>
      </w:pPr>
      <w:r w:rsidRPr="00144784">
        <w:rPr>
          <w:rFonts w:ascii="黑体" w:eastAsia="黑体" w:hAnsi="黑体" w:hint="eastAsia"/>
        </w:rPr>
        <w:t xml:space="preserve">    需支持测试结果截图并在错误处用红色方框圈出。</w:t>
      </w:r>
    </w:p>
    <w:p w14:paraId="34B837B2" w14:textId="77777777" w:rsidR="00F61C85" w:rsidRPr="00144784" w:rsidRDefault="00F61C85" w:rsidP="00016047">
      <w:pPr>
        <w:pStyle w:val="30"/>
        <w:numPr>
          <w:ilvl w:val="2"/>
          <w:numId w:val="3"/>
        </w:numPr>
        <w:spacing w:beforeLines="50" w:before="156" w:afterLines="50" w:after="156" w:line="240" w:lineRule="auto"/>
        <w:ind w:left="709"/>
        <w:rPr>
          <w:rFonts w:ascii="黑体" w:eastAsia="黑体" w:hAnsi="黑体"/>
          <w:b w:val="0"/>
          <w:sz w:val="32"/>
        </w:rPr>
      </w:pPr>
      <w:bookmarkStart w:id="92" w:name="_Toc516852049"/>
      <w:r w:rsidRPr="00144784">
        <w:rPr>
          <w:rFonts w:ascii="黑体" w:eastAsia="黑体" w:hAnsi="黑体" w:hint="eastAsia"/>
          <w:b w:val="0"/>
          <w:sz w:val="32"/>
        </w:rPr>
        <w:t>脚本IE、chrome</w:t>
      </w:r>
      <w:r w:rsidR="00144784">
        <w:rPr>
          <w:rFonts w:ascii="黑体" w:eastAsia="黑体" w:hAnsi="黑体" w:hint="eastAsia"/>
          <w:b w:val="0"/>
          <w:sz w:val="32"/>
        </w:rPr>
        <w:t>、</w:t>
      </w:r>
      <w:r w:rsidR="00144784">
        <w:rPr>
          <w:rFonts w:ascii="黑体" w:eastAsia="黑体" w:hAnsi="黑体" w:hint="eastAsia"/>
          <w:sz w:val="24"/>
          <w:lang w:val="en-US"/>
        </w:rPr>
        <w:t>firefox</w:t>
      </w:r>
      <w:r w:rsidRPr="00144784">
        <w:rPr>
          <w:rFonts w:ascii="黑体" w:eastAsia="黑体" w:hAnsi="黑体" w:hint="eastAsia"/>
          <w:b w:val="0"/>
          <w:sz w:val="32"/>
        </w:rPr>
        <w:t>等录制</w:t>
      </w:r>
      <w:bookmarkEnd w:id="92"/>
    </w:p>
    <w:p w14:paraId="1A3D7BBC" w14:textId="77777777" w:rsidR="00F61C85" w:rsidRPr="00144784" w:rsidRDefault="00F61C85" w:rsidP="00F61C85">
      <w:pPr>
        <w:rPr>
          <w:rFonts w:ascii="黑体" w:eastAsia="黑体" w:hAnsi="黑体"/>
        </w:rPr>
      </w:pPr>
      <w:r w:rsidRPr="00144784">
        <w:rPr>
          <w:rFonts w:ascii="黑体" w:eastAsia="黑体" w:hAnsi="黑体" w:hint="eastAsia"/>
        </w:rPr>
        <w:t xml:space="preserve">    需支持脚本在多个浏览器录制，特别是IE浏览器。</w:t>
      </w:r>
    </w:p>
    <w:p w14:paraId="43C0AD7E" w14:textId="77777777" w:rsidR="00F61C85" w:rsidRPr="00144784" w:rsidRDefault="00F61C85" w:rsidP="00016047">
      <w:pPr>
        <w:pStyle w:val="30"/>
        <w:numPr>
          <w:ilvl w:val="2"/>
          <w:numId w:val="3"/>
        </w:numPr>
        <w:spacing w:beforeLines="50" w:before="156" w:afterLines="50" w:after="156" w:line="240" w:lineRule="auto"/>
        <w:ind w:left="709"/>
        <w:rPr>
          <w:rFonts w:ascii="黑体" w:eastAsia="黑体" w:hAnsi="黑体"/>
          <w:b w:val="0"/>
          <w:sz w:val="32"/>
        </w:rPr>
      </w:pPr>
      <w:bookmarkStart w:id="93" w:name="_Toc516852050"/>
      <w:r w:rsidRPr="00144784">
        <w:rPr>
          <w:rFonts w:ascii="黑体" w:eastAsia="黑体" w:hAnsi="黑体" w:hint="eastAsia"/>
          <w:b w:val="0"/>
          <w:sz w:val="32"/>
        </w:rPr>
        <w:t>验证码</w:t>
      </w:r>
      <w:bookmarkEnd w:id="93"/>
    </w:p>
    <w:p w14:paraId="51CC9E94" w14:textId="77777777" w:rsidR="00F61C85" w:rsidRPr="00144784" w:rsidRDefault="00F61C85" w:rsidP="00F61C85">
      <w:pPr>
        <w:rPr>
          <w:rFonts w:ascii="黑体" w:eastAsia="黑体" w:hAnsi="黑体"/>
        </w:rPr>
      </w:pPr>
      <w:r w:rsidRPr="00144784">
        <w:rPr>
          <w:rFonts w:ascii="黑体" w:eastAsia="黑体" w:hAnsi="黑体" w:hint="eastAsia"/>
        </w:rPr>
        <w:t xml:space="preserve">    需支持验证码识别技术。</w:t>
      </w:r>
    </w:p>
    <w:p w14:paraId="31EC6B82" w14:textId="77777777" w:rsidR="004D0434" w:rsidRPr="00144784" w:rsidRDefault="004D0434" w:rsidP="004D0434">
      <w:pPr>
        <w:rPr>
          <w:rFonts w:ascii="黑体" w:eastAsia="黑体" w:hAnsi="黑体"/>
          <w:lang w:val="en-US"/>
        </w:rPr>
      </w:pPr>
    </w:p>
    <w:p w14:paraId="55E5289A" w14:textId="77777777" w:rsidR="0070014F" w:rsidRPr="00144784" w:rsidRDefault="0070014F" w:rsidP="00016047">
      <w:pPr>
        <w:pStyle w:val="1"/>
        <w:numPr>
          <w:ilvl w:val="0"/>
          <w:numId w:val="3"/>
        </w:numPr>
        <w:spacing w:beforeLines="100" w:before="312" w:afterLines="100" w:after="312" w:line="240" w:lineRule="auto"/>
        <w:ind w:left="431" w:hanging="431"/>
        <w:rPr>
          <w:rFonts w:ascii="黑体" w:eastAsia="黑体" w:hAnsi="黑体"/>
          <w:b w:val="0"/>
          <w:color w:val="auto"/>
          <w:sz w:val="40"/>
          <w:szCs w:val="40"/>
        </w:rPr>
      </w:pPr>
      <w:bookmarkStart w:id="94" w:name="_Toc516852051"/>
      <w:r w:rsidRPr="00144784">
        <w:rPr>
          <w:rFonts w:ascii="黑体" w:eastAsia="黑体" w:hAnsi="黑体"/>
          <w:b w:val="0"/>
          <w:color w:val="auto"/>
          <w:sz w:val="40"/>
          <w:szCs w:val="40"/>
        </w:rPr>
        <w:lastRenderedPageBreak/>
        <w:t>系统</w:t>
      </w:r>
      <w:bookmarkStart w:id="95" w:name="_Toc360548464"/>
      <w:bookmarkEnd w:id="79"/>
      <w:r w:rsidR="00EF7569" w:rsidRPr="00144784">
        <w:rPr>
          <w:rFonts w:ascii="黑体" w:eastAsia="黑体" w:hAnsi="黑体" w:hint="eastAsia"/>
          <w:b w:val="0"/>
          <w:color w:val="auto"/>
          <w:sz w:val="40"/>
          <w:szCs w:val="40"/>
        </w:rPr>
        <w:t>开发要求</w:t>
      </w:r>
      <w:bookmarkEnd w:id="94"/>
    </w:p>
    <w:p w14:paraId="535375A2" w14:textId="77777777" w:rsidR="0070014F" w:rsidRPr="00144784" w:rsidRDefault="0070014F" w:rsidP="00016047">
      <w:pPr>
        <w:pStyle w:val="2"/>
        <w:numPr>
          <w:ilvl w:val="1"/>
          <w:numId w:val="3"/>
        </w:numPr>
        <w:tabs>
          <w:tab w:val="num" w:pos="1004"/>
        </w:tabs>
        <w:spacing w:beforeLines="50" w:before="156" w:afterLines="50" w:after="156" w:line="240" w:lineRule="auto"/>
        <w:ind w:left="578" w:hanging="578"/>
        <w:rPr>
          <w:rFonts w:ascii="黑体" w:hAnsi="黑体"/>
          <w:b w:val="0"/>
          <w:sz w:val="36"/>
          <w:szCs w:val="36"/>
          <w:lang w:val="en-US"/>
        </w:rPr>
      </w:pPr>
      <w:bookmarkStart w:id="96" w:name="_Toc451782239"/>
      <w:bookmarkStart w:id="97" w:name="_Toc516852052"/>
      <w:bookmarkEnd w:id="95"/>
      <w:r w:rsidRPr="00144784">
        <w:rPr>
          <w:rFonts w:ascii="黑体" w:hAnsi="黑体"/>
          <w:b w:val="0"/>
          <w:sz w:val="36"/>
          <w:szCs w:val="36"/>
          <w:lang w:val="en-US"/>
        </w:rPr>
        <w:t>项目周期</w:t>
      </w:r>
      <w:bookmarkEnd w:id="96"/>
      <w:bookmarkEnd w:id="97"/>
    </w:p>
    <w:p w14:paraId="43D4B1F3" w14:textId="77777777" w:rsidR="0070014F" w:rsidRPr="00144784" w:rsidRDefault="00BC0E79" w:rsidP="0070014F">
      <w:pPr>
        <w:pStyle w:val="aff8"/>
        <w:spacing w:line="360" w:lineRule="auto"/>
        <w:ind w:firstLineChars="200" w:firstLine="480"/>
        <w:rPr>
          <w:rFonts w:ascii="黑体" w:eastAsia="黑体" w:hAnsi="黑体"/>
          <w:iCs/>
          <w:color w:val="000000"/>
          <w:sz w:val="24"/>
          <w:szCs w:val="24"/>
          <w:lang w:val="zh-CN"/>
        </w:rPr>
      </w:pPr>
      <w:r w:rsidRPr="00144784">
        <w:rPr>
          <w:rFonts w:ascii="黑体" w:eastAsia="黑体" w:hAnsi="黑体"/>
          <w:iCs/>
          <w:color w:val="000000"/>
          <w:sz w:val="24"/>
          <w:szCs w:val="24"/>
          <w:lang w:val="zh-CN"/>
        </w:rPr>
        <w:t>开发周期：</w:t>
      </w:r>
      <w:r w:rsidR="00EF7569" w:rsidRPr="00144784">
        <w:rPr>
          <w:rFonts w:ascii="黑体" w:eastAsia="黑体" w:hAnsi="黑体" w:hint="eastAsia"/>
          <w:iCs/>
          <w:color w:val="000000"/>
          <w:sz w:val="24"/>
          <w:szCs w:val="24"/>
          <w:lang w:val="zh-CN"/>
        </w:rPr>
        <w:t>2018年6月5号-2018年8月5号；</w:t>
      </w:r>
      <w:r w:rsidR="0070014F" w:rsidRPr="00144784">
        <w:rPr>
          <w:rFonts w:ascii="黑体" w:eastAsia="黑体" w:hAnsi="黑体"/>
          <w:iCs/>
          <w:color w:val="000000"/>
          <w:sz w:val="24"/>
          <w:szCs w:val="24"/>
          <w:lang w:val="zh-CN"/>
        </w:rPr>
        <w:t xml:space="preserve"> </w:t>
      </w:r>
    </w:p>
    <w:p w14:paraId="51BB98E8" w14:textId="77777777" w:rsidR="0070014F" w:rsidRPr="00144784" w:rsidRDefault="0070014F" w:rsidP="0070014F">
      <w:pPr>
        <w:pStyle w:val="aff8"/>
        <w:spacing w:line="360" w:lineRule="auto"/>
        <w:ind w:firstLineChars="200" w:firstLine="480"/>
        <w:rPr>
          <w:rFonts w:ascii="黑体" w:eastAsia="黑体" w:hAnsi="黑体"/>
          <w:iCs/>
          <w:color w:val="000000"/>
          <w:sz w:val="24"/>
          <w:szCs w:val="24"/>
          <w:lang w:val="zh-CN"/>
        </w:rPr>
      </w:pPr>
      <w:r w:rsidRPr="00144784">
        <w:rPr>
          <w:rFonts w:ascii="黑体" w:eastAsia="黑体" w:hAnsi="黑体"/>
          <w:iCs/>
          <w:color w:val="000000"/>
          <w:sz w:val="24"/>
          <w:szCs w:val="24"/>
          <w:lang w:val="zh-CN"/>
        </w:rPr>
        <w:t>维护周期：</w:t>
      </w:r>
      <w:r w:rsidR="00EF7569" w:rsidRPr="00144784">
        <w:rPr>
          <w:rFonts w:ascii="黑体" w:eastAsia="黑体" w:hAnsi="黑体" w:hint="eastAsia"/>
          <w:iCs/>
          <w:color w:val="000000"/>
          <w:sz w:val="24"/>
          <w:szCs w:val="24"/>
          <w:lang w:val="zh-CN"/>
        </w:rPr>
        <w:t>长期。</w:t>
      </w:r>
    </w:p>
    <w:p w14:paraId="24E5F01F" w14:textId="77777777" w:rsidR="00CD5A58" w:rsidRPr="00144784" w:rsidRDefault="00CD5A58" w:rsidP="0070014F">
      <w:pPr>
        <w:pStyle w:val="aff8"/>
        <w:spacing w:line="360" w:lineRule="auto"/>
        <w:ind w:firstLineChars="200" w:firstLine="480"/>
        <w:rPr>
          <w:rFonts w:ascii="黑体" w:eastAsia="黑体" w:hAnsi="黑体"/>
          <w:iCs/>
          <w:color w:val="000000"/>
          <w:sz w:val="24"/>
          <w:szCs w:val="24"/>
          <w:lang w:val="zh-CN"/>
        </w:rPr>
      </w:pPr>
    </w:p>
    <w:p w14:paraId="2439A80F" w14:textId="77777777" w:rsidR="0070014F" w:rsidRPr="00144784" w:rsidRDefault="0070014F" w:rsidP="00016047">
      <w:pPr>
        <w:pStyle w:val="1"/>
        <w:numPr>
          <w:ilvl w:val="0"/>
          <w:numId w:val="3"/>
        </w:numPr>
        <w:spacing w:beforeLines="100" w:before="312" w:afterLines="100" w:after="312" w:line="240" w:lineRule="auto"/>
        <w:ind w:left="431" w:hanging="431"/>
        <w:rPr>
          <w:rFonts w:ascii="黑体" w:eastAsia="黑体" w:hAnsi="黑体"/>
          <w:b w:val="0"/>
          <w:color w:val="auto"/>
          <w:sz w:val="40"/>
          <w:szCs w:val="40"/>
        </w:rPr>
      </w:pPr>
      <w:bookmarkStart w:id="98" w:name="_Toc451782236"/>
      <w:bookmarkStart w:id="99" w:name="_Toc516852053"/>
      <w:r w:rsidRPr="00144784">
        <w:rPr>
          <w:rFonts w:ascii="黑体" w:eastAsia="黑体" w:hAnsi="黑体" w:hint="eastAsia"/>
          <w:b w:val="0"/>
          <w:color w:val="auto"/>
          <w:sz w:val="40"/>
          <w:szCs w:val="40"/>
        </w:rPr>
        <w:t>关键性</w:t>
      </w:r>
      <w:r w:rsidRPr="00144784">
        <w:rPr>
          <w:rFonts w:ascii="黑体" w:eastAsia="黑体" w:hAnsi="黑体"/>
          <w:b w:val="0"/>
          <w:color w:val="auto"/>
          <w:sz w:val="40"/>
          <w:szCs w:val="40"/>
        </w:rPr>
        <w:t>需求</w:t>
      </w:r>
      <w:bookmarkEnd w:id="98"/>
      <w:r w:rsidRPr="00144784">
        <w:rPr>
          <w:rFonts w:ascii="黑体" w:eastAsia="黑体" w:hAnsi="黑体" w:hint="eastAsia"/>
          <w:b w:val="0"/>
          <w:color w:val="auto"/>
          <w:sz w:val="40"/>
          <w:szCs w:val="40"/>
        </w:rPr>
        <w:t>列表</w:t>
      </w:r>
      <w:bookmarkEnd w:id="99"/>
    </w:p>
    <w:p w14:paraId="52F11646" w14:textId="77777777" w:rsidR="0070014F" w:rsidRPr="00144784" w:rsidRDefault="0070014F" w:rsidP="0070014F">
      <w:pPr>
        <w:shd w:val="clear" w:color="auto" w:fill="C7EDCC"/>
        <w:spacing w:line="240" w:lineRule="atLeast"/>
        <w:ind w:firstLine="420"/>
        <w:rPr>
          <w:rFonts w:ascii="黑体" w:eastAsia="黑体" w:hAnsi="黑体"/>
          <w:sz w:val="24"/>
        </w:rPr>
      </w:pPr>
      <w:r w:rsidRPr="00144784">
        <w:rPr>
          <w:rFonts w:ascii="黑体" w:eastAsia="黑体" w:hAnsi="黑体" w:hint="eastAsia"/>
          <w:sz w:val="24"/>
        </w:rPr>
        <w:t>本平台关键性需求如下表：</w:t>
      </w:r>
    </w:p>
    <w:tbl>
      <w:tblPr>
        <w:tblW w:w="8217" w:type="dxa"/>
        <w:jc w:val="center"/>
        <w:tblLook w:val="04A0" w:firstRow="1" w:lastRow="0" w:firstColumn="1" w:lastColumn="0" w:noHBand="0" w:noVBand="1"/>
      </w:tblPr>
      <w:tblGrid>
        <w:gridCol w:w="2122"/>
        <w:gridCol w:w="2409"/>
        <w:gridCol w:w="3686"/>
      </w:tblGrid>
      <w:tr w:rsidR="00C33453" w:rsidRPr="00144784" w14:paraId="4B7996F2" w14:textId="77777777" w:rsidTr="00C33453">
        <w:trPr>
          <w:trHeight w:val="27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F05892" w14:textId="77777777" w:rsidR="00DE06F0" w:rsidRPr="00144784" w:rsidRDefault="00DE06F0"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序号</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7082840C" w14:textId="77777777" w:rsidR="00DE06F0" w:rsidRPr="00144784" w:rsidRDefault="00DE06F0"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章节编号</w:t>
            </w:r>
          </w:p>
        </w:tc>
        <w:tc>
          <w:tcPr>
            <w:tcW w:w="3686" w:type="dxa"/>
            <w:tcBorders>
              <w:top w:val="single" w:sz="4" w:space="0" w:color="auto"/>
              <w:left w:val="nil"/>
              <w:bottom w:val="single" w:sz="4" w:space="0" w:color="auto"/>
              <w:right w:val="single" w:sz="4" w:space="0" w:color="auto"/>
            </w:tcBorders>
            <w:shd w:val="clear" w:color="auto" w:fill="auto"/>
            <w:noWrap/>
            <w:vAlign w:val="center"/>
            <w:hideMark/>
          </w:tcPr>
          <w:p w14:paraId="5A10A43D" w14:textId="77777777" w:rsidR="00DE06F0" w:rsidRPr="00144784" w:rsidRDefault="00DE06F0"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章节名称</w:t>
            </w:r>
          </w:p>
        </w:tc>
      </w:tr>
      <w:tr w:rsidR="00DE06F0" w:rsidRPr="00144784" w14:paraId="1DCA070E" w14:textId="77777777" w:rsidTr="00C33453">
        <w:trPr>
          <w:trHeight w:val="27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12A09324" w14:textId="77777777" w:rsidR="00DE06F0" w:rsidRPr="00144784" w:rsidRDefault="00DE06F0"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1</w:t>
            </w:r>
          </w:p>
        </w:tc>
        <w:tc>
          <w:tcPr>
            <w:tcW w:w="2409" w:type="dxa"/>
            <w:tcBorders>
              <w:top w:val="nil"/>
              <w:left w:val="nil"/>
              <w:bottom w:val="single" w:sz="4" w:space="0" w:color="auto"/>
              <w:right w:val="single" w:sz="4" w:space="0" w:color="auto"/>
            </w:tcBorders>
            <w:shd w:val="clear" w:color="auto" w:fill="auto"/>
            <w:noWrap/>
            <w:vAlign w:val="center"/>
            <w:hideMark/>
          </w:tcPr>
          <w:p w14:paraId="35397BA9" w14:textId="77777777" w:rsidR="00DE06F0" w:rsidRPr="00144784" w:rsidRDefault="00DE06F0"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4.1.1</w:t>
            </w:r>
          </w:p>
        </w:tc>
        <w:tc>
          <w:tcPr>
            <w:tcW w:w="3686" w:type="dxa"/>
            <w:tcBorders>
              <w:top w:val="nil"/>
              <w:left w:val="nil"/>
              <w:bottom w:val="single" w:sz="4" w:space="0" w:color="auto"/>
              <w:right w:val="single" w:sz="4" w:space="0" w:color="auto"/>
            </w:tcBorders>
            <w:shd w:val="clear" w:color="auto" w:fill="auto"/>
            <w:noWrap/>
            <w:vAlign w:val="center"/>
            <w:hideMark/>
          </w:tcPr>
          <w:p w14:paraId="7949C2FB" w14:textId="77777777" w:rsidR="00DE06F0" w:rsidRPr="00144784" w:rsidRDefault="00895E63"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测试管理</w:t>
            </w:r>
          </w:p>
        </w:tc>
      </w:tr>
      <w:tr w:rsidR="003C7F11" w:rsidRPr="00144784" w14:paraId="05EF254A" w14:textId="77777777" w:rsidTr="00C33453">
        <w:trPr>
          <w:trHeight w:val="27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A7D5EE7" w14:textId="77777777" w:rsidR="003C7F11" w:rsidRPr="00144784" w:rsidRDefault="003C7F11"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2</w:t>
            </w:r>
          </w:p>
        </w:tc>
        <w:tc>
          <w:tcPr>
            <w:tcW w:w="2409" w:type="dxa"/>
            <w:tcBorders>
              <w:top w:val="nil"/>
              <w:left w:val="nil"/>
              <w:bottom w:val="single" w:sz="4" w:space="0" w:color="auto"/>
              <w:right w:val="single" w:sz="4" w:space="0" w:color="auto"/>
            </w:tcBorders>
            <w:shd w:val="clear" w:color="auto" w:fill="auto"/>
            <w:noWrap/>
            <w:vAlign w:val="center"/>
            <w:hideMark/>
          </w:tcPr>
          <w:p w14:paraId="66AEB44F" w14:textId="77777777" w:rsidR="003C7F11" w:rsidRPr="00144784" w:rsidRDefault="003C7F11" w:rsidP="00895E63">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4.1.</w:t>
            </w:r>
            <w:r w:rsidR="006A45AD" w:rsidRPr="00144784">
              <w:rPr>
                <w:rFonts w:ascii="黑体" w:eastAsia="黑体" w:hAnsi="黑体" w:cs="宋体"/>
                <w:iCs w:val="0"/>
                <w:szCs w:val="22"/>
                <w:lang w:val="en-US"/>
              </w:rPr>
              <w:t>2</w:t>
            </w:r>
          </w:p>
        </w:tc>
        <w:tc>
          <w:tcPr>
            <w:tcW w:w="3686" w:type="dxa"/>
            <w:tcBorders>
              <w:top w:val="nil"/>
              <w:left w:val="nil"/>
              <w:bottom w:val="single" w:sz="4" w:space="0" w:color="auto"/>
              <w:right w:val="single" w:sz="4" w:space="0" w:color="auto"/>
            </w:tcBorders>
            <w:shd w:val="clear" w:color="auto" w:fill="auto"/>
            <w:noWrap/>
            <w:vAlign w:val="center"/>
            <w:hideMark/>
          </w:tcPr>
          <w:p w14:paraId="57482638" w14:textId="77777777" w:rsidR="003C7F11" w:rsidRPr="00144784" w:rsidRDefault="00895E63"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资源管理</w:t>
            </w:r>
          </w:p>
        </w:tc>
      </w:tr>
      <w:tr w:rsidR="003C7F11" w:rsidRPr="00144784" w14:paraId="583DFEAE" w14:textId="77777777" w:rsidTr="00C33453">
        <w:trPr>
          <w:trHeight w:val="27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2762D6C" w14:textId="77777777" w:rsidR="003C7F11" w:rsidRPr="00144784" w:rsidRDefault="003C7F11"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4</w:t>
            </w:r>
          </w:p>
        </w:tc>
        <w:tc>
          <w:tcPr>
            <w:tcW w:w="2409" w:type="dxa"/>
            <w:tcBorders>
              <w:top w:val="nil"/>
              <w:left w:val="nil"/>
              <w:bottom w:val="single" w:sz="4" w:space="0" w:color="auto"/>
              <w:right w:val="single" w:sz="4" w:space="0" w:color="auto"/>
            </w:tcBorders>
            <w:shd w:val="clear" w:color="auto" w:fill="auto"/>
            <w:noWrap/>
            <w:vAlign w:val="center"/>
            <w:hideMark/>
          </w:tcPr>
          <w:p w14:paraId="4AB96226" w14:textId="77777777" w:rsidR="003C7F11" w:rsidRPr="00144784" w:rsidRDefault="003C7F11" w:rsidP="00CD5A58">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4.1.</w:t>
            </w:r>
            <w:r w:rsidR="00CD5A58">
              <w:rPr>
                <w:rFonts w:ascii="黑体" w:eastAsia="黑体" w:hAnsi="黑体" w:cs="宋体" w:hint="eastAsia"/>
                <w:iCs w:val="0"/>
                <w:szCs w:val="22"/>
                <w:lang w:val="en-US"/>
              </w:rPr>
              <w:t>5.2、4.1.5.3</w:t>
            </w:r>
          </w:p>
        </w:tc>
        <w:tc>
          <w:tcPr>
            <w:tcW w:w="3686" w:type="dxa"/>
            <w:tcBorders>
              <w:top w:val="nil"/>
              <w:left w:val="nil"/>
              <w:bottom w:val="single" w:sz="4" w:space="0" w:color="auto"/>
              <w:right w:val="single" w:sz="4" w:space="0" w:color="auto"/>
            </w:tcBorders>
            <w:shd w:val="clear" w:color="auto" w:fill="auto"/>
            <w:noWrap/>
            <w:vAlign w:val="center"/>
            <w:hideMark/>
          </w:tcPr>
          <w:p w14:paraId="44F72472" w14:textId="77777777" w:rsidR="003C7F11" w:rsidRPr="00144784" w:rsidRDefault="00895E63"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接口要求</w:t>
            </w:r>
          </w:p>
        </w:tc>
      </w:tr>
      <w:tr w:rsidR="00FD51DB" w:rsidRPr="00144784" w14:paraId="2A90CC42" w14:textId="77777777" w:rsidTr="00C33453">
        <w:trPr>
          <w:trHeight w:val="27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D604E2C" w14:textId="77777777" w:rsidR="00FD51DB" w:rsidRPr="00144784" w:rsidRDefault="00FD51DB"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5</w:t>
            </w:r>
          </w:p>
        </w:tc>
        <w:tc>
          <w:tcPr>
            <w:tcW w:w="2409" w:type="dxa"/>
            <w:tcBorders>
              <w:top w:val="nil"/>
              <w:left w:val="nil"/>
              <w:bottom w:val="single" w:sz="4" w:space="0" w:color="auto"/>
              <w:right w:val="single" w:sz="4" w:space="0" w:color="auto"/>
            </w:tcBorders>
            <w:shd w:val="clear" w:color="auto" w:fill="auto"/>
            <w:noWrap/>
            <w:vAlign w:val="center"/>
            <w:hideMark/>
          </w:tcPr>
          <w:p w14:paraId="52A3DC94" w14:textId="77777777" w:rsidR="00FD51DB" w:rsidRPr="00144784" w:rsidRDefault="00895E63" w:rsidP="006A45AD">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6</w:t>
            </w:r>
          </w:p>
        </w:tc>
        <w:tc>
          <w:tcPr>
            <w:tcW w:w="3686" w:type="dxa"/>
            <w:tcBorders>
              <w:top w:val="nil"/>
              <w:left w:val="nil"/>
              <w:bottom w:val="single" w:sz="4" w:space="0" w:color="auto"/>
              <w:right w:val="single" w:sz="4" w:space="0" w:color="auto"/>
            </w:tcBorders>
            <w:shd w:val="clear" w:color="auto" w:fill="auto"/>
            <w:noWrap/>
            <w:vAlign w:val="center"/>
            <w:hideMark/>
          </w:tcPr>
          <w:p w14:paraId="7351F780" w14:textId="77777777" w:rsidR="00FD51DB" w:rsidRPr="00144784" w:rsidRDefault="00895E63" w:rsidP="00DE06F0">
            <w:pPr>
              <w:widowControl/>
              <w:autoSpaceDE/>
              <w:autoSpaceDN/>
              <w:adjustRightInd/>
              <w:spacing w:line="240" w:lineRule="auto"/>
              <w:jc w:val="center"/>
              <w:rPr>
                <w:rFonts w:ascii="黑体" w:eastAsia="黑体" w:hAnsi="黑体" w:cs="宋体"/>
                <w:iCs w:val="0"/>
                <w:szCs w:val="22"/>
                <w:lang w:val="en-US"/>
              </w:rPr>
            </w:pPr>
            <w:r w:rsidRPr="00144784">
              <w:rPr>
                <w:rFonts w:ascii="黑体" w:eastAsia="黑体" w:hAnsi="黑体" w:cs="宋体" w:hint="eastAsia"/>
                <w:iCs w:val="0"/>
                <w:szCs w:val="22"/>
                <w:lang w:val="en-US"/>
              </w:rPr>
              <w:t>关键技术与验证</w:t>
            </w:r>
          </w:p>
        </w:tc>
      </w:tr>
    </w:tbl>
    <w:p w14:paraId="0FF8C30A" w14:textId="77777777" w:rsidR="0070014F" w:rsidRPr="00144784" w:rsidRDefault="0070014F" w:rsidP="0003292F">
      <w:pPr>
        <w:rPr>
          <w:rFonts w:ascii="黑体" w:eastAsia="黑体" w:hAnsi="黑体"/>
          <w:b/>
        </w:rPr>
      </w:pPr>
    </w:p>
    <w:p w14:paraId="555F1FE9" w14:textId="77777777" w:rsidR="00F21AA7" w:rsidRPr="00144784" w:rsidRDefault="00F21AA7" w:rsidP="00016047">
      <w:pPr>
        <w:pStyle w:val="1"/>
        <w:numPr>
          <w:ilvl w:val="0"/>
          <w:numId w:val="3"/>
        </w:numPr>
        <w:tabs>
          <w:tab w:val="num" w:pos="360"/>
        </w:tabs>
        <w:spacing w:beforeLines="100" w:before="312" w:afterLines="100" w:after="312" w:line="240" w:lineRule="auto"/>
        <w:ind w:left="431" w:hanging="431"/>
        <w:rPr>
          <w:rFonts w:ascii="黑体" w:eastAsia="黑体" w:hAnsi="黑体" w:cs="Arial"/>
          <w:b w:val="0"/>
          <w:color w:val="auto"/>
          <w:sz w:val="40"/>
          <w:szCs w:val="40"/>
        </w:rPr>
      </w:pPr>
      <w:bookmarkStart w:id="100" w:name="_Toc516852054"/>
      <w:r w:rsidRPr="00144784">
        <w:rPr>
          <w:rFonts w:ascii="黑体" w:eastAsia="黑体" w:hAnsi="黑体" w:cs="Arial" w:hint="eastAsia"/>
          <w:b w:val="0"/>
          <w:color w:val="auto"/>
          <w:sz w:val="40"/>
          <w:szCs w:val="40"/>
        </w:rPr>
        <w:t>其它约束</w:t>
      </w:r>
      <w:bookmarkEnd w:id="63"/>
      <w:bookmarkEnd w:id="100"/>
    </w:p>
    <w:p w14:paraId="3D582036" w14:textId="77777777" w:rsidR="00554E70" w:rsidRPr="00144784" w:rsidRDefault="005948C6" w:rsidP="00016047">
      <w:pPr>
        <w:pStyle w:val="2"/>
        <w:numPr>
          <w:ilvl w:val="1"/>
          <w:numId w:val="3"/>
        </w:numPr>
        <w:tabs>
          <w:tab w:val="num" w:pos="1004"/>
        </w:tabs>
        <w:spacing w:beforeLines="50" w:before="156" w:afterLines="50" w:after="156" w:line="240" w:lineRule="auto"/>
        <w:ind w:left="578" w:hanging="578"/>
        <w:rPr>
          <w:rFonts w:ascii="黑体" w:hAnsi="黑体" w:cs="Arial"/>
          <w:b w:val="0"/>
          <w:sz w:val="36"/>
          <w:szCs w:val="36"/>
          <w:lang w:val="en-US"/>
        </w:rPr>
      </w:pPr>
      <w:bookmarkStart w:id="101" w:name="_Toc451854227"/>
      <w:bookmarkStart w:id="102" w:name="_Toc516852055"/>
      <w:bookmarkStart w:id="103" w:name="_Toc360548468"/>
      <w:r w:rsidRPr="00144784">
        <w:rPr>
          <w:rFonts w:ascii="黑体" w:hAnsi="黑体" w:cs="Arial" w:hint="eastAsia"/>
          <w:b w:val="0"/>
          <w:sz w:val="36"/>
          <w:szCs w:val="36"/>
          <w:lang w:val="en-US"/>
        </w:rPr>
        <w:t>第三方软件使用约束</w:t>
      </w:r>
      <w:bookmarkEnd w:id="101"/>
      <w:bookmarkEnd w:id="102"/>
    </w:p>
    <w:p w14:paraId="78D8870A" w14:textId="77777777" w:rsidR="00EF7569" w:rsidRPr="00144784" w:rsidRDefault="00EF7569" w:rsidP="00EF7569">
      <w:pPr>
        <w:pStyle w:val="a6"/>
        <w:spacing w:line="360" w:lineRule="auto"/>
        <w:ind w:firstLine="420"/>
        <w:rPr>
          <w:rFonts w:ascii="黑体" w:eastAsia="黑体" w:hAnsi="黑体"/>
          <w:sz w:val="24"/>
          <w:szCs w:val="24"/>
          <w:lang w:eastAsia="zh-CN"/>
        </w:rPr>
      </w:pPr>
      <w:r w:rsidRPr="00144784">
        <w:rPr>
          <w:rFonts w:ascii="黑体" w:eastAsia="黑体" w:hAnsi="黑体" w:hint="eastAsia"/>
          <w:sz w:val="24"/>
          <w:szCs w:val="24"/>
          <w:lang w:eastAsia="zh-CN"/>
        </w:rPr>
        <w:t>如使用任何第三方软件，需满足以上用户需求，并确保满足所有自动化测试技术</w:t>
      </w:r>
      <w:r w:rsidR="00330ED4" w:rsidRPr="00144784">
        <w:rPr>
          <w:rFonts w:ascii="黑体" w:eastAsia="黑体" w:hAnsi="黑体" w:hint="eastAsia"/>
          <w:sz w:val="24"/>
          <w:szCs w:val="24"/>
          <w:lang w:eastAsia="zh-CN"/>
        </w:rPr>
        <w:t>要求。</w:t>
      </w:r>
    </w:p>
    <w:bookmarkEnd w:id="103"/>
    <w:p w14:paraId="25C17927" w14:textId="77777777" w:rsidR="00F21AA7" w:rsidRPr="00144784" w:rsidRDefault="00F21AA7" w:rsidP="00330ED4">
      <w:pPr>
        <w:jc w:val="left"/>
        <w:rPr>
          <w:rFonts w:ascii="黑体" w:eastAsia="黑体" w:hAnsi="黑体"/>
          <w:sz w:val="24"/>
        </w:rPr>
      </w:pPr>
    </w:p>
    <w:p w14:paraId="0A51A403" w14:textId="77777777" w:rsidR="00F21AA7" w:rsidRPr="00144784" w:rsidRDefault="00F21AA7" w:rsidP="00016047">
      <w:pPr>
        <w:pStyle w:val="2"/>
        <w:numPr>
          <w:ilvl w:val="1"/>
          <w:numId w:val="3"/>
        </w:numPr>
        <w:tabs>
          <w:tab w:val="num" w:pos="1004"/>
        </w:tabs>
        <w:spacing w:beforeLines="50" w:before="156" w:afterLines="50" w:after="156" w:line="240" w:lineRule="auto"/>
        <w:ind w:left="578" w:hanging="578"/>
        <w:rPr>
          <w:rFonts w:ascii="黑体" w:hAnsi="黑体" w:cs="Arial"/>
          <w:b w:val="0"/>
          <w:sz w:val="36"/>
          <w:szCs w:val="36"/>
          <w:lang w:val="en-US"/>
        </w:rPr>
      </w:pPr>
      <w:bookmarkStart w:id="104" w:name="_Toc360548475"/>
      <w:bookmarkStart w:id="105" w:name="_Toc516852056"/>
      <w:r w:rsidRPr="00144784">
        <w:rPr>
          <w:rFonts w:ascii="黑体" w:hAnsi="黑体" w:cs="Arial" w:hint="eastAsia"/>
          <w:b w:val="0"/>
          <w:sz w:val="36"/>
          <w:szCs w:val="36"/>
          <w:lang w:val="en-US"/>
        </w:rPr>
        <w:t>依赖关系</w:t>
      </w:r>
      <w:bookmarkEnd w:id="104"/>
      <w:bookmarkEnd w:id="105"/>
    </w:p>
    <w:p w14:paraId="790DCE91" w14:textId="77777777" w:rsidR="00F21AA7" w:rsidRPr="00144784" w:rsidRDefault="00F21AA7" w:rsidP="00A47A3C">
      <w:pPr>
        <w:ind w:firstLineChars="200" w:firstLine="480"/>
        <w:rPr>
          <w:rFonts w:ascii="黑体" w:eastAsia="黑体" w:hAnsi="黑体"/>
          <w:color w:val="000000" w:themeColor="text1"/>
          <w:sz w:val="24"/>
        </w:rPr>
      </w:pPr>
      <w:r w:rsidRPr="00144784">
        <w:rPr>
          <w:rFonts w:ascii="黑体" w:eastAsia="黑体" w:hAnsi="黑体" w:hint="eastAsia"/>
          <w:color w:val="000000" w:themeColor="text1"/>
          <w:sz w:val="24"/>
        </w:rPr>
        <w:t>进度约束：本项目必须在</w:t>
      </w:r>
      <w:r w:rsidRPr="00144784">
        <w:rPr>
          <w:rFonts w:ascii="黑体" w:eastAsia="黑体" w:hAnsi="黑体"/>
          <w:color w:val="000000" w:themeColor="text1"/>
          <w:sz w:val="24"/>
        </w:rPr>
        <w:t>20</w:t>
      </w:r>
      <w:r w:rsidRPr="00144784">
        <w:rPr>
          <w:rFonts w:ascii="黑体" w:eastAsia="黑体" w:hAnsi="黑体" w:hint="eastAsia"/>
          <w:color w:val="000000" w:themeColor="text1"/>
          <w:sz w:val="24"/>
        </w:rPr>
        <w:t>18年</w:t>
      </w:r>
      <w:r w:rsidR="00A47A3C" w:rsidRPr="00144784">
        <w:rPr>
          <w:rFonts w:ascii="黑体" w:eastAsia="黑体" w:hAnsi="黑体" w:hint="eastAsia"/>
          <w:color w:val="000000" w:themeColor="text1"/>
          <w:sz w:val="24"/>
        </w:rPr>
        <w:t>8</w:t>
      </w:r>
      <w:r w:rsidRPr="00144784">
        <w:rPr>
          <w:rFonts w:ascii="黑体" w:eastAsia="黑体" w:hAnsi="黑体" w:hint="eastAsia"/>
          <w:color w:val="000000" w:themeColor="text1"/>
          <w:sz w:val="24"/>
        </w:rPr>
        <w:t>月</w:t>
      </w:r>
      <w:r w:rsidR="00A47A3C" w:rsidRPr="00144784">
        <w:rPr>
          <w:rFonts w:ascii="黑体" w:eastAsia="黑体" w:hAnsi="黑体" w:hint="eastAsia"/>
          <w:color w:val="000000" w:themeColor="text1"/>
          <w:sz w:val="24"/>
        </w:rPr>
        <w:t>5</w:t>
      </w:r>
      <w:r w:rsidRPr="00144784">
        <w:rPr>
          <w:rFonts w:ascii="黑体" w:eastAsia="黑体" w:hAnsi="黑体" w:hint="eastAsia"/>
          <w:color w:val="000000" w:themeColor="text1"/>
          <w:sz w:val="24"/>
        </w:rPr>
        <w:t>号前实现全部功能并提交使用。</w:t>
      </w:r>
    </w:p>
    <w:p w14:paraId="21BA9BD2" w14:textId="77777777" w:rsidR="003723B5" w:rsidRPr="00144784" w:rsidRDefault="00F21AA7" w:rsidP="003723B5">
      <w:pPr>
        <w:pStyle w:val="aff8"/>
        <w:spacing w:line="360" w:lineRule="auto"/>
        <w:ind w:firstLineChars="200" w:firstLine="480"/>
        <w:rPr>
          <w:rFonts w:ascii="黑体" w:eastAsia="黑体" w:hAnsi="黑体"/>
          <w:iCs/>
          <w:color w:val="000000"/>
          <w:sz w:val="24"/>
          <w:szCs w:val="24"/>
          <w:lang w:val="zh-CN"/>
        </w:rPr>
      </w:pPr>
      <w:r w:rsidRPr="00144784">
        <w:rPr>
          <w:rFonts w:ascii="黑体" w:eastAsia="黑体" w:hAnsi="黑体" w:hint="eastAsia"/>
          <w:color w:val="000000" w:themeColor="text1"/>
          <w:sz w:val="24"/>
        </w:rPr>
        <w:t>环境约束：系统节点根据需根据公司网络要求及业务需求在公司生产网、公司办公网及公网三种网络中进行设计和部署。</w:t>
      </w:r>
      <w:r w:rsidR="003723B5" w:rsidRPr="00144784">
        <w:rPr>
          <w:rFonts w:ascii="黑体" w:eastAsia="黑体" w:hAnsi="黑体"/>
          <w:iCs/>
          <w:color w:val="000000"/>
          <w:sz w:val="24"/>
          <w:szCs w:val="24"/>
          <w:lang w:val="zh-CN"/>
        </w:rPr>
        <w:t>项目的</w:t>
      </w:r>
      <w:r w:rsidR="003723B5" w:rsidRPr="00144784">
        <w:rPr>
          <w:rFonts w:ascii="黑体" w:eastAsia="黑体" w:hAnsi="黑体" w:hint="eastAsia"/>
          <w:iCs/>
          <w:color w:val="000000"/>
          <w:sz w:val="24"/>
          <w:szCs w:val="24"/>
          <w:lang w:val="zh-CN"/>
        </w:rPr>
        <w:t>环境</w:t>
      </w:r>
      <w:r w:rsidR="003723B5" w:rsidRPr="00144784">
        <w:rPr>
          <w:rFonts w:ascii="黑体" w:eastAsia="黑体" w:hAnsi="黑体"/>
          <w:iCs/>
          <w:color w:val="000000"/>
          <w:sz w:val="24"/>
          <w:szCs w:val="24"/>
          <w:lang w:val="zh-CN"/>
        </w:rPr>
        <w:t>约束要求视甲方要求而定。</w:t>
      </w:r>
    </w:p>
    <w:p w14:paraId="0EF8869B" w14:textId="77777777" w:rsidR="00F21AA7" w:rsidRPr="00144784" w:rsidRDefault="00F21AA7" w:rsidP="002C3B69">
      <w:pPr>
        <w:jc w:val="left"/>
        <w:rPr>
          <w:rFonts w:ascii="黑体" w:eastAsia="黑体" w:hAnsi="黑体"/>
          <w:sz w:val="24"/>
        </w:rPr>
      </w:pPr>
    </w:p>
    <w:p w14:paraId="6F50AE70" w14:textId="77777777" w:rsidR="00F21AA7" w:rsidRPr="00144784" w:rsidRDefault="00F21AA7" w:rsidP="00016047">
      <w:pPr>
        <w:pStyle w:val="1"/>
        <w:numPr>
          <w:ilvl w:val="0"/>
          <w:numId w:val="3"/>
        </w:numPr>
        <w:spacing w:beforeLines="100" w:before="312" w:afterLines="100" w:after="312" w:line="240" w:lineRule="auto"/>
        <w:ind w:left="431" w:hanging="431"/>
        <w:rPr>
          <w:rFonts w:ascii="黑体" w:eastAsia="黑体" w:hAnsi="黑体" w:cs="Arial"/>
          <w:b w:val="0"/>
          <w:color w:val="auto"/>
          <w:sz w:val="40"/>
          <w:szCs w:val="40"/>
        </w:rPr>
      </w:pPr>
      <w:bookmarkStart w:id="106" w:name="_Toc440638634"/>
      <w:bookmarkStart w:id="107" w:name="_Toc440641416"/>
      <w:bookmarkStart w:id="108" w:name="_Toc441493953"/>
      <w:bookmarkStart w:id="109" w:name="_Toc445911904"/>
      <w:bookmarkStart w:id="110" w:name="_Toc445912005"/>
      <w:bookmarkStart w:id="111" w:name="_Toc451932336"/>
      <w:bookmarkStart w:id="112" w:name="_Toc475993777"/>
      <w:bookmarkStart w:id="113" w:name="_Toc475995878"/>
      <w:bookmarkStart w:id="114" w:name="_Toc440638635"/>
      <w:bookmarkStart w:id="115" w:name="_Toc440641417"/>
      <w:bookmarkStart w:id="116" w:name="_Toc441493954"/>
      <w:bookmarkStart w:id="117" w:name="_Toc445911905"/>
      <w:bookmarkStart w:id="118" w:name="_Toc445912006"/>
      <w:bookmarkStart w:id="119" w:name="_Toc451932337"/>
      <w:bookmarkStart w:id="120" w:name="_Toc475993778"/>
      <w:bookmarkStart w:id="121" w:name="_Toc475995879"/>
      <w:bookmarkStart w:id="122" w:name="_Toc440638636"/>
      <w:bookmarkStart w:id="123" w:name="_Toc440641418"/>
      <w:bookmarkStart w:id="124" w:name="_Toc441493955"/>
      <w:bookmarkStart w:id="125" w:name="_Toc445911906"/>
      <w:bookmarkStart w:id="126" w:name="_Toc445912007"/>
      <w:bookmarkStart w:id="127" w:name="_Toc451932338"/>
      <w:bookmarkStart w:id="128" w:name="_Toc475993779"/>
      <w:bookmarkStart w:id="129" w:name="_Toc475995880"/>
      <w:bookmarkStart w:id="130" w:name="_Toc440638637"/>
      <w:bookmarkStart w:id="131" w:name="_Toc440641419"/>
      <w:bookmarkStart w:id="132" w:name="_Toc441493956"/>
      <w:bookmarkStart w:id="133" w:name="_Toc445911907"/>
      <w:bookmarkStart w:id="134" w:name="_Toc445912008"/>
      <w:bookmarkStart w:id="135" w:name="_Toc451932339"/>
      <w:bookmarkStart w:id="136" w:name="_Toc475993780"/>
      <w:bookmarkStart w:id="137" w:name="_Toc475995881"/>
      <w:bookmarkStart w:id="138" w:name="_Toc440638638"/>
      <w:bookmarkStart w:id="139" w:name="_Toc440641420"/>
      <w:bookmarkStart w:id="140" w:name="_Toc441493957"/>
      <w:bookmarkStart w:id="141" w:name="_Toc445911908"/>
      <w:bookmarkStart w:id="142" w:name="_Toc445912009"/>
      <w:bookmarkStart w:id="143" w:name="_Toc451932340"/>
      <w:bookmarkStart w:id="144" w:name="_Toc475993781"/>
      <w:bookmarkStart w:id="145" w:name="_Toc475995882"/>
      <w:bookmarkStart w:id="146" w:name="_Toc440638639"/>
      <w:bookmarkStart w:id="147" w:name="_Toc440641421"/>
      <w:bookmarkStart w:id="148" w:name="_Toc441493958"/>
      <w:bookmarkStart w:id="149" w:name="_Toc445911909"/>
      <w:bookmarkStart w:id="150" w:name="_Toc445912010"/>
      <w:bookmarkStart w:id="151" w:name="_Toc451932341"/>
      <w:bookmarkStart w:id="152" w:name="_Toc475993782"/>
      <w:bookmarkStart w:id="153" w:name="_Toc475995883"/>
      <w:bookmarkStart w:id="154" w:name="_Toc440638640"/>
      <w:bookmarkStart w:id="155" w:name="_Toc440641422"/>
      <w:bookmarkStart w:id="156" w:name="_Toc441493959"/>
      <w:bookmarkStart w:id="157" w:name="_Toc445911910"/>
      <w:bookmarkStart w:id="158" w:name="_Toc445912011"/>
      <w:bookmarkStart w:id="159" w:name="_Toc451932342"/>
      <w:bookmarkStart w:id="160" w:name="_Toc475993783"/>
      <w:bookmarkStart w:id="161" w:name="_Toc475995884"/>
      <w:bookmarkStart w:id="162" w:name="_Toc440638641"/>
      <w:bookmarkStart w:id="163" w:name="_Toc440641423"/>
      <w:bookmarkStart w:id="164" w:name="_Toc441493960"/>
      <w:bookmarkStart w:id="165" w:name="_Toc445911911"/>
      <w:bookmarkStart w:id="166" w:name="_Toc445912012"/>
      <w:bookmarkStart w:id="167" w:name="_Toc451932343"/>
      <w:bookmarkStart w:id="168" w:name="_Toc475993784"/>
      <w:bookmarkStart w:id="169" w:name="_Toc475995885"/>
      <w:bookmarkStart w:id="170" w:name="_Toc474315898"/>
      <w:bookmarkStart w:id="171" w:name="_Toc474315899"/>
      <w:bookmarkStart w:id="172" w:name="_Toc474315900"/>
      <w:bookmarkStart w:id="173" w:name="_Toc474315901"/>
      <w:bookmarkStart w:id="174" w:name="_Toc474315902"/>
      <w:bookmarkStart w:id="175" w:name="_Toc474315903"/>
      <w:bookmarkStart w:id="176" w:name="_Toc474315904"/>
      <w:bookmarkStart w:id="177" w:name="_Toc474315905"/>
      <w:bookmarkStart w:id="178" w:name="_Toc451932354"/>
      <w:bookmarkStart w:id="179" w:name="_Toc516852057"/>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r w:rsidRPr="00144784">
        <w:rPr>
          <w:rFonts w:ascii="黑体" w:eastAsia="黑体" w:hAnsi="黑体" w:cs="Arial" w:hint="eastAsia"/>
          <w:b w:val="0"/>
          <w:color w:val="auto"/>
          <w:sz w:val="40"/>
          <w:szCs w:val="40"/>
        </w:rPr>
        <w:lastRenderedPageBreak/>
        <w:t>附录</w:t>
      </w:r>
      <w:bookmarkEnd w:id="178"/>
      <w:bookmarkEnd w:id="179"/>
    </w:p>
    <w:p w14:paraId="0540FF7E" w14:textId="77777777" w:rsidR="002C3B69" w:rsidRPr="00144784" w:rsidRDefault="002C3B69" w:rsidP="00016047">
      <w:pPr>
        <w:pStyle w:val="2"/>
        <w:numPr>
          <w:ilvl w:val="1"/>
          <w:numId w:val="3"/>
        </w:numPr>
        <w:tabs>
          <w:tab w:val="num" w:pos="1004"/>
        </w:tabs>
        <w:spacing w:beforeLines="50" w:before="156" w:afterLines="50" w:after="156" w:line="240" w:lineRule="auto"/>
        <w:ind w:left="578" w:hanging="578"/>
        <w:rPr>
          <w:rFonts w:ascii="黑体" w:hAnsi="黑体" w:cs="Arial"/>
          <w:b w:val="0"/>
          <w:sz w:val="36"/>
          <w:szCs w:val="36"/>
          <w:lang w:val="en-US"/>
        </w:rPr>
      </w:pPr>
      <w:bookmarkStart w:id="180" w:name="_Toc516852058"/>
      <w:r w:rsidRPr="00144784">
        <w:rPr>
          <w:rFonts w:ascii="黑体" w:hAnsi="黑体" w:cs="Arial" w:hint="eastAsia"/>
          <w:b w:val="0"/>
          <w:sz w:val="36"/>
          <w:szCs w:val="36"/>
          <w:lang w:val="en-US"/>
        </w:rPr>
        <w:t>实际人工测试场景</w:t>
      </w:r>
      <w:bookmarkEnd w:id="180"/>
    </w:p>
    <w:p w14:paraId="2996418B" w14:textId="77777777" w:rsidR="002C3B69" w:rsidRPr="00144784" w:rsidRDefault="002C3B69" w:rsidP="00016047">
      <w:pPr>
        <w:pStyle w:val="30"/>
        <w:numPr>
          <w:ilvl w:val="2"/>
          <w:numId w:val="3"/>
        </w:numPr>
        <w:spacing w:beforeLines="50" w:before="156" w:afterLines="50" w:after="156" w:line="240" w:lineRule="auto"/>
        <w:ind w:left="851" w:hanging="851"/>
        <w:rPr>
          <w:rFonts w:ascii="黑体" w:eastAsia="黑体" w:hAnsi="黑体"/>
          <w:b w:val="0"/>
          <w:sz w:val="32"/>
        </w:rPr>
      </w:pPr>
      <w:bookmarkStart w:id="181" w:name="_Toc516852059"/>
      <w:r w:rsidRPr="00144784">
        <w:rPr>
          <w:rFonts w:ascii="黑体" w:eastAsia="黑体" w:hAnsi="黑体"/>
          <w:b w:val="0"/>
          <w:sz w:val="32"/>
        </w:rPr>
        <w:t>W</w:t>
      </w:r>
      <w:r w:rsidRPr="00144784">
        <w:rPr>
          <w:rFonts w:ascii="黑体" w:eastAsia="黑体" w:hAnsi="黑体" w:hint="eastAsia"/>
          <w:b w:val="0"/>
          <w:sz w:val="32"/>
        </w:rPr>
        <w:t>eb类测试流程</w:t>
      </w:r>
      <w:bookmarkEnd w:id="181"/>
    </w:p>
    <w:p w14:paraId="045D30E4" w14:textId="77777777" w:rsidR="002C3B69" w:rsidRPr="00144784" w:rsidRDefault="002C3B69" w:rsidP="002C3B69">
      <w:pPr>
        <w:rPr>
          <w:rFonts w:ascii="黑体" w:eastAsia="黑体" w:hAnsi="黑体"/>
        </w:rPr>
      </w:pPr>
      <w:r w:rsidRPr="00144784">
        <w:rPr>
          <w:rFonts w:ascii="黑体" w:eastAsia="黑体" w:hAnsi="黑体" w:hint="eastAsia"/>
        </w:rPr>
        <w:t>一</w:t>
      </w:r>
      <w:r w:rsidRPr="00144784">
        <w:rPr>
          <w:rFonts w:ascii="黑体" w:eastAsia="黑体" w:hAnsi="黑体"/>
        </w:rPr>
        <w:t>、</w:t>
      </w:r>
      <w:r w:rsidRPr="00144784">
        <w:rPr>
          <w:rFonts w:ascii="黑体" w:eastAsia="黑体" w:hAnsi="黑体" w:hint="eastAsia"/>
        </w:rPr>
        <w:t>【测试</w:t>
      </w:r>
      <w:r w:rsidRPr="00144784">
        <w:rPr>
          <w:rFonts w:ascii="黑体" w:eastAsia="黑体" w:hAnsi="黑体"/>
        </w:rPr>
        <w:t>场景</w:t>
      </w:r>
      <w:r w:rsidRPr="00144784">
        <w:rPr>
          <w:rFonts w:ascii="黑体" w:eastAsia="黑体" w:hAnsi="黑体" w:hint="eastAsia"/>
        </w:rPr>
        <w:t>】：</w:t>
      </w:r>
    </w:p>
    <w:p w14:paraId="06294192" w14:textId="77777777" w:rsidR="002C3B69" w:rsidRPr="00144784" w:rsidRDefault="002C3B69" w:rsidP="002C3B69">
      <w:pPr>
        <w:ind w:firstLine="200"/>
        <w:rPr>
          <w:rFonts w:ascii="黑体" w:eastAsia="黑体" w:hAnsi="黑体"/>
        </w:rPr>
      </w:pPr>
      <w:r w:rsidRPr="00144784">
        <w:rPr>
          <w:rFonts w:ascii="黑体" w:eastAsia="黑体" w:hAnsi="黑体" w:hint="eastAsia"/>
        </w:rPr>
        <w:t>1</w:t>
      </w:r>
      <w:r w:rsidRPr="00144784">
        <w:rPr>
          <w:rFonts w:ascii="黑体" w:eastAsia="黑体" w:hAnsi="黑体"/>
        </w:rPr>
        <w:t>-被测</w:t>
      </w:r>
      <w:r w:rsidRPr="00144784">
        <w:rPr>
          <w:rFonts w:ascii="黑体" w:eastAsia="黑体" w:hAnsi="黑体" w:hint="eastAsia"/>
        </w:rPr>
        <w:t>业务</w:t>
      </w:r>
      <w:r w:rsidRPr="00144784">
        <w:rPr>
          <w:rFonts w:ascii="黑体" w:eastAsia="黑体" w:hAnsi="黑体"/>
        </w:rPr>
        <w:t>：</w:t>
      </w:r>
      <w:r w:rsidRPr="00144784">
        <w:rPr>
          <w:rFonts w:ascii="黑体" w:eastAsia="黑体" w:hAnsi="黑体" w:hint="eastAsia"/>
        </w:rPr>
        <w:t>云</w:t>
      </w:r>
      <w:r w:rsidRPr="00144784">
        <w:rPr>
          <w:rFonts w:ascii="黑体" w:eastAsia="黑体" w:hAnsi="黑体"/>
        </w:rPr>
        <w:t>悦听会员</w:t>
      </w:r>
      <w:r w:rsidRPr="00144784">
        <w:rPr>
          <w:rFonts w:ascii="黑体" w:eastAsia="黑体" w:hAnsi="黑体" w:hint="eastAsia"/>
        </w:rPr>
        <w:t>12元；</w:t>
      </w:r>
    </w:p>
    <w:p w14:paraId="77C52DFD" w14:textId="77777777" w:rsidR="002C3B69" w:rsidRPr="00144784" w:rsidRDefault="002C3B69" w:rsidP="002C3B69">
      <w:pPr>
        <w:ind w:firstLine="200"/>
        <w:rPr>
          <w:rFonts w:ascii="黑体" w:eastAsia="黑体" w:hAnsi="黑体"/>
        </w:rPr>
      </w:pPr>
      <w:r w:rsidRPr="00144784">
        <w:rPr>
          <w:rFonts w:ascii="黑体" w:eastAsia="黑体" w:hAnsi="黑体" w:hint="eastAsia"/>
        </w:rPr>
        <w:t>2</w:t>
      </w:r>
      <w:r w:rsidRPr="00144784">
        <w:rPr>
          <w:rFonts w:ascii="黑体" w:eastAsia="黑体" w:hAnsi="黑体"/>
        </w:rPr>
        <w:t>-</w:t>
      </w:r>
      <w:r w:rsidRPr="00144784">
        <w:rPr>
          <w:rFonts w:ascii="黑体" w:eastAsia="黑体" w:hAnsi="黑体" w:hint="eastAsia"/>
        </w:rPr>
        <w:t>用例</w:t>
      </w:r>
      <w:r w:rsidRPr="00144784">
        <w:rPr>
          <w:rFonts w:ascii="黑体" w:eastAsia="黑体" w:hAnsi="黑体"/>
        </w:rPr>
        <w:t>设计：</w:t>
      </w:r>
    </w:p>
    <w:p w14:paraId="62824CB4"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anchor distT="0" distB="0" distL="114300" distR="114300" simplePos="0" relativeHeight="251662336" behindDoc="0" locked="0" layoutInCell="1" allowOverlap="0" wp14:anchorId="6663D53B" wp14:editId="1EF832DE">
            <wp:simplePos x="0" y="0"/>
            <wp:positionH relativeFrom="column">
              <wp:align>left</wp:align>
            </wp:positionH>
            <wp:positionV relativeFrom="line">
              <wp:posOffset>0</wp:posOffset>
            </wp:positionV>
            <wp:extent cx="4495800" cy="2781300"/>
            <wp:effectExtent l="19050" t="0" r="0" b="0"/>
            <wp:wrapSquare wrapText="bothSides"/>
            <wp:docPr id="29" name="图片 29" descr="C:\Users\ADMINI~1\AppData\Local\Temp\ksohtml\wps93D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ksohtml\wps93D8.tmp.jpg"/>
                    <pic:cNvPicPr>
                      <a:picLocks noChangeAspect="1" noChangeArrowheads="1"/>
                    </pic:cNvPicPr>
                  </pic:nvPicPr>
                  <pic:blipFill>
                    <a:blip r:embed="rId26" cstate="print"/>
                    <a:srcRect/>
                    <a:stretch>
                      <a:fillRect/>
                    </a:stretch>
                  </pic:blipFill>
                  <pic:spPr bwMode="auto">
                    <a:xfrm>
                      <a:off x="0" y="0"/>
                      <a:ext cx="4495800" cy="2781300"/>
                    </a:xfrm>
                    <a:prstGeom prst="rect">
                      <a:avLst/>
                    </a:prstGeom>
                    <a:noFill/>
                    <a:ln w="9525">
                      <a:noFill/>
                      <a:miter lim="800000"/>
                      <a:headEnd/>
                      <a:tailEnd/>
                    </a:ln>
                  </pic:spPr>
                </pic:pic>
              </a:graphicData>
            </a:graphic>
          </wp:anchor>
        </w:drawing>
      </w:r>
    </w:p>
    <w:p w14:paraId="3BC570BB" w14:textId="77777777" w:rsidR="002C3B69" w:rsidRPr="00144784" w:rsidRDefault="002C3B69" w:rsidP="002C3B69">
      <w:pPr>
        <w:ind w:firstLine="480"/>
        <w:rPr>
          <w:rFonts w:ascii="黑体" w:eastAsia="黑体" w:hAnsi="黑体"/>
        </w:rPr>
      </w:pPr>
      <w:r w:rsidRPr="00144784">
        <w:rPr>
          <w:rFonts w:ascii="黑体" w:eastAsia="黑体" w:hAnsi="黑体" w:hint="eastAsia"/>
        </w:rPr>
        <w:t>二</w:t>
      </w:r>
      <w:r w:rsidRPr="00144784">
        <w:rPr>
          <w:rFonts w:ascii="黑体" w:eastAsia="黑体" w:hAnsi="黑体"/>
        </w:rPr>
        <w:t>、</w:t>
      </w:r>
      <w:r w:rsidRPr="00144784">
        <w:rPr>
          <w:rFonts w:ascii="黑体" w:eastAsia="黑体" w:hAnsi="黑体" w:hint="eastAsia"/>
        </w:rPr>
        <w:t>【测试步骤】：</w:t>
      </w:r>
    </w:p>
    <w:p w14:paraId="20827985"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rPr>
        <w:t xml:space="preserve"> </w:t>
      </w:r>
    </w:p>
    <w:p w14:paraId="487CB703" w14:textId="77777777" w:rsidR="002C3B69" w:rsidRPr="00144784" w:rsidRDefault="002C3B69" w:rsidP="00D827FD">
      <w:pPr>
        <w:pStyle w:val="23"/>
        <w:numPr>
          <w:ilvl w:val="0"/>
          <w:numId w:val="20"/>
        </w:numPr>
        <w:ind w:firstLineChars="0"/>
        <w:rPr>
          <w:rFonts w:ascii="黑体" w:eastAsia="黑体" w:hAnsi="黑体"/>
        </w:rPr>
      </w:pPr>
      <w:r w:rsidRPr="00144784">
        <w:rPr>
          <w:rFonts w:ascii="黑体" w:eastAsia="黑体" w:hAnsi="黑体" w:hint="eastAsia"/>
          <w:b/>
          <w:bCs/>
        </w:rPr>
        <w:t>测试准备</w:t>
      </w:r>
      <w:r w:rsidRPr="00144784">
        <w:rPr>
          <w:rFonts w:ascii="黑体" w:eastAsia="黑体" w:hAnsi="黑体"/>
        </w:rPr>
        <w:t>：</w:t>
      </w:r>
    </w:p>
    <w:p w14:paraId="7385C3CE" w14:textId="77777777" w:rsidR="002C3B69" w:rsidRPr="00144784" w:rsidRDefault="002C3B69" w:rsidP="00D827FD">
      <w:pPr>
        <w:pStyle w:val="23"/>
        <w:numPr>
          <w:ilvl w:val="0"/>
          <w:numId w:val="21"/>
        </w:numPr>
        <w:ind w:firstLineChars="0"/>
        <w:rPr>
          <w:rFonts w:ascii="黑体" w:eastAsia="黑体" w:hAnsi="黑体"/>
        </w:rPr>
      </w:pPr>
      <w:r w:rsidRPr="00144784">
        <w:rPr>
          <w:rFonts w:ascii="黑体" w:eastAsia="黑体" w:hAnsi="黑体" w:hint="eastAsia"/>
        </w:rPr>
        <w:t>从</w:t>
      </w:r>
      <w:r w:rsidRPr="00144784">
        <w:rPr>
          <w:rFonts w:ascii="黑体" w:eastAsia="黑体" w:hAnsi="黑体"/>
        </w:rPr>
        <w:t>已有的</w:t>
      </w:r>
      <w:r w:rsidRPr="00144784">
        <w:rPr>
          <w:rFonts w:ascii="黑体" w:eastAsia="黑体" w:hAnsi="黑体" w:hint="eastAsia"/>
        </w:rPr>
        <w:t>3套</w:t>
      </w:r>
      <w:r w:rsidRPr="00144784">
        <w:rPr>
          <w:rFonts w:ascii="黑体" w:eastAsia="黑体" w:hAnsi="黑体"/>
        </w:rPr>
        <w:t>号码资源中，筛选出“</w:t>
      </w:r>
      <w:r w:rsidRPr="00144784">
        <w:rPr>
          <w:rFonts w:ascii="黑体" w:eastAsia="黑体" w:hAnsi="黑体" w:hint="eastAsia"/>
        </w:rPr>
        <w:t>未订购云悦听</w:t>
      </w:r>
      <w:r w:rsidRPr="00144784">
        <w:rPr>
          <w:rFonts w:ascii="黑体" w:eastAsia="黑体" w:hAnsi="黑体"/>
        </w:rPr>
        <w:t>会员</w:t>
      </w:r>
      <w:r w:rsidRPr="00144784">
        <w:rPr>
          <w:rFonts w:ascii="黑体" w:eastAsia="黑体" w:hAnsi="黑体" w:hint="eastAsia"/>
        </w:rPr>
        <w:t>12元</w:t>
      </w:r>
      <w:r w:rsidRPr="00144784">
        <w:rPr>
          <w:rFonts w:ascii="黑体" w:eastAsia="黑体" w:hAnsi="黑体"/>
        </w:rPr>
        <w:t>”</w:t>
      </w:r>
      <w:r w:rsidRPr="00144784">
        <w:rPr>
          <w:rFonts w:ascii="黑体" w:eastAsia="黑体" w:hAnsi="黑体" w:hint="eastAsia"/>
        </w:rPr>
        <w:t>的SIM卡</w:t>
      </w:r>
      <w:r w:rsidRPr="00144784">
        <w:rPr>
          <w:rFonts w:ascii="黑体" w:eastAsia="黑体" w:hAnsi="黑体"/>
        </w:rPr>
        <w:t>，</w:t>
      </w:r>
      <w:r w:rsidRPr="00144784">
        <w:rPr>
          <w:rFonts w:ascii="黑体" w:eastAsia="黑体" w:hAnsi="黑体" w:hint="eastAsia"/>
        </w:rPr>
        <w:t>作为</w:t>
      </w:r>
      <w:r w:rsidRPr="00144784">
        <w:rPr>
          <w:rFonts w:ascii="黑体" w:eastAsia="黑体" w:hAnsi="黑体"/>
        </w:rPr>
        <w:t>本次测试需要的</w:t>
      </w:r>
      <w:r w:rsidRPr="00144784">
        <w:rPr>
          <w:rFonts w:ascii="黑体" w:eastAsia="黑体" w:hAnsi="黑体" w:hint="eastAsia"/>
        </w:rPr>
        <w:t>A套</w:t>
      </w:r>
      <w:r w:rsidRPr="00144784">
        <w:rPr>
          <w:rFonts w:ascii="黑体" w:eastAsia="黑体" w:hAnsi="黑体"/>
        </w:rPr>
        <w:t>、</w:t>
      </w:r>
      <w:r w:rsidRPr="00144784">
        <w:rPr>
          <w:rFonts w:ascii="黑体" w:eastAsia="黑体" w:hAnsi="黑体" w:hint="eastAsia"/>
        </w:rPr>
        <w:t>B套</w:t>
      </w:r>
      <w:r w:rsidRPr="00144784">
        <w:rPr>
          <w:rFonts w:ascii="黑体" w:eastAsia="黑体" w:hAnsi="黑体"/>
        </w:rPr>
        <w:t>号码</w:t>
      </w:r>
      <w:r w:rsidRPr="00144784">
        <w:rPr>
          <w:rFonts w:ascii="黑体" w:eastAsia="黑体" w:hAnsi="黑体" w:hint="eastAsia"/>
        </w:rPr>
        <w:t>，</w:t>
      </w:r>
      <w:r w:rsidRPr="00144784">
        <w:rPr>
          <w:rFonts w:ascii="黑体" w:eastAsia="黑体" w:hAnsi="黑体"/>
        </w:rPr>
        <w:t>每套号码涵盖</w:t>
      </w:r>
      <w:r w:rsidRPr="00144784">
        <w:rPr>
          <w:rFonts w:ascii="黑体" w:eastAsia="黑体" w:hAnsi="黑体" w:hint="eastAsia"/>
        </w:rPr>
        <w:t>31省</w:t>
      </w:r>
      <w:r w:rsidRPr="00144784">
        <w:rPr>
          <w:rFonts w:ascii="黑体" w:eastAsia="黑体" w:hAnsi="黑体"/>
        </w:rPr>
        <w:t>。</w:t>
      </w:r>
    </w:p>
    <w:p w14:paraId="6DB5AE3E" w14:textId="77777777" w:rsidR="002C3B69" w:rsidRPr="00144784" w:rsidRDefault="002C3B69" w:rsidP="00D827FD">
      <w:pPr>
        <w:pStyle w:val="23"/>
        <w:numPr>
          <w:ilvl w:val="0"/>
          <w:numId w:val="21"/>
        </w:numPr>
        <w:ind w:firstLineChars="0"/>
        <w:rPr>
          <w:rFonts w:ascii="黑体" w:eastAsia="黑体" w:hAnsi="黑体"/>
        </w:rPr>
      </w:pPr>
      <w:r w:rsidRPr="00144784">
        <w:rPr>
          <w:rFonts w:ascii="黑体" w:eastAsia="黑体" w:hAnsi="黑体" w:hint="eastAsia"/>
        </w:rPr>
        <w:t>记录A、B套</w:t>
      </w:r>
      <w:r w:rsidRPr="00144784">
        <w:rPr>
          <w:rFonts w:ascii="黑体" w:eastAsia="黑体" w:hAnsi="黑体"/>
        </w:rPr>
        <w:t>号码测试</w:t>
      </w:r>
      <w:r w:rsidRPr="00144784">
        <w:rPr>
          <w:rFonts w:ascii="黑体" w:eastAsia="黑体" w:hAnsi="黑体" w:hint="eastAsia"/>
        </w:rPr>
        <w:t>余额（注意</w:t>
      </w:r>
      <w:r w:rsidRPr="00144784">
        <w:rPr>
          <w:rFonts w:ascii="黑体" w:eastAsia="黑体" w:hAnsi="黑体"/>
        </w:rPr>
        <w:t>避免月初、月末</w:t>
      </w:r>
      <w:r w:rsidRPr="00144784">
        <w:rPr>
          <w:rFonts w:ascii="黑体" w:eastAsia="黑体" w:hAnsi="黑体" w:hint="eastAsia"/>
        </w:rPr>
        <w:t>，</w:t>
      </w:r>
      <w:r w:rsidRPr="00144784">
        <w:rPr>
          <w:rFonts w:ascii="黑体" w:eastAsia="黑体" w:hAnsi="黑体"/>
        </w:rPr>
        <w:t>规避扣除月租的影响</w:t>
      </w:r>
      <w:r w:rsidRPr="00144784">
        <w:rPr>
          <w:rFonts w:ascii="黑体" w:eastAsia="黑体" w:hAnsi="黑体" w:hint="eastAsia"/>
        </w:rPr>
        <w:t>）</w:t>
      </w:r>
      <w:r w:rsidRPr="00144784">
        <w:rPr>
          <w:rFonts w:ascii="黑体" w:eastAsia="黑体" w:hAnsi="黑体"/>
        </w:rPr>
        <w:t>。</w:t>
      </w:r>
    </w:p>
    <w:p w14:paraId="6DEA7CD4" w14:textId="77777777" w:rsidR="002C3B69" w:rsidRPr="00144784" w:rsidRDefault="002C3B69" w:rsidP="00D827FD">
      <w:pPr>
        <w:pStyle w:val="23"/>
        <w:numPr>
          <w:ilvl w:val="0"/>
          <w:numId w:val="21"/>
        </w:numPr>
        <w:ind w:firstLineChars="0"/>
        <w:rPr>
          <w:rFonts w:ascii="黑体" w:eastAsia="黑体" w:hAnsi="黑体"/>
        </w:rPr>
      </w:pPr>
      <w:r w:rsidRPr="00144784">
        <w:rPr>
          <w:rFonts w:ascii="黑体" w:eastAsia="黑体" w:hAnsi="黑体" w:hint="eastAsia"/>
        </w:rPr>
        <w:t>准备好至少6台</w:t>
      </w:r>
      <w:r w:rsidRPr="00144784">
        <w:rPr>
          <w:rFonts w:ascii="黑体" w:eastAsia="黑体" w:hAnsi="黑体"/>
        </w:rPr>
        <w:t>大小卡手机，以便插卡操作。</w:t>
      </w:r>
    </w:p>
    <w:p w14:paraId="57C3B80A" w14:textId="77777777" w:rsidR="002C3B69" w:rsidRPr="00144784" w:rsidRDefault="002C3B69" w:rsidP="00D827FD">
      <w:pPr>
        <w:pStyle w:val="23"/>
        <w:numPr>
          <w:ilvl w:val="0"/>
          <w:numId w:val="21"/>
        </w:numPr>
        <w:ind w:firstLineChars="0"/>
        <w:rPr>
          <w:rFonts w:ascii="黑体" w:eastAsia="黑体" w:hAnsi="黑体"/>
        </w:rPr>
      </w:pPr>
      <w:r w:rsidRPr="00144784">
        <w:rPr>
          <w:rFonts w:ascii="黑体" w:eastAsia="黑体" w:hAnsi="黑体" w:hint="eastAsia"/>
        </w:rPr>
        <w:t>在</w:t>
      </w:r>
      <w:r w:rsidRPr="00144784">
        <w:rPr>
          <w:rFonts w:ascii="黑体" w:eastAsia="黑体" w:hAnsi="黑体"/>
        </w:rPr>
        <w:t>业务集成测试平台创建项目，</w:t>
      </w:r>
      <w:r w:rsidRPr="00144784">
        <w:rPr>
          <w:rFonts w:ascii="黑体" w:eastAsia="黑体" w:hAnsi="黑体" w:hint="eastAsia"/>
        </w:rPr>
        <w:t>139邮箱</w:t>
      </w:r>
      <w:r w:rsidRPr="00144784">
        <w:rPr>
          <w:rFonts w:ascii="黑体" w:eastAsia="黑体" w:hAnsi="黑体"/>
        </w:rPr>
        <w:t>测试</w:t>
      </w:r>
      <w:r w:rsidRPr="00144784">
        <w:rPr>
          <w:rFonts w:ascii="黑体" w:eastAsia="黑体" w:hAnsi="黑体" w:hint="eastAsia"/>
        </w:rPr>
        <w:t>_12元</w:t>
      </w:r>
      <w:r w:rsidRPr="00144784">
        <w:rPr>
          <w:rFonts w:ascii="黑体" w:eastAsia="黑体" w:hAnsi="黑体"/>
        </w:rPr>
        <w:t>云悦听，并将测试用例导入系统，使得测试人员可见。</w:t>
      </w:r>
    </w:p>
    <w:p w14:paraId="0A784E8C" w14:textId="77777777" w:rsidR="002C3B69" w:rsidRPr="00144784" w:rsidRDefault="002C3B69" w:rsidP="00D827FD">
      <w:pPr>
        <w:pStyle w:val="23"/>
        <w:numPr>
          <w:ilvl w:val="0"/>
          <w:numId w:val="20"/>
        </w:numPr>
        <w:ind w:firstLineChars="0"/>
        <w:rPr>
          <w:rFonts w:ascii="黑体" w:eastAsia="黑体" w:hAnsi="黑体"/>
          <w:b/>
          <w:bCs/>
        </w:rPr>
      </w:pPr>
      <w:r w:rsidRPr="00144784">
        <w:rPr>
          <w:rFonts w:ascii="黑体" w:eastAsia="黑体" w:hAnsi="黑体" w:hint="eastAsia"/>
          <w:b/>
          <w:bCs/>
        </w:rPr>
        <w:t>操作</w:t>
      </w:r>
      <w:r w:rsidRPr="00144784">
        <w:rPr>
          <w:rFonts w:ascii="黑体" w:eastAsia="黑体" w:hAnsi="黑体"/>
          <w:b/>
          <w:bCs/>
        </w:rPr>
        <w:t>步骤</w:t>
      </w:r>
    </w:p>
    <w:p w14:paraId="446A0E73"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第一步：从A套和B套</w:t>
      </w:r>
      <w:r w:rsidRPr="00144784">
        <w:rPr>
          <w:rFonts w:ascii="黑体" w:eastAsia="黑体" w:hAnsi="黑体"/>
        </w:rPr>
        <w:t>号码中，选择</w:t>
      </w:r>
      <w:r w:rsidRPr="00144784">
        <w:rPr>
          <w:rFonts w:ascii="黑体" w:eastAsia="黑体" w:hAnsi="黑体" w:hint="eastAsia"/>
        </w:rPr>
        <w:t>某省</w:t>
      </w:r>
      <w:r w:rsidRPr="00144784">
        <w:rPr>
          <w:rFonts w:ascii="黑体" w:eastAsia="黑体" w:hAnsi="黑体"/>
        </w:rPr>
        <w:t>号码</w:t>
      </w:r>
      <w:r w:rsidRPr="00144784">
        <w:rPr>
          <w:rFonts w:ascii="黑体" w:eastAsia="黑体" w:hAnsi="黑体" w:hint="eastAsia"/>
        </w:rPr>
        <w:t>插入</w:t>
      </w:r>
      <w:r w:rsidRPr="00144784">
        <w:rPr>
          <w:rFonts w:ascii="黑体" w:eastAsia="黑体" w:hAnsi="黑体"/>
        </w:rPr>
        <w:t>手机卡槽，</w:t>
      </w:r>
      <w:r w:rsidRPr="00144784">
        <w:rPr>
          <w:rFonts w:ascii="黑体" w:eastAsia="黑体" w:hAnsi="黑体" w:hint="eastAsia"/>
        </w:rPr>
        <w:t>并以</w:t>
      </w:r>
      <w:r w:rsidRPr="00144784">
        <w:rPr>
          <w:rFonts w:ascii="黑体" w:eastAsia="黑体" w:hAnsi="黑体"/>
        </w:rPr>
        <w:t>该号码</w:t>
      </w:r>
      <w:r w:rsidRPr="00144784">
        <w:rPr>
          <w:rFonts w:ascii="黑体" w:eastAsia="黑体" w:hAnsi="黑体" w:hint="eastAsia"/>
        </w:rPr>
        <w:t>登录1</w:t>
      </w:r>
      <w:r w:rsidRPr="00144784">
        <w:rPr>
          <w:rFonts w:ascii="黑体" w:eastAsia="黑体" w:hAnsi="黑体"/>
        </w:rPr>
        <w:t>39</w:t>
      </w:r>
      <w:r w:rsidRPr="00144784">
        <w:rPr>
          <w:rFonts w:ascii="黑体" w:eastAsia="黑体" w:hAnsi="黑体" w:hint="eastAsia"/>
        </w:rPr>
        <w:t>邮箱web版（</w:t>
      </w:r>
      <w:r w:rsidRPr="00144784">
        <w:rPr>
          <w:rFonts w:ascii="黑体" w:eastAsia="黑体" w:hAnsi="黑体"/>
        </w:rPr>
        <w:t>http://mail.10086.cn/</w:t>
      </w:r>
      <w:r w:rsidRPr="00144784">
        <w:rPr>
          <w:rFonts w:ascii="黑体" w:eastAsia="黑体" w:hAnsi="黑体" w:hint="eastAsia"/>
        </w:rPr>
        <w:t>）</w:t>
      </w:r>
    </w:p>
    <w:p w14:paraId="33B93775"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32C440D9" wp14:editId="2DF88246">
            <wp:extent cx="5276850" cy="1847850"/>
            <wp:effectExtent l="19050" t="0" r="0" b="0"/>
            <wp:docPr id="7" name="图片 7" descr="C:\Users\ADMINI~1\AppData\Local\Temp\ksohtml\wps93D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ksohtml\wps93D9.tmp.jpg"/>
                    <pic:cNvPicPr>
                      <a:picLocks noChangeAspect="1" noChangeArrowheads="1"/>
                    </pic:cNvPicPr>
                  </pic:nvPicPr>
                  <pic:blipFill>
                    <a:blip r:embed="rId27" cstate="print"/>
                    <a:srcRect/>
                    <a:stretch>
                      <a:fillRect/>
                    </a:stretch>
                  </pic:blipFill>
                  <pic:spPr bwMode="auto">
                    <a:xfrm>
                      <a:off x="0" y="0"/>
                      <a:ext cx="5276850" cy="1847850"/>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639149A3"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lastRenderedPageBreak/>
        <w:t>第二步：搜索测试</w:t>
      </w:r>
      <w:r w:rsidRPr="00144784">
        <w:rPr>
          <w:rFonts w:ascii="黑体" w:eastAsia="黑体" w:hAnsi="黑体"/>
        </w:rPr>
        <w:t>栏目名称“</w:t>
      </w:r>
      <w:r w:rsidRPr="00144784">
        <w:rPr>
          <w:rFonts w:ascii="黑体" w:eastAsia="黑体" w:hAnsi="黑体" w:hint="eastAsia"/>
        </w:rPr>
        <w:t>元素</w:t>
      </w:r>
      <w:r w:rsidRPr="00144784">
        <w:rPr>
          <w:rFonts w:ascii="黑体" w:eastAsia="黑体" w:hAnsi="黑体"/>
        </w:rPr>
        <w:t>”</w:t>
      </w:r>
    </w:p>
    <w:p w14:paraId="57C2CCA7"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31AA8F2C" wp14:editId="7743595B">
            <wp:extent cx="5276850" cy="1695450"/>
            <wp:effectExtent l="19050" t="0" r="0" b="0"/>
            <wp:docPr id="8" name="图片 8" descr="C:\Users\ADMINI~1\AppData\Local\Temp\ksohtml\wps93E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ksohtml\wps93EA.tmp.jpg"/>
                    <pic:cNvPicPr>
                      <a:picLocks noChangeAspect="1" noChangeArrowheads="1"/>
                    </pic:cNvPicPr>
                  </pic:nvPicPr>
                  <pic:blipFill>
                    <a:blip r:embed="rId28" cstate="print"/>
                    <a:srcRect/>
                    <a:stretch>
                      <a:fillRect/>
                    </a:stretch>
                  </pic:blipFill>
                  <pic:spPr bwMode="auto">
                    <a:xfrm>
                      <a:off x="0" y="0"/>
                      <a:ext cx="5276850" cy="1695450"/>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673205B9"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第三步：进入</w:t>
      </w:r>
      <w:r w:rsidRPr="00144784">
        <w:rPr>
          <w:rFonts w:ascii="黑体" w:eastAsia="黑体" w:hAnsi="黑体"/>
        </w:rPr>
        <w:t>栏目详情页</w:t>
      </w:r>
      <w:r w:rsidRPr="00144784">
        <w:rPr>
          <w:rFonts w:ascii="黑体" w:eastAsia="黑体" w:hAnsi="黑体" w:hint="eastAsia"/>
        </w:rPr>
        <w:t>，点击</w:t>
      </w:r>
      <w:r w:rsidRPr="00144784">
        <w:rPr>
          <w:rFonts w:ascii="黑体" w:eastAsia="黑体" w:hAnsi="黑体"/>
        </w:rPr>
        <w:t>立即订购</w:t>
      </w:r>
    </w:p>
    <w:p w14:paraId="051268FF"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6DC7F81C" wp14:editId="2B863459">
            <wp:extent cx="5276850" cy="2124075"/>
            <wp:effectExtent l="19050" t="0" r="0" b="0"/>
            <wp:docPr id="9" name="图片 9" descr="C:\Users\ADMINI~1\AppData\Local\Temp\ksohtml\wps93E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ksohtml\wps93EB.tmp.jpg"/>
                    <pic:cNvPicPr>
                      <a:picLocks noChangeAspect="1" noChangeArrowheads="1"/>
                    </pic:cNvPicPr>
                  </pic:nvPicPr>
                  <pic:blipFill>
                    <a:blip r:embed="rId29" cstate="print"/>
                    <a:srcRect/>
                    <a:stretch>
                      <a:fillRect/>
                    </a:stretch>
                  </pic:blipFill>
                  <pic:spPr bwMode="auto">
                    <a:xfrm>
                      <a:off x="0" y="0"/>
                      <a:ext cx="5276850" cy="2124075"/>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2E52A97F"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第四步：在</w:t>
      </w:r>
      <w:r w:rsidRPr="00144784">
        <w:rPr>
          <w:rFonts w:ascii="黑体" w:eastAsia="黑体" w:hAnsi="黑体"/>
        </w:rPr>
        <w:t>二次</w:t>
      </w:r>
      <w:r w:rsidRPr="00144784">
        <w:rPr>
          <w:rFonts w:ascii="黑体" w:eastAsia="黑体" w:hAnsi="黑体" w:hint="eastAsia"/>
        </w:rPr>
        <w:t>确认</w:t>
      </w:r>
      <w:r w:rsidRPr="00144784">
        <w:rPr>
          <w:rFonts w:ascii="黑体" w:eastAsia="黑体" w:hAnsi="黑体"/>
        </w:rPr>
        <w:t>弹窗中，</w:t>
      </w:r>
      <w:r w:rsidRPr="00144784">
        <w:rPr>
          <w:rFonts w:ascii="黑体" w:eastAsia="黑体" w:hAnsi="黑体" w:hint="eastAsia"/>
        </w:rPr>
        <w:t>点击</w:t>
      </w:r>
      <w:r w:rsidRPr="00144784">
        <w:rPr>
          <w:rFonts w:ascii="黑体" w:eastAsia="黑体" w:hAnsi="黑体"/>
        </w:rPr>
        <w:t>确认支付</w:t>
      </w:r>
    </w:p>
    <w:p w14:paraId="343D4315"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5692FCA4" wp14:editId="5FF31643">
            <wp:extent cx="5276850" cy="2371725"/>
            <wp:effectExtent l="19050" t="0" r="0" b="0"/>
            <wp:docPr id="10" name="图片 10" descr="C:\Users\ADMINI~1\AppData\Local\Temp\ksohtml\wps93E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ksohtml\wps93EC.tmp.jpg"/>
                    <pic:cNvPicPr>
                      <a:picLocks noChangeAspect="1" noChangeArrowheads="1"/>
                    </pic:cNvPicPr>
                  </pic:nvPicPr>
                  <pic:blipFill>
                    <a:blip r:embed="rId30" cstate="print"/>
                    <a:srcRect/>
                    <a:stretch>
                      <a:fillRect/>
                    </a:stretch>
                  </pic:blipFill>
                  <pic:spPr bwMode="auto">
                    <a:xfrm>
                      <a:off x="0" y="0"/>
                      <a:ext cx="5276850" cy="2371725"/>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2D433D38"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第五步：点击“确认订购”即可完成订购</w:t>
      </w:r>
    </w:p>
    <w:p w14:paraId="079056DA"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lastRenderedPageBreak/>
        <w:drawing>
          <wp:inline distT="0" distB="0" distL="0" distR="0" wp14:anchorId="0BA9FDC2" wp14:editId="1378A0CB">
            <wp:extent cx="5276850" cy="2371725"/>
            <wp:effectExtent l="19050" t="0" r="0" b="0"/>
            <wp:docPr id="11" name="图片 11" descr="C:\Users\ADMINI~1\AppData\Local\Temp\ksohtml\wps93F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ksohtml\wps93FC.tmp.jpg"/>
                    <pic:cNvPicPr>
                      <a:picLocks noChangeAspect="1" noChangeArrowheads="1"/>
                    </pic:cNvPicPr>
                  </pic:nvPicPr>
                  <pic:blipFill>
                    <a:blip r:embed="rId31" cstate="print"/>
                    <a:srcRect/>
                    <a:stretch>
                      <a:fillRect/>
                    </a:stretch>
                  </pic:blipFill>
                  <pic:spPr bwMode="auto">
                    <a:xfrm>
                      <a:off x="0" y="0"/>
                      <a:ext cx="5276850" cy="2371725"/>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4760A3F0"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w:t>
      </w:r>
      <w:r w:rsidRPr="00144784">
        <w:rPr>
          <w:rFonts w:ascii="黑体" w:eastAsia="黑体" w:hAnsi="黑体"/>
        </w:rPr>
        <w:t>六步：</w:t>
      </w:r>
      <w:r w:rsidRPr="00144784">
        <w:rPr>
          <w:rFonts w:ascii="黑体" w:eastAsia="黑体" w:hAnsi="黑体" w:hint="eastAsia"/>
        </w:rPr>
        <w:t>系统</w:t>
      </w:r>
      <w:r w:rsidRPr="00144784">
        <w:rPr>
          <w:rFonts w:ascii="黑体" w:eastAsia="黑体" w:hAnsi="黑体"/>
        </w:rPr>
        <w:t>返回订购结果</w:t>
      </w:r>
      <w:r w:rsidRPr="00144784">
        <w:rPr>
          <w:rFonts w:ascii="黑体" w:eastAsia="黑体" w:hAnsi="黑体" w:hint="eastAsia"/>
        </w:rPr>
        <w:t>。</w:t>
      </w:r>
    </w:p>
    <w:p w14:paraId="617E179C"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15BD50C2" wp14:editId="1ACFE11F">
            <wp:extent cx="5276850" cy="2933700"/>
            <wp:effectExtent l="19050" t="0" r="0" b="0"/>
            <wp:docPr id="12" name="图片 12" descr="C:\Users\ADMINI~1\AppData\Local\Temp\ksohtml\wps93F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ksohtml\wps93FD.tmp.jpg"/>
                    <pic:cNvPicPr>
                      <a:picLocks noChangeAspect="1" noChangeArrowheads="1"/>
                    </pic:cNvPicPr>
                  </pic:nvPicPr>
                  <pic:blipFill>
                    <a:blip r:embed="rId32" cstate="print"/>
                    <a:srcRect/>
                    <a:stretch>
                      <a:fillRect/>
                    </a:stretch>
                  </pic:blipFill>
                  <pic:spPr bwMode="auto">
                    <a:xfrm>
                      <a:off x="0" y="0"/>
                      <a:ext cx="5276850" cy="2933700"/>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3D5CAB51"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rPr>
        <w:t xml:space="preserve"> </w:t>
      </w:r>
    </w:p>
    <w:p w14:paraId="27250EA1"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如果</w:t>
      </w:r>
      <w:r w:rsidRPr="00144784">
        <w:rPr>
          <w:rFonts w:ascii="黑体" w:eastAsia="黑体" w:hAnsi="黑体"/>
        </w:rPr>
        <w:t>此步骤订购成功</w:t>
      </w:r>
      <w:r w:rsidRPr="00144784">
        <w:rPr>
          <w:rFonts w:ascii="黑体" w:eastAsia="黑体" w:hAnsi="黑体" w:hint="eastAsia"/>
        </w:rPr>
        <w:t>。</w:t>
      </w:r>
    </w:p>
    <w:p w14:paraId="53AF05E9"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到</w:t>
      </w:r>
      <w:r w:rsidRPr="00144784">
        <w:rPr>
          <w:rFonts w:ascii="黑体" w:eastAsia="黑体" w:hAnsi="黑体"/>
        </w:rPr>
        <w:t>业务集成测试平台，选择该省，选择该用例（</w:t>
      </w:r>
      <w:r w:rsidRPr="00144784">
        <w:rPr>
          <w:rFonts w:ascii="黑体" w:eastAsia="黑体" w:hAnsi="黑体" w:hint="eastAsia"/>
        </w:rPr>
        <w:t>如下</w:t>
      </w:r>
      <w:r w:rsidRPr="00144784">
        <w:rPr>
          <w:rFonts w:ascii="黑体" w:eastAsia="黑体" w:hAnsi="黑体"/>
        </w:rPr>
        <w:t>截图所示）</w:t>
      </w:r>
      <w:r w:rsidRPr="00144784">
        <w:rPr>
          <w:rFonts w:ascii="黑体" w:eastAsia="黑体" w:hAnsi="黑体" w:hint="eastAsia"/>
        </w:rPr>
        <w:t>的</w:t>
      </w:r>
      <w:r w:rsidRPr="00144784">
        <w:rPr>
          <w:rFonts w:ascii="黑体" w:eastAsia="黑体" w:hAnsi="黑体"/>
        </w:rPr>
        <w:t>结果</w:t>
      </w:r>
      <w:r w:rsidRPr="00144784">
        <w:rPr>
          <w:rFonts w:ascii="黑体" w:eastAsia="黑体" w:hAnsi="黑体" w:hint="eastAsia"/>
        </w:rPr>
        <w:t>，测试</w:t>
      </w:r>
      <w:r w:rsidRPr="00144784">
        <w:rPr>
          <w:rFonts w:ascii="黑体" w:eastAsia="黑体" w:hAnsi="黑体"/>
        </w:rPr>
        <w:t>结果选择</w:t>
      </w:r>
      <w:r w:rsidRPr="00144784">
        <w:rPr>
          <w:rFonts w:ascii="黑体" w:eastAsia="黑体" w:hAnsi="黑体" w:hint="eastAsia"/>
        </w:rPr>
        <w:t>为</w:t>
      </w:r>
      <w:r w:rsidRPr="00144784">
        <w:rPr>
          <w:rFonts w:ascii="黑体" w:eastAsia="黑体" w:hAnsi="黑体"/>
        </w:rPr>
        <w:t>通过</w:t>
      </w:r>
      <w:r w:rsidRPr="00144784">
        <w:rPr>
          <w:rFonts w:ascii="黑体" w:eastAsia="黑体" w:hAnsi="黑体" w:hint="eastAsia"/>
        </w:rPr>
        <w:t>，选择</w:t>
      </w:r>
      <w:r w:rsidRPr="00144784">
        <w:rPr>
          <w:rFonts w:ascii="黑体" w:eastAsia="黑体" w:hAnsi="黑体"/>
        </w:rPr>
        <w:t>本次</w:t>
      </w:r>
      <w:r w:rsidRPr="00144784">
        <w:rPr>
          <w:rFonts w:ascii="黑体" w:eastAsia="黑体" w:hAnsi="黑体" w:hint="eastAsia"/>
        </w:rPr>
        <w:t>用到</w:t>
      </w:r>
      <w:r w:rsidRPr="00144784">
        <w:rPr>
          <w:rFonts w:ascii="黑体" w:eastAsia="黑体" w:hAnsi="黑体"/>
        </w:rPr>
        <w:t>的测试号码，并点击提交。</w:t>
      </w:r>
    </w:p>
    <w:p w14:paraId="7C82AA29"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反之</w:t>
      </w:r>
      <w:r w:rsidRPr="00144784">
        <w:rPr>
          <w:rFonts w:ascii="黑体" w:eastAsia="黑体" w:hAnsi="黑体"/>
        </w:rPr>
        <w:t>，</w:t>
      </w:r>
      <w:r w:rsidRPr="00144784">
        <w:rPr>
          <w:rFonts w:ascii="黑体" w:eastAsia="黑体" w:hAnsi="黑体" w:hint="eastAsia"/>
        </w:rPr>
        <w:t>未</w:t>
      </w:r>
      <w:r w:rsidRPr="00144784">
        <w:rPr>
          <w:rFonts w:ascii="黑体" w:eastAsia="黑体" w:hAnsi="黑体"/>
        </w:rPr>
        <w:t>订购成功，</w:t>
      </w:r>
      <w:r w:rsidRPr="00144784">
        <w:rPr>
          <w:rFonts w:ascii="黑体" w:eastAsia="黑体" w:hAnsi="黑体" w:hint="eastAsia"/>
        </w:rPr>
        <w:t>则</w:t>
      </w:r>
      <w:r w:rsidRPr="00144784">
        <w:rPr>
          <w:rFonts w:ascii="黑体" w:eastAsia="黑体" w:hAnsi="黑体"/>
        </w:rPr>
        <w:t>在对应位置</w:t>
      </w:r>
      <w:r w:rsidRPr="00144784">
        <w:rPr>
          <w:rFonts w:ascii="黑体" w:eastAsia="黑体" w:hAnsi="黑体" w:hint="eastAsia"/>
        </w:rPr>
        <w:t>填写</w:t>
      </w:r>
      <w:r w:rsidRPr="00144784">
        <w:rPr>
          <w:rFonts w:ascii="黑体" w:eastAsia="黑体" w:hAnsi="黑体"/>
        </w:rPr>
        <w:t>缺陷原因，并截图</w:t>
      </w:r>
      <w:r w:rsidRPr="00144784">
        <w:rPr>
          <w:rFonts w:ascii="黑体" w:eastAsia="黑体" w:hAnsi="黑体" w:hint="eastAsia"/>
        </w:rPr>
        <w:t>上传</w:t>
      </w:r>
      <w:r w:rsidRPr="00144784">
        <w:rPr>
          <w:rFonts w:ascii="黑体" w:eastAsia="黑体" w:hAnsi="黑体"/>
        </w:rPr>
        <w:t>。</w:t>
      </w:r>
    </w:p>
    <w:p w14:paraId="3BC6E406"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33FC100B" wp14:editId="68004F29">
            <wp:extent cx="5353050" cy="409575"/>
            <wp:effectExtent l="19050" t="0" r="0" b="0"/>
            <wp:docPr id="13" name="图片 13" descr="C:\Users\ADMINI~1\AppData\Local\Temp\ksohtml\wps93F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ksohtml\wps93FE.tmp.jpg"/>
                    <pic:cNvPicPr>
                      <a:picLocks noChangeAspect="1" noChangeArrowheads="1"/>
                    </pic:cNvPicPr>
                  </pic:nvPicPr>
                  <pic:blipFill>
                    <a:blip r:embed="rId33" cstate="print"/>
                    <a:srcRect/>
                    <a:stretch>
                      <a:fillRect/>
                    </a:stretch>
                  </pic:blipFill>
                  <pic:spPr bwMode="auto">
                    <a:xfrm>
                      <a:off x="0" y="0"/>
                      <a:ext cx="5353050" cy="409575"/>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5826A134"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lastRenderedPageBreak/>
        <w:drawing>
          <wp:inline distT="0" distB="0" distL="0" distR="0" wp14:anchorId="6EE9B793" wp14:editId="173480E2">
            <wp:extent cx="8867775" cy="3990975"/>
            <wp:effectExtent l="19050" t="0" r="9525" b="0"/>
            <wp:docPr id="14" name="图片 14" descr="C:\Users\ADMINI~1\AppData\Local\Temp\ksohtml\wps940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ksohtml\wps940F.tmp.jpg"/>
                    <pic:cNvPicPr>
                      <a:picLocks noChangeAspect="1" noChangeArrowheads="1"/>
                    </pic:cNvPicPr>
                  </pic:nvPicPr>
                  <pic:blipFill>
                    <a:blip r:embed="rId34" cstate="print"/>
                    <a:srcRect/>
                    <a:stretch>
                      <a:fillRect/>
                    </a:stretch>
                  </pic:blipFill>
                  <pic:spPr bwMode="auto">
                    <a:xfrm>
                      <a:off x="0" y="0"/>
                      <a:ext cx="8867775" cy="3990975"/>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5D033EBA"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lastRenderedPageBreak/>
        <w:drawing>
          <wp:inline distT="0" distB="0" distL="0" distR="0" wp14:anchorId="544128F4" wp14:editId="62CD0416">
            <wp:extent cx="8867775" cy="4286250"/>
            <wp:effectExtent l="19050" t="0" r="9525" b="0"/>
            <wp:docPr id="15" name="图片 15" descr="C:\Users\ADMINI~1\AppData\Local\Temp\ksohtml\wps941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ksohtml\wps9410.tmp.jpg"/>
                    <pic:cNvPicPr>
                      <a:picLocks noChangeAspect="1" noChangeArrowheads="1"/>
                    </pic:cNvPicPr>
                  </pic:nvPicPr>
                  <pic:blipFill>
                    <a:blip r:embed="rId35" cstate="print"/>
                    <a:srcRect/>
                    <a:stretch>
                      <a:fillRect/>
                    </a:stretch>
                  </pic:blipFill>
                  <pic:spPr bwMode="auto">
                    <a:xfrm>
                      <a:off x="0" y="0"/>
                      <a:ext cx="8867775" cy="4286250"/>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608A428E"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rPr>
        <w:t xml:space="preserve"> </w:t>
      </w:r>
    </w:p>
    <w:p w14:paraId="33282B63"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第七</w:t>
      </w:r>
      <w:r w:rsidRPr="00144784">
        <w:rPr>
          <w:rFonts w:ascii="黑体" w:eastAsia="黑体" w:hAnsi="黑体"/>
        </w:rPr>
        <w:t>步：</w:t>
      </w:r>
      <w:r w:rsidRPr="00144784">
        <w:rPr>
          <w:rFonts w:ascii="黑体" w:eastAsia="黑体" w:hAnsi="黑体" w:hint="eastAsia"/>
        </w:rPr>
        <w:t>查看</w:t>
      </w:r>
      <w:r w:rsidRPr="00144784">
        <w:rPr>
          <w:rFonts w:ascii="黑体" w:eastAsia="黑体" w:hAnsi="黑体"/>
        </w:rPr>
        <w:t>手机，检查是否收到订购短信</w:t>
      </w:r>
      <w:r w:rsidRPr="00144784">
        <w:rPr>
          <w:rFonts w:ascii="黑体" w:eastAsia="黑体" w:hAnsi="黑体" w:hint="eastAsia"/>
        </w:rPr>
        <w:t>，</w:t>
      </w:r>
      <w:r w:rsidRPr="00144784">
        <w:rPr>
          <w:rFonts w:ascii="黑体" w:eastAsia="黑体" w:hAnsi="黑体"/>
        </w:rPr>
        <w:t>并检查短信内容，完成以下两条用例的测试，并在业务集成测试平台提交结果</w:t>
      </w:r>
      <w:r w:rsidRPr="00144784">
        <w:rPr>
          <w:rFonts w:ascii="黑体" w:eastAsia="黑体" w:hAnsi="黑体" w:hint="eastAsia"/>
        </w:rPr>
        <w:t>。</w:t>
      </w:r>
    </w:p>
    <w:p w14:paraId="27153ABA"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6E22ABF6" wp14:editId="432BF2C1">
            <wp:extent cx="7286625" cy="1257300"/>
            <wp:effectExtent l="19050" t="0" r="9525" b="0"/>
            <wp:docPr id="16" name="图片 16" descr="C:\Users\ADMINI~1\AppData\Local\Temp\ksohtml\wps941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ksohtml\wps9411.tmp.jpg"/>
                    <pic:cNvPicPr>
                      <a:picLocks noChangeAspect="1" noChangeArrowheads="1"/>
                    </pic:cNvPicPr>
                  </pic:nvPicPr>
                  <pic:blipFill>
                    <a:blip r:embed="rId36" cstate="print"/>
                    <a:srcRect/>
                    <a:stretch>
                      <a:fillRect/>
                    </a:stretch>
                  </pic:blipFill>
                  <pic:spPr bwMode="auto">
                    <a:xfrm>
                      <a:off x="0" y="0"/>
                      <a:ext cx="7286625" cy="1257300"/>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747AA92A"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rPr>
        <w:t xml:space="preserve"> </w:t>
      </w:r>
    </w:p>
    <w:p w14:paraId="20B8A7EC"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w:t>
      </w:r>
      <w:r w:rsidRPr="00144784">
        <w:rPr>
          <w:rFonts w:ascii="黑体" w:eastAsia="黑体" w:hAnsi="黑体"/>
        </w:rPr>
        <w:t>八步：</w:t>
      </w:r>
      <w:r w:rsidRPr="00144784">
        <w:rPr>
          <w:rFonts w:ascii="黑体" w:eastAsia="黑体" w:hAnsi="黑体" w:hint="eastAsia"/>
        </w:rPr>
        <w:t>查看</w:t>
      </w:r>
      <w:r w:rsidRPr="00144784">
        <w:rPr>
          <w:rFonts w:ascii="黑体" w:eastAsia="黑体" w:hAnsi="黑体"/>
        </w:rPr>
        <w:t>该账号测试后余额，同测试前余额比较，并</w:t>
      </w:r>
      <w:r w:rsidRPr="00144784">
        <w:rPr>
          <w:rFonts w:ascii="黑体" w:eastAsia="黑体" w:hAnsi="黑体" w:hint="eastAsia"/>
        </w:rPr>
        <w:t>将</w:t>
      </w:r>
      <w:r w:rsidRPr="00144784">
        <w:rPr>
          <w:rFonts w:ascii="黑体" w:eastAsia="黑体" w:hAnsi="黑体"/>
        </w:rPr>
        <w:t>测试结果在业务集成测试平台提交。</w:t>
      </w:r>
    </w:p>
    <w:p w14:paraId="670EBF5B"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rPr>
        <w:t xml:space="preserve"> </w:t>
      </w:r>
    </w:p>
    <w:p w14:paraId="3BCFEFDC"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080CAFA8" wp14:editId="69BB75D4">
            <wp:extent cx="7372350" cy="276225"/>
            <wp:effectExtent l="19050" t="0" r="0" b="0"/>
            <wp:docPr id="17" name="图片 17" descr="C:\Users\ADMINI~1\AppData\Local\Temp\ksohtml\wps942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ksohtml\wps9421.tmp.jpg"/>
                    <pic:cNvPicPr>
                      <a:picLocks noChangeAspect="1" noChangeArrowheads="1"/>
                    </pic:cNvPicPr>
                  </pic:nvPicPr>
                  <pic:blipFill>
                    <a:blip r:embed="rId37" cstate="print"/>
                    <a:srcRect/>
                    <a:stretch>
                      <a:fillRect/>
                    </a:stretch>
                  </pic:blipFill>
                  <pic:spPr bwMode="auto">
                    <a:xfrm>
                      <a:off x="0" y="0"/>
                      <a:ext cx="7372350" cy="276225"/>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333190AE"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rPr>
        <w:t xml:space="preserve"> </w:t>
      </w:r>
    </w:p>
    <w:p w14:paraId="0F88412D"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rPr>
        <w:t xml:space="preserve"> </w:t>
      </w:r>
    </w:p>
    <w:p w14:paraId="79390647"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查看</w:t>
      </w:r>
      <w:r w:rsidRPr="00144784">
        <w:rPr>
          <w:rFonts w:ascii="黑体" w:eastAsia="黑体" w:hAnsi="黑体"/>
        </w:rPr>
        <w:t>余额有三种方式：</w:t>
      </w:r>
    </w:p>
    <w:p w14:paraId="1BB2D512" w14:textId="77777777" w:rsidR="002C3B69" w:rsidRPr="00144784" w:rsidRDefault="002C3B69" w:rsidP="00D827FD">
      <w:pPr>
        <w:pStyle w:val="23"/>
        <w:numPr>
          <w:ilvl w:val="0"/>
          <w:numId w:val="22"/>
        </w:numPr>
        <w:ind w:firstLineChars="0"/>
        <w:rPr>
          <w:rFonts w:ascii="黑体" w:eastAsia="黑体" w:hAnsi="黑体"/>
        </w:rPr>
      </w:pPr>
      <w:r w:rsidRPr="00144784">
        <w:rPr>
          <w:rFonts w:ascii="黑体" w:eastAsia="黑体" w:hAnsi="黑体"/>
        </w:rPr>
        <w:t>短信方式。在</w:t>
      </w:r>
      <w:r w:rsidRPr="00144784">
        <w:rPr>
          <w:rFonts w:ascii="黑体" w:eastAsia="黑体" w:hAnsi="黑体" w:hint="eastAsia"/>
        </w:rPr>
        <w:t>手机上</w:t>
      </w:r>
      <w:r w:rsidRPr="00144784">
        <w:rPr>
          <w:rFonts w:ascii="黑体" w:eastAsia="黑体" w:hAnsi="黑体"/>
        </w:rPr>
        <w:t>，向</w:t>
      </w:r>
      <w:r w:rsidRPr="00144784">
        <w:rPr>
          <w:rFonts w:ascii="黑体" w:eastAsia="黑体" w:hAnsi="黑体" w:hint="eastAsia"/>
        </w:rPr>
        <w:t>10086发送</w:t>
      </w:r>
      <w:r w:rsidRPr="00144784">
        <w:rPr>
          <w:rFonts w:ascii="黑体" w:eastAsia="黑体" w:hAnsi="黑体"/>
        </w:rPr>
        <w:t>短信“</w:t>
      </w:r>
      <w:r w:rsidRPr="00144784">
        <w:rPr>
          <w:rFonts w:ascii="黑体" w:eastAsia="黑体" w:hAnsi="黑体" w:hint="eastAsia"/>
        </w:rPr>
        <w:t>余额</w:t>
      </w:r>
      <w:r w:rsidRPr="00144784">
        <w:rPr>
          <w:rFonts w:ascii="黑体" w:eastAsia="黑体" w:hAnsi="黑体"/>
        </w:rPr>
        <w:t>”</w:t>
      </w:r>
      <w:r w:rsidRPr="00144784">
        <w:rPr>
          <w:rFonts w:ascii="黑体" w:eastAsia="黑体" w:hAnsi="黑体" w:hint="eastAsia"/>
        </w:rPr>
        <w:t>，</w:t>
      </w:r>
      <w:r w:rsidRPr="00144784">
        <w:rPr>
          <w:rFonts w:ascii="黑体" w:eastAsia="黑体" w:hAnsi="黑体"/>
        </w:rPr>
        <w:t>则系统返回当前可用余额。</w:t>
      </w:r>
    </w:p>
    <w:p w14:paraId="36A4D002" w14:textId="77777777" w:rsidR="002C3B69" w:rsidRPr="00144784" w:rsidRDefault="002C3B69" w:rsidP="00D827FD">
      <w:pPr>
        <w:pStyle w:val="23"/>
        <w:numPr>
          <w:ilvl w:val="0"/>
          <w:numId w:val="22"/>
        </w:numPr>
        <w:ind w:firstLineChars="0"/>
        <w:rPr>
          <w:rFonts w:ascii="黑体" w:eastAsia="黑体" w:hAnsi="黑体"/>
        </w:rPr>
      </w:pPr>
      <w:r w:rsidRPr="00144784">
        <w:rPr>
          <w:rFonts w:ascii="黑体" w:eastAsia="黑体" w:hAnsi="黑体" w:hint="eastAsia"/>
        </w:rPr>
        <w:t>网上营业厅</w:t>
      </w:r>
      <w:r w:rsidRPr="00144784">
        <w:rPr>
          <w:rFonts w:ascii="黑体" w:eastAsia="黑体" w:hAnsi="黑体"/>
        </w:rPr>
        <w:t>方式，</w:t>
      </w:r>
      <w:hyperlink r:id="rId38" w:history="1">
        <w:r w:rsidRPr="00144784">
          <w:rPr>
            <w:rStyle w:val="150"/>
            <w:rFonts w:ascii="黑体" w:eastAsia="黑体" w:hAnsi="黑体" w:hint="eastAsia"/>
          </w:rPr>
          <w:t>www.10086.cn</w:t>
        </w:r>
      </w:hyperlink>
      <w:r w:rsidRPr="00144784">
        <w:rPr>
          <w:rFonts w:ascii="黑体" w:eastAsia="黑体" w:hAnsi="黑体"/>
        </w:rPr>
        <w:t>，</w:t>
      </w:r>
      <w:r w:rsidRPr="00144784">
        <w:rPr>
          <w:rFonts w:ascii="黑体" w:eastAsia="黑体" w:hAnsi="黑体" w:hint="eastAsia"/>
        </w:rPr>
        <w:t>登录</w:t>
      </w:r>
      <w:r w:rsidRPr="00144784">
        <w:rPr>
          <w:rFonts w:ascii="黑体" w:eastAsia="黑体" w:hAnsi="黑体"/>
        </w:rPr>
        <w:t>-个人中心-可用余额，进行查询余额</w:t>
      </w:r>
      <w:r w:rsidRPr="00144784">
        <w:rPr>
          <w:rFonts w:ascii="黑体" w:eastAsia="黑体" w:hAnsi="黑体" w:hint="eastAsia"/>
        </w:rPr>
        <w:t>。</w:t>
      </w:r>
    </w:p>
    <w:p w14:paraId="6BCCA69A" w14:textId="77777777" w:rsidR="002C3B69" w:rsidRPr="00144784" w:rsidRDefault="002C3B69" w:rsidP="00D827FD">
      <w:pPr>
        <w:pStyle w:val="23"/>
        <w:numPr>
          <w:ilvl w:val="0"/>
          <w:numId w:val="22"/>
        </w:numPr>
        <w:ind w:firstLineChars="0"/>
        <w:rPr>
          <w:rFonts w:ascii="黑体" w:eastAsia="黑体" w:hAnsi="黑体"/>
        </w:rPr>
      </w:pPr>
      <w:r w:rsidRPr="00144784">
        <w:rPr>
          <w:rFonts w:ascii="黑体" w:eastAsia="黑体" w:hAnsi="黑体" w:hint="eastAsia"/>
        </w:rPr>
        <w:lastRenderedPageBreak/>
        <w:t>手机营业厅APP，登录</w:t>
      </w:r>
      <w:r w:rsidRPr="00144784">
        <w:rPr>
          <w:rFonts w:ascii="黑体" w:eastAsia="黑体" w:hAnsi="黑体"/>
        </w:rPr>
        <w:t>-我的-余额，进行查询余额。</w:t>
      </w:r>
    </w:p>
    <w:p w14:paraId="252065E5"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rPr>
        <w:t xml:space="preserve"> </w:t>
      </w:r>
    </w:p>
    <w:p w14:paraId="66F1D715"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第九</w:t>
      </w:r>
      <w:r w:rsidRPr="00144784">
        <w:rPr>
          <w:rFonts w:ascii="黑体" w:eastAsia="黑体" w:hAnsi="黑体"/>
        </w:rPr>
        <w:t>步：</w:t>
      </w:r>
      <w:r w:rsidRPr="00144784">
        <w:rPr>
          <w:rFonts w:ascii="黑体" w:eastAsia="黑体" w:hAnsi="黑体" w:hint="eastAsia"/>
        </w:rPr>
        <w:t>发送</w:t>
      </w:r>
      <w:r w:rsidRPr="00144784">
        <w:rPr>
          <w:rFonts w:ascii="黑体" w:eastAsia="黑体" w:hAnsi="黑体"/>
        </w:rPr>
        <w:t>“0000”</w:t>
      </w:r>
      <w:r w:rsidRPr="00144784">
        <w:rPr>
          <w:rFonts w:ascii="黑体" w:eastAsia="黑体" w:hAnsi="黑体" w:hint="eastAsia"/>
        </w:rPr>
        <w:t>到10086，根据</w:t>
      </w:r>
      <w:r w:rsidRPr="00144784">
        <w:rPr>
          <w:rFonts w:ascii="黑体" w:eastAsia="黑体" w:hAnsi="黑体"/>
        </w:rPr>
        <w:t>短信内容，</w:t>
      </w:r>
      <w:r w:rsidRPr="00144784">
        <w:rPr>
          <w:rFonts w:ascii="黑体" w:eastAsia="黑体" w:hAnsi="黑体" w:hint="eastAsia"/>
        </w:rPr>
        <w:t>确认</w:t>
      </w:r>
      <w:r w:rsidRPr="00144784">
        <w:rPr>
          <w:rFonts w:ascii="黑体" w:eastAsia="黑体" w:hAnsi="黑体"/>
        </w:rPr>
        <w:t>订购关系是否存在</w:t>
      </w:r>
      <w:r w:rsidRPr="00144784">
        <w:rPr>
          <w:rFonts w:ascii="黑体" w:eastAsia="黑体" w:hAnsi="黑体" w:hint="eastAsia"/>
        </w:rPr>
        <w:t>，确认</w:t>
      </w:r>
      <w:r w:rsidRPr="00144784">
        <w:rPr>
          <w:rFonts w:ascii="黑体" w:eastAsia="黑体" w:hAnsi="黑体"/>
        </w:rPr>
        <w:t>资费名称和金额是否正确，并提交结果。</w:t>
      </w:r>
    </w:p>
    <w:p w14:paraId="66D5391D"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57A42FE3" wp14:editId="50CE0A8E">
            <wp:extent cx="7334250" cy="447675"/>
            <wp:effectExtent l="19050" t="0" r="0" b="0"/>
            <wp:docPr id="18" name="图片 18" descr="C:\Users\ADMINI~1\AppData\Local\Temp\ksohtml\wps943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ksohtml\wps9432.tmp.jpg"/>
                    <pic:cNvPicPr>
                      <a:picLocks noChangeAspect="1" noChangeArrowheads="1"/>
                    </pic:cNvPicPr>
                  </pic:nvPicPr>
                  <pic:blipFill>
                    <a:blip r:embed="rId39" cstate="print"/>
                    <a:srcRect/>
                    <a:stretch>
                      <a:fillRect/>
                    </a:stretch>
                  </pic:blipFill>
                  <pic:spPr bwMode="auto">
                    <a:xfrm>
                      <a:off x="0" y="0"/>
                      <a:ext cx="7334250" cy="447675"/>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1CFCEA60"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0B77C36E" wp14:editId="0C90FE46">
            <wp:extent cx="1924050" cy="3276600"/>
            <wp:effectExtent l="19050" t="0" r="0" b="0"/>
            <wp:docPr id="19" name="图片 19" descr="C:\Users\ADMINI~1\AppData\Local\Temp\ksohtml\wps943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ksohtml\wps9433.tmp.jpg"/>
                    <pic:cNvPicPr>
                      <a:picLocks noChangeAspect="1" noChangeArrowheads="1"/>
                    </pic:cNvPicPr>
                  </pic:nvPicPr>
                  <pic:blipFill>
                    <a:blip r:embed="rId40" cstate="print"/>
                    <a:srcRect/>
                    <a:stretch>
                      <a:fillRect/>
                    </a:stretch>
                  </pic:blipFill>
                  <pic:spPr bwMode="auto">
                    <a:xfrm>
                      <a:off x="0" y="0"/>
                      <a:ext cx="1924050" cy="3276600"/>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2DB81A60"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第十</w:t>
      </w:r>
      <w:r w:rsidRPr="00144784">
        <w:rPr>
          <w:rFonts w:ascii="黑体" w:eastAsia="黑体" w:hAnsi="黑体"/>
        </w:rPr>
        <w:t>步：</w:t>
      </w:r>
      <w:r w:rsidRPr="00144784">
        <w:rPr>
          <w:rFonts w:ascii="黑体" w:eastAsia="黑体" w:hAnsi="黑体" w:hint="eastAsia"/>
        </w:rPr>
        <w:t>查询</w:t>
      </w:r>
      <w:r w:rsidRPr="00144784">
        <w:rPr>
          <w:rFonts w:ascii="黑体" w:eastAsia="黑体" w:hAnsi="黑体"/>
        </w:rPr>
        <w:t>帐详单</w:t>
      </w:r>
      <w:r w:rsidRPr="00144784">
        <w:rPr>
          <w:rFonts w:ascii="黑体" w:eastAsia="黑体" w:hAnsi="黑体" w:hint="eastAsia"/>
        </w:rPr>
        <w:t>，</w:t>
      </w:r>
      <w:r w:rsidRPr="00144784">
        <w:rPr>
          <w:rFonts w:ascii="黑体" w:eastAsia="黑体" w:hAnsi="黑体"/>
        </w:rPr>
        <w:t>检查业务名称、资费信息是否正确</w:t>
      </w:r>
      <w:r w:rsidRPr="00144784">
        <w:rPr>
          <w:rFonts w:ascii="黑体" w:eastAsia="黑体" w:hAnsi="黑体" w:hint="eastAsia"/>
        </w:rPr>
        <w:t>，</w:t>
      </w:r>
      <w:r w:rsidRPr="00144784">
        <w:rPr>
          <w:rFonts w:ascii="黑体" w:eastAsia="黑体" w:hAnsi="黑体"/>
        </w:rPr>
        <w:t>并提交结果。具体</w:t>
      </w:r>
      <w:r w:rsidRPr="00144784">
        <w:rPr>
          <w:rFonts w:ascii="黑体" w:eastAsia="黑体" w:hAnsi="黑体" w:hint="eastAsia"/>
        </w:rPr>
        <w:t>操作</w:t>
      </w:r>
      <w:r w:rsidRPr="00144784">
        <w:rPr>
          <w:rFonts w:ascii="黑体" w:eastAsia="黑体" w:hAnsi="黑体"/>
        </w:rPr>
        <w:t>，查看嵌入文件。</w:t>
      </w:r>
      <w:bookmarkStart w:id="182" w:name="_MON_1590309448"/>
      <w:bookmarkEnd w:id="182"/>
      <w:r w:rsidRPr="00144784">
        <w:rPr>
          <w:rFonts w:ascii="黑体" w:eastAsia="黑体" w:hAnsi="黑体"/>
          <w:noProof/>
        </w:rPr>
        <w:drawing>
          <wp:inline distT="0" distB="0" distL="0" distR="0" wp14:anchorId="31777675" wp14:editId="4F0834BA">
            <wp:extent cx="981075" cy="676275"/>
            <wp:effectExtent l="19050" t="0" r="9525" b="0"/>
            <wp:docPr id="20" name="图片 20" descr="C:\Users\ADMINI~1\AppData\Local\Temp\ksohtml\wps943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ksohtml\wps9434.tmp.png"/>
                    <pic:cNvPicPr>
                      <a:picLocks noChangeAspect="1" noChangeArrowheads="1"/>
                    </pic:cNvPicPr>
                  </pic:nvPicPr>
                  <pic:blipFill>
                    <a:blip r:embed="rId41" cstate="print"/>
                    <a:srcRect/>
                    <a:stretch>
                      <a:fillRect/>
                    </a:stretch>
                  </pic:blipFill>
                  <pic:spPr bwMode="auto">
                    <a:xfrm>
                      <a:off x="0" y="0"/>
                      <a:ext cx="981075" cy="676275"/>
                    </a:xfrm>
                    <a:prstGeom prst="rect">
                      <a:avLst/>
                    </a:prstGeom>
                    <a:noFill/>
                    <a:ln w="9525">
                      <a:noFill/>
                      <a:miter lim="800000"/>
                      <a:headEnd/>
                      <a:tailEnd/>
                    </a:ln>
                  </pic:spPr>
                </pic:pic>
              </a:graphicData>
            </a:graphic>
          </wp:inline>
        </w:drawing>
      </w:r>
    </w:p>
    <w:p w14:paraId="0AD8A2E1"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08DBB5B1" wp14:editId="6FD5ECEA">
            <wp:extent cx="7324725" cy="638175"/>
            <wp:effectExtent l="19050" t="0" r="9525" b="0"/>
            <wp:docPr id="21" name="图片 21" descr="C:\Users\ADMINI~1\AppData\Local\Temp\ksohtml\wps944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ksohtml\wps9445.tmp.jpg"/>
                    <pic:cNvPicPr>
                      <a:picLocks noChangeAspect="1" noChangeArrowheads="1"/>
                    </pic:cNvPicPr>
                  </pic:nvPicPr>
                  <pic:blipFill>
                    <a:blip r:embed="rId42" cstate="print"/>
                    <a:srcRect/>
                    <a:stretch>
                      <a:fillRect/>
                    </a:stretch>
                  </pic:blipFill>
                  <pic:spPr bwMode="auto">
                    <a:xfrm>
                      <a:off x="0" y="0"/>
                      <a:ext cx="7324725" cy="638175"/>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33ED4896"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rPr>
        <w:t xml:space="preserve"> </w:t>
      </w:r>
    </w:p>
    <w:p w14:paraId="31067AD5"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w:t>
      </w:r>
      <w:r w:rsidRPr="00144784">
        <w:rPr>
          <w:rFonts w:ascii="黑体" w:eastAsia="黑体" w:hAnsi="黑体"/>
        </w:rPr>
        <w:t>十一步：</w:t>
      </w:r>
      <w:r w:rsidRPr="00144784">
        <w:rPr>
          <w:rFonts w:ascii="黑体" w:eastAsia="黑体" w:hAnsi="黑体" w:hint="eastAsia"/>
        </w:rPr>
        <w:t>对A套</w:t>
      </w:r>
      <w:r w:rsidRPr="00144784">
        <w:rPr>
          <w:rFonts w:ascii="黑体" w:eastAsia="黑体" w:hAnsi="黑体"/>
        </w:rPr>
        <w:t>的该省号码，</w:t>
      </w:r>
      <w:r w:rsidRPr="00144784">
        <w:rPr>
          <w:rFonts w:ascii="黑体" w:eastAsia="黑体" w:hAnsi="黑体" w:hint="eastAsia"/>
        </w:rPr>
        <w:t>进行</w:t>
      </w:r>
      <w:r w:rsidRPr="00144784">
        <w:rPr>
          <w:rFonts w:ascii="黑体" w:eastAsia="黑体" w:hAnsi="黑体"/>
        </w:rPr>
        <w:t>退订操作，查看能否退订成功，并</w:t>
      </w:r>
      <w:r w:rsidRPr="00144784">
        <w:rPr>
          <w:rFonts w:ascii="黑体" w:eastAsia="黑体" w:hAnsi="黑体" w:hint="eastAsia"/>
        </w:rPr>
        <w:t>提交</w:t>
      </w:r>
      <w:r w:rsidRPr="00144784">
        <w:rPr>
          <w:rFonts w:ascii="黑体" w:eastAsia="黑体" w:hAnsi="黑体"/>
        </w:rPr>
        <w:t>结果。</w:t>
      </w:r>
      <w:r w:rsidRPr="00144784">
        <w:rPr>
          <w:rFonts w:ascii="黑体" w:eastAsia="黑体" w:hAnsi="黑体" w:hint="eastAsia"/>
        </w:rPr>
        <w:t>B套</w:t>
      </w:r>
      <w:r w:rsidRPr="00144784">
        <w:rPr>
          <w:rFonts w:ascii="黑体" w:eastAsia="黑体" w:hAnsi="黑体"/>
        </w:rPr>
        <w:t>不做退订操作，查看</w:t>
      </w:r>
      <w:r w:rsidRPr="00144784">
        <w:rPr>
          <w:rFonts w:ascii="黑体" w:eastAsia="黑体" w:hAnsi="黑体" w:hint="eastAsia"/>
        </w:rPr>
        <w:t>下月</w:t>
      </w:r>
      <w:r w:rsidRPr="00144784">
        <w:rPr>
          <w:rFonts w:ascii="黑体" w:eastAsia="黑体" w:hAnsi="黑体"/>
        </w:rPr>
        <w:t>是否生效。</w:t>
      </w:r>
    </w:p>
    <w:p w14:paraId="60A31D23"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7CEEADE3" wp14:editId="6B91D86B">
            <wp:extent cx="7467600" cy="514350"/>
            <wp:effectExtent l="19050" t="0" r="0" b="0"/>
            <wp:docPr id="22" name="图片 22" descr="C:\Users\ADMINI~1\AppData\Local\Temp\ksohtml\wps944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ksohtml\wps9446.tmp.jpg"/>
                    <pic:cNvPicPr>
                      <a:picLocks noChangeAspect="1" noChangeArrowheads="1"/>
                    </pic:cNvPicPr>
                  </pic:nvPicPr>
                  <pic:blipFill>
                    <a:blip r:embed="rId43" cstate="print"/>
                    <a:srcRect/>
                    <a:stretch>
                      <a:fillRect/>
                    </a:stretch>
                  </pic:blipFill>
                  <pic:spPr bwMode="auto">
                    <a:xfrm>
                      <a:off x="0" y="0"/>
                      <a:ext cx="7467600" cy="514350"/>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6CA1A6CC"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rPr>
        <w:t xml:space="preserve"> </w:t>
      </w:r>
    </w:p>
    <w:p w14:paraId="1088CD35"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退订</w:t>
      </w:r>
      <w:r w:rsidRPr="00144784">
        <w:rPr>
          <w:rFonts w:ascii="黑体" w:eastAsia="黑体" w:hAnsi="黑体"/>
        </w:rPr>
        <w:t>方式有两种：</w:t>
      </w:r>
    </w:p>
    <w:p w14:paraId="6B352FB6" w14:textId="77777777" w:rsidR="002C3B69" w:rsidRPr="00144784" w:rsidRDefault="002C3B69" w:rsidP="00D827FD">
      <w:pPr>
        <w:pStyle w:val="23"/>
        <w:numPr>
          <w:ilvl w:val="0"/>
          <w:numId w:val="23"/>
        </w:numPr>
        <w:ind w:firstLineChars="0"/>
        <w:rPr>
          <w:rFonts w:ascii="黑体" w:eastAsia="黑体" w:hAnsi="黑体"/>
        </w:rPr>
      </w:pPr>
      <w:r w:rsidRPr="00144784">
        <w:rPr>
          <w:rFonts w:ascii="黑体" w:eastAsia="黑体" w:hAnsi="黑体"/>
        </w:rPr>
        <w:t>通过发送短信“0000”</w:t>
      </w:r>
      <w:r w:rsidRPr="00144784">
        <w:rPr>
          <w:rFonts w:ascii="黑体" w:eastAsia="黑体" w:hAnsi="黑体" w:hint="eastAsia"/>
        </w:rPr>
        <w:t>到10086，</w:t>
      </w:r>
      <w:r w:rsidRPr="00144784">
        <w:rPr>
          <w:rFonts w:ascii="黑体" w:eastAsia="黑体" w:hAnsi="黑体"/>
        </w:rPr>
        <w:t>然后恢复对应序号，进行退订。</w:t>
      </w:r>
    </w:p>
    <w:p w14:paraId="72744191" w14:textId="77777777" w:rsidR="002C3B69" w:rsidRPr="00144784" w:rsidRDefault="002C3B69" w:rsidP="00D827FD">
      <w:pPr>
        <w:pStyle w:val="23"/>
        <w:numPr>
          <w:ilvl w:val="0"/>
          <w:numId w:val="23"/>
        </w:numPr>
        <w:ind w:firstLineChars="0"/>
        <w:rPr>
          <w:rFonts w:ascii="黑体" w:eastAsia="黑体" w:hAnsi="黑体"/>
        </w:rPr>
      </w:pPr>
      <w:r w:rsidRPr="00144784">
        <w:rPr>
          <w:rFonts w:ascii="黑体" w:eastAsia="黑体" w:hAnsi="黑体" w:hint="eastAsia"/>
        </w:rPr>
        <w:lastRenderedPageBreak/>
        <w:t>在</w:t>
      </w:r>
      <w:r w:rsidRPr="00144784">
        <w:rPr>
          <w:rFonts w:ascii="黑体" w:eastAsia="黑体" w:hAnsi="黑体"/>
        </w:rPr>
        <w:t>指定</w:t>
      </w:r>
      <w:r w:rsidRPr="00144784">
        <w:rPr>
          <w:rFonts w:ascii="黑体" w:eastAsia="黑体" w:hAnsi="黑体" w:hint="eastAsia"/>
        </w:rPr>
        <w:t>139邮箱</w:t>
      </w:r>
      <w:r w:rsidRPr="00144784">
        <w:rPr>
          <w:rFonts w:ascii="黑体" w:eastAsia="黑体" w:hAnsi="黑体"/>
        </w:rPr>
        <w:t>-设置与退订，选定业务，点击</w:t>
      </w:r>
      <w:r w:rsidRPr="00144784">
        <w:rPr>
          <w:rFonts w:ascii="黑体" w:eastAsia="黑体" w:hAnsi="黑体" w:hint="eastAsia"/>
        </w:rPr>
        <w:t>退订</w:t>
      </w:r>
      <w:r w:rsidRPr="00144784">
        <w:rPr>
          <w:rFonts w:ascii="黑体" w:eastAsia="黑体" w:hAnsi="黑体"/>
        </w:rPr>
        <w:t>按钮，进行退订。</w:t>
      </w:r>
    </w:p>
    <w:p w14:paraId="7104399B"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552883EB" wp14:editId="0E59C2BD">
            <wp:extent cx="5276850" cy="1905000"/>
            <wp:effectExtent l="19050" t="0" r="0" b="0"/>
            <wp:docPr id="23" name="图片 23" descr="C:\Users\ADMINI~1\AppData\Local\Temp\ksohtml\wps945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ksohtml\wps9456.tmp.jpg"/>
                    <pic:cNvPicPr>
                      <a:picLocks noChangeAspect="1" noChangeArrowheads="1"/>
                    </pic:cNvPicPr>
                  </pic:nvPicPr>
                  <pic:blipFill>
                    <a:blip r:embed="rId44" cstate="print"/>
                    <a:srcRect/>
                    <a:stretch>
                      <a:fillRect/>
                    </a:stretch>
                  </pic:blipFill>
                  <pic:spPr bwMode="auto">
                    <a:xfrm>
                      <a:off x="0" y="0"/>
                      <a:ext cx="5276850" cy="1905000"/>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4A22D8BB"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rPr>
        <w:t xml:space="preserve"> </w:t>
      </w:r>
    </w:p>
    <w:p w14:paraId="35E16DA7"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w:t>
      </w:r>
      <w:r w:rsidRPr="00144784">
        <w:rPr>
          <w:rFonts w:ascii="黑体" w:eastAsia="黑体" w:hAnsi="黑体"/>
        </w:rPr>
        <w:t>十</w:t>
      </w:r>
      <w:r w:rsidRPr="00144784">
        <w:rPr>
          <w:rFonts w:ascii="黑体" w:eastAsia="黑体" w:hAnsi="黑体" w:hint="eastAsia"/>
        </w:rPr>
        <w:t>二</w:t>
      </w:r>
      <w:r w:rsidRPr="00144784">
        <w:rPr>
          <w:rFonts w:ascii="黑体" w:eastAsia="黑体" w:hAnsi="黑体"/>
        </w:rPr>
        <w:t>步：</w:t>
      </w:r>
      <w:r w:rsidRPr="00144784">
        <w:rPr>
          <w:rFonts w:ascii="黑体" w:eastAsia="黑体" w:hAnsi="黑体" w:hint="eastAsia"/>
        </w:rPr>
        <w:t>查看</w:t>
      </w:r>
      <w:r w:rsidRPr="00144784">
        <w:rPr>
          <w:rFonts w:ascii="黑体" w:eastAsia="黑体" w:hAnsi="黑体"/>
        </w:rPr>
        <w:t>次月，</w:t>
      </w:r>
      <w:r w:rsidRPr="00144784">
        <w:rPr>
          <w:rFonts w:ascii="黑体" w:eastAsia="黑体" w:hAnsi="黑体" w:hint="eastAsia"/>
        </w:rPr>
        <w:t>A套</w:t>
      </w:r>
      <w:r w:rsidRPr="00144784">
        <w:rPr>
          <w:rFonts w:ascii="黑体" w:eastAsia="黑体" w:hAnsi="黑体"/>
        </w:rPr>
        <w:t>该号码是否不扣费。</w:t>
      </w:r>
      <w:r w:rsidRPr="00144784">
        <w:rPr>
          <w:rFonts w:ascii="黑体" w:eastAsia="黑体" w:hAnsi="黑体" w:hint="eastAsia"/>
        </w:rPr>
        <w:t>B套</w:t>
      </w:r>
      <w:r w:rsidRPr="00144784">
        <w:rPr>
          <w:rFonts w:ascii="黑体" w:eastAsia="黑体" w:hAnsi="黑体"/>
        </w:rPr>
        <w:t>该号码是否</w:t>
      </w:r>
      <w:r w:rsidRPr="00144784">
        <w:rPr>
          <w:rFonts w:ascii="黑体" w:eastAsia="黑体" w:hAnsi="黑体" w:hint="eastAsia"/>
        </w:rPr>
        <w:t>继续</w:t>
      </w:r>
      <w:r w:rsidRPr="00144784">
        <w:rPr>
          <w:rFonts w:ascii="黑体" w:eastAsia="黑体" w:hAnsi="黑体"/>
        </w:rPr>
        <w:t>扣费</w:t>
      </w:r>
      <w:r w:rsidRPr="00144784">
        <w:rPr>
          <w:rFonts w:ascii="黑体" w:eastAsia="黑体" w:hAnsi="黑体" w:hint="eastAsia"/>
        </w:rPr>
        <w:t>12元</w:t>
      </w:r>
      <w:r w:rsidRPr="00144784">
        <w:rPr>
          <w:rFonts w:ascii="黑体" w:eastAsia="黑体" w:hAnsi="黑体"/>
        </w:rPr>
        <w:t>。</w:t>
      </w:r>
    </w:p>
    <w:p w14:paraId="243872D7"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hint="eastAsia"/>
        </w:rPr>
        <w:t>第</w:t>
      </w:r>
      <w:r w:rsidRPr="00144784">
        <w:rPr>
          <w:rFonts w:ascii="黑体" w:eastAsia="黑体" w:hAnsi="黑体"/>
        </w:rPr>
        <w:t>十三</w:t>
      </w:r>
      <w:r w:rsidRPr="00144784">
        <w:rPr>
          <w:rFonts w:ascii="黑体" w:eastAsia="黑体" w:hAnsi="黑体" w:hint="eastAsia"/>
        </w:rPr>
        <w:t>步</w:t>
      </w:r>
      <w:r w:rsidRPr="00144784">
        <w:rPr>
          <w:rFonts w:ascii="黑体" w:eastAsia="黑体" w:hAnsi="黑体"/>
        </w:rPr>
        <w:t>：通过业务集成测试平台，将缺陷下发省侧，待收到省侧复测申请后，</w:t>
      </w:r>
      <w:r w:rsidRPr="00144784">
        <w:rPr>
          <w:rFonts w:ascii="黑体" w:eastAsia="黑体" w:hAnsi="黑体" w:hint="eastAsia"/>
        </w:rPr>
        <w:t>测试执行</w:t>
      </w:r>
      <w:r w:rsidRPr="00144784">
        <w:rPr>
          <w:rFonts w:ascii="黑体" w:eastAsia="黑体" w:hAnsi="黑体"/>
        </w:rPr>
        <w:t>-</w:t>
      </w:r>
      <w:r w:rsidRPr="00144784">
        <w:rPr>
          <w:rFonts w:ascii="黑体" w:eastAsia="黑体" w:hAnsi="黑体" w:hint="eastAsia"/>
        </w:rPr>
        <w:t>待复测</w:t>
      </w:r>
      <w:r w:rsidRPr="00144784">
        <w:rPr>
          <w:rFonts w:ascii="黑体" w:eastAsia="黑体" w:hAnsi="黑体"/>
        </w:rPr>
        <w:t>-</w:t>
      </w:r>
      <w:r w:rsidRPr="00144784">
        <w:rPr>
          <w:rFonts w:ascii="黑体" w:eastAsia="黑体" w:hAnsi="黑体" w:hint="eastAsia"/>
        </w:rPr>
        <w:t>选择</w:t>
      </w:r>
      <w:r w:rsidRPr="00144784">
        <w:rPr>
          <w:rFonts w:ascii="黑体" w:eastAsia="黑体" w:hAnsi="黑体"/>
        </w:rPr>
        <w:t>某项业务对应的缺陷，</w:t>
      </w:r>
      <w:r w:rsidRPr="00144784">
        <w:rPr>
          <w:rFonts w:ascii="黑体" w:eastAsia="黑体" w:hAnsi="黑体" w:hint="eastAsia"/>
        </w:rPr>
        <w:t>选取符合</w:t>
      </w:r>
      <w:r w:rsidRPr="00144784">
        <w:rPr>
          <w:rFonts w:ascii="黑体" w:eastAsia="黑体" w:hAnsi="黑体"/>
        </w:rPr>
        <w:t>规则的号码，</w:t>
      </w:r>
      <w:r w:rsidRPr="00144784">
        <w:rPr>
          <w:rFonts w:ascii="黑体" w:eastAsia="黑体" w:hAnsi="黑体" w:hint="eastAsia"/>
        </w:rPr>
        <w:t>对</w:t>
      </w:r>
      <w:r w:rsidRPr="00144784">
        <w:rPr>
          <w:rFonts w:ascii="黑体" w:eastAsia="黑体" w:hAnsi="黑体"/>
        </w:rPr>
        <w:t>特定校验点，进行</w:t>
      </w:r>
      <w:r w:rsidRPr="00144784">
        <w:rPr>
          <w:rFonts w:ascii="黑体" w:eastAsia="黑体" w:hAnsi="黑体" w:hint="eastAsia"/>
        </w:rPr>
        <w:t>复测</w:t>
      </w:r>
      <w:r w:rsidRPr="00144784">
        <w:rPr>
          <w:rFonts w:ascii="黑体" w:eastAsia="黑体" w:hAnsi="黑体"/>
        </w:rPr>
        <w:t>。</w:t>
      </w:r>
    </w:p>
    <w:p w14:paraId="249A6D69" w14:textId="77777777" w:rsidR="002C3B69" w:rsidRPr="00144784" w:rsidRDefault="002C3B69" w:rsidP="002C3B69">
      <w:pPr>
        <w:pStyle w:val="23"/>
        <w:ind w:left="784" w:firstLineChars="0" w:firstLine="0"/>
        <w:rPr>
          <w:rFonts w:ascii="黑体" w:eastAsia="黑体" w:hAnsi="黑体"/>
        </w:rPr>
      </w:pPr>
      <w:r w:rsidRPr="00144784">
        <w:rPr>
          <w:rFonts w:ascii="黑体" w:eastAsia="黑体" w:hAnsi="黑体"/>
          <w:noProof/>
        </w:rPr>
        <w:drawing>
          <wp:inline distT="0" distB="0" distL="0" distR="0" wp14:anchorId="24908382" wp14:editId="5711EA91">
            <wp:extent cx="8867775" cy="3514725"/>
            <wp:effectExtent l="19050" t="0" r="9525" b="0"/>
            <wp:docPr id="24" name="图片 24" descr="C:\Users\ADMINI~1\AppData\Local\Temp\ksohtml\wps945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ksohtml\wps9457.tmp.jpg"/>
                    <pic:cNvPicPr>
                      <a:picLocks noChangeAspect="1" noChangeArrowheads="1"/>
                    </pic:cNvPicPr>
                  </pic:nvPicPr>
                  <pic:blipFill>
                    <a:blip r:embed="rId45" cstate="print"/>
                    <a:srcRect/>
                    <a:stretch>
                      <a:fillRect/>
                    </a:stretch>
                  </pic:blipFill>
                  <pic:spPr bwMode="auto">
                    <a:xfrm>
                      <a:off x="0" y="0"/>
                      <a:ext cx="8867775" cy="3514725"/>
                    </a:xfrm>
                    <a:prstGeom prst="rect">
                      <a:avLst/>
                    </a:prstGeom>
                    <a:noFill/>
                    <a:ln w="9525">
                      <a:noFill/>
                      <a:miter lim="800000"/>
                      <a:headEnd/>
                      <a:tailEnd/>
                    </a:ln>
                  </pic:spPr>
                </pic:pic>
              </a:graphicData>
            </a:graphic>
          </wp:inline>
        </w:drawing>
      </w:r>
      <w:r w:rsidRPr="00144784">
        <w:rPr>
          <w:rFonts w:ascii="黑体" w:eastAsia="黑体" w:hAnsi="黑体"/>
        </w:rPr>
        <w:t xml:space="preserve"> </w:t>
      </w:r>
    </w:p>
    <w:p w14:paraId="53641DAD" w14:textId="77777777" w:rsidR="002C3B69" w:rsidRPr="00144784" w:rsidRDefault="002C3B69" w:rsidP="002C3B69">
      <w:pPr>
        <w:ind w:firstLine="200"/>
        <w:rPr>
          <w:rFonts w:ascii="黑体" w:eastAsia="黑体" w:hAnsi="黑体"/>
        </w:rPr>
      </w:pPr>
      <w:r w:rsidRPr="00144784">
        <w:rPr>
          <w:rFonts w:ascii="黑体" w:eastAsia="黑体" w:hAnsi="黑体"/>
        </w:rPr>
        <w:t xml:space="preserve"> </w:t>
      </w:r>
    </w:p>
    <w:p w14:paraId="42D34918" w14:textId="77777777" w:rsidR="002C3B69" w:rsidRPr="00144784" w:rsidRDefault="002C3B69" w:rsidP="00016047">
      <w:pPr>
        <w:pStyle w:val="30"/>
        <w:numPr>
          <w:ilvl w:val="2"/>
          <w:numId w:val="3"/>
        </w:numPr>
        <w:spacing w:beforeLines="50" w:before="156" w:afterLines="50" w:after="156" w:line="240" w:lineRule="auto"/>
        <w:ind w:left="851" w:hanging="851"/>
        <w:rPr>
          <w:rFonts w:ascii="黑体" w:eastAsia="黑体" w:hAnsi="黑体"/>
          <w:b w:val="0"/>
          <w:sz w:val="32"/>
        </w:rPr>
      </w:pPr>
      <w:bookmarkStart w:id="183" w:name="_Toc516852060"/>
      <w:r w:rsidRPr="00144784">
        <w:rPr>
          <w:rFonts w:ascii="黑体" w:eastAsia="黑体" w:hAnsi="黑体" w:hint="eastAsia"/>
          <w:b w:val="0"/>
          <w:sz w:val="32"/>
        </w:rPr>
        <w:t>APP类测试流程</w:t>
      </w:r>
      <w:bookmarkEnd w:id="183"/>
    </w:p>
    <w:p w14:paraId="3EA7EFFE" w14:textId="77777777" w:rsidR="002C3B69" w:rsidRPr="00144784" w:rsidRDefault="002C3B69" w:rsidP="002C3B69">
      <w:pPr>
        <w:ind w:firstLine="480"/>
        <w:rPr>
          <w:rFonts w:ascii="黑体" w:eastAsia="黑体" w:hAnsi="黑体"/>
        </w:rPr>
      </w:pPr>
      <w:r w:rsidRPr="00144784">
        <w:rPr>
          <w:rFonts w:ascii="黑体" w:eastAsia="黑体" w:hAnsi="黑体" w:hint="eastAsia"/>
        </w:rPr>
        <w:t>一</w:t>
      </w:r>
      <w:r w:rsidRPr="00144784">
        <w:rPr>
          <w:rFonts w:ascii="黑体" w:eastAsia="黑体" w:hAnsi="黑体"/>
        </w:rPr>
        <w:t>、</w:t>
      </w:r>
      <w:r w:rsidRPr="00144784">
        <w:rPr>
          <w:rFonts w:ascii="黑体" w:eastAsia="黑体" w:hAnsi="黑体" w:hint="eastAsia"/>
        </w:rPr>
        <w:t>【测试</w:t>
      </w:r>
      <w:r w:rsidRPr="00144784">
        <w:rPr>
          <w:rFonts w:ascii="黑体" w:eastAsia="黑体" w:hAnsi="黑体"/>
        </w:rPr>
        <w:t>场景</w:t>
      </w:r>
      <w:r w:rsidRPr="00144784">
        <w:rPr>
          <w:rFonts w:ascii="黑体" w:eastAsia="黑体" w:hAnsi="黑体" w:hint="eastAsia"/>
        </w:rPr>
        <w:t>】：咪咕</w:t>
      </w:r>
      <w:r w:rsidRPr="00144784">
        <w:rPr>
          <w:rFonts w:ascii="黑体" w:eastAsia="黑体" w:hAnsi="黑体"/>
        </w:rPr>
        <w:t>视频的订购</w:t>
      </w:r>
      <w:r w:rsidRPr="00144784">
        <w:rPr>
          <w:rFonts w:ascii="黑体" w:eastAsia="黑体" w:hAnsi="黑体" w:hint="eastAsia"/>
        </w:rPr>
        <w:t>、</w:t>
      </w:r>
      <w:r w:rsidRPr="00144784">
        <w:rPr>
          <w:rFonts w:ascii="黑体" w:eastAsia="黑体" w:hAnsi="黑体"/>
        </w:rPr>
        <w:t>使用</w:t>
      </w:r>
      <w:r w:rsidRPr="00144784">
        <w:rPr>
          <w:rFonts w:ascii="黑体" w:eastAsia="黑体" w:hAnsi="黑体" w:hint="eastAsia"/>
        </w:rPr>
        <w:t>、</w:t>
      </w:r>
      <w:r w:rsidRPr="00144784">
        <w:rPr>
          <w:rFonts w:ascii="黑体" w:eastAsia="黑体" w:hAnsi="黑体"/>
        </w:rPr>
        <w:t>计费</w:t>
      </w:r>
      <w:r w:rsidRPr="00144784">
        <w:rPr>
          <w:rFonts w:ascii="黑体" w:eastAsia="黑体" w:hAnsi="黑体" w:hint="eastAsia"/>
        </w:rPr>
        <w:t>、</w:t>
      </w:r>
      <w:r w:rsidRPr="00144784">
        <w:rPr>
          <w:rFonts w:ascii="黑体" w:eastAsia="黑体" w:hAnsi="黑体"/>
        </w:rPr>
        <w:t>退订</w:t>
      </w:r>
      <w:r w:rsidRPr="00144784">
        <w:rPr>
          <w:rFonts w:ascii="黑体" w:eastAsia="黑体" w:hAnsi="黑体" w:hint="eastAsia"/>
        </w:rPr>
        <w:t>。</w:t>
      </w:r>
    </w:p>
    <w:p w14:paraId="4BAEA7AF" w14:textId="77777777" w:rsidR="002C3B69" w:rsidRPr="00144784" w:rsidRDefault="002C3B69" w:rsidP="002C3B69">
      <w:pPr>
        <w:ind w:firstLine="480"/>
        <w:rPr>
          <w:rFonts w:ascii="黑体" w:eastAsia="黑体" w:hAnsi="黑体"/>
        </w:rPr>
      </w:pPr>
      <w:r w:rsidRPr="00144784">
        <w:rPr>
          <w:rFonts w:ascii="黑体" w:eastAsia="黑体" w:hAnsi="黑体" w:hint="eastAsia"/>
        </w:rPr>
        <w:t xml:space="preserve">                其中</w:t>
      </w:r>
      <w:r w:rsidRPr="00144784">
        <w:rPr>
          <w:rFonts w:ascii="黑体" w:eastAsia="黑体" w:hAnsi="黑体"/>
        </w:rPr>
        <w:t>的订购、计费、退订</w:t>
      </w:r>
      <w:r w:rsidRPr="00144784">
        <w:rPr>
          <w:rFonts w:ascii="黑体" w:eastAsia="黑体" w:hAnsi="黑体" w:hint="eastAsia"/>
        </w:rPr>
        <w:t>等</w:t>
      </w:r>
      <w:r w:rsidRPr="00144784">
        <w:rPr>
          <w:rFonts w:ascii="黑体" w:eastAsia="黑体" w:hAnsi="黑体"/>
        </w:rPr>
        <w:t>，均可以通过</w:t>
      </w:r>
      <w:r w:rsidRPr="00144784">
        <w:rPr>
          <w:rFonts w:ascii="黑体" w:eastAsia="黑体" w:hAnsi="黑体" w:hint="eastAsia"/>
        </w:rPr>
        <w:t>WEB端</w:t>
      </w:r>
      <w:r w:rsidRPr="00144784">
        <w:rPr>
          <w:rFonts w:ascii="黑体" w:eastAsia="黑体" w:hAnsi="黑体"/>
        </w:rPr>
        <w:t>进行</w:t>
      </w:r>
      <w:r w:rsidRPr="00144784">
        <w:rPr>
          <w:rFonts w:ascii="黑体" w:eastAsia="黑体" w:hAnsi="黑体" w:hint="eastAsia"/>
        </w:rPr>
        <w:t>。</w:t>
      </w:r>
      <w:r w:rsidRPr="00144784">
        <w:rPr>
          <w:rFonts w:ascii="黑体" w:eastAsia="黑体" w:hAnsi="黑体" w:hint="eastAsia"/>
          <w:b/>
          <w:bCs/>
        </w:rPr>
        <w:t>APP的</w:t>
      </w:r>
      <w:r w:rsidRPr="00144784">
        <w:rPr>
          <w:rFonts w:ascii="黑体" w:eastAsia="黑体" w:hAnsi="黑体"/>
          <w:b/>
          <w:bCs/>
        </w:rPr>
        <w:t>使用，涉及需求</w:t>
      </w:r>
      <w:r w:rsidRPr="00144784">
        <w:rPr>
          <w:rFonts w:ascii="黑体" w:eastAsia="黑体" w:hAnsi="黑体"/>
        </w:rPr>
        <w:t>，如下：</w:t>
      </w:r>
    </w:p>
    <w:p w14:paraId="0663B833" w14:textId="77777777" w:rsidR="002C3B69" w:rsidRPr="00144784" w:rsidRDefault="002C3B69" w:rsidP="002C3B69">
      <w:pPr>
        <w:ind w:firstLine="480"/>
        <w:rPr>
          <w:rFonts w:ascii="黑体" w:eastAsia="黑体" w:hAnsi="黑体"/>
        </w:rPr>
      </w:pPr>
      <w:r w:rsidRPr="00144784">
        <w:rPr>
          <w:rFonts w:ascii="黑体" w:eastAsia="黑体" w:hAnsi="黑体"/>
        </w:rPr>
        <w:lastRenderedPageBreak/>
        <w:t xml:space="preserve"> </w:t>
      </w:r>
    </w:p>
    <w:p w14:paraId="3A9E24EA" w14:textId="77777777" w:rsidR="002C3B69" w:rsidRPr="00144784" w:rsidRDefault="002C3B69" w:rsidP="002C3B69">
      <w:pPr>
        <w:ind w:firstLine="480"/>
        <w:rPr>
          <w:rFonts w:ascii="黑体" w:eastAsia="黑体" w:hAnsi="黑体"/>
        </w:rPr>
      </w:pPr>
      <w:r w:rsidRPr="00144784">
        <w:rPr>
          <w:rFonts w:ascii="黑体" w:eastAsia="黑体" w:hAnsi="黑体"/>
        </w:rPr>
        <w:t xml:space="preserve"> </w:t>
      </w:r>
    </w:p>
    <w:p w14:paraId="5FFAFB2C" w14:textId="77777777" w:rsidR="002C3B69" w:rsidRPr="00144784" w:rsidRDefault="002C3B69" w:rsidP="002C3B69">
      <w:pPr>
        <w:ind w:firstLineChars="1025" w:firstLine="2255"/>
        <w:rPr>
          <w:rFonts w:ascii="黑体" w:eastAsia="黑体" w:hAnsi="黑体"/>
        </w:rPr>
      </w:pPr>
      <w:r w:rsidRPr="00144784">
        <w:rPr>
          <w:rFonts w:ascii="黑体" w:eastAsia="黑体" w:hAnsi="黑体" w:hint="eastAsia"/>
        </w:rPr>
        <w:t>支持零流量、剩余50%、剩余10%三类时段短信提醒。提醒语模板如下：</w:t>
      </w:r>
    </w:p>
    <w:p w14:paraId="3A82C2D7" w14:textId="77777777" w:rsidR="002C3B69" w:rsidRPr="00144784" w:rsidRDefault="002C3B69" w:rsidP="00D827FD">
      <w:pPr>
        <w:pStyle w:val="23"/>
        <w:numPr>
          <w:ilvl w:val="0"/>
          <w:numId w:val="24"/>
        </w:numPr>
        <w:ind w:firstLineChars="0"/>
        <w:rPr>
          <w:rFonts w:ascii="黑体" w:eastAsia="黑体" w:hAnsi="黑体"/>
        </w:rPr>
      </w:pPr>
      <w:r w:rsidRPr="00144784">
        <w:rPr>
          <w:rFonts w:ascii="黑体" w:eastAsia="黑体" w:hAnsi="黑体" w:hint="eastAsia"/>
        </w:rPr>
        <w:t>剩余</w:t>
      </w:r>
      <w:r w:rsidRPr="00144784">
        <w:rPr>
          <w:rFonts w:ascii="黑体" w:eastAsia="黑体" w:hAnsi="黑体"/>
        </w:rPr>
        <w:t>50%、剩余10%提醒：“【流量提醒】您好！截至XX月XX日XX时XX分，您本月XXX套餐流量剩余XXXGXXM。具体流量使用情况点击http://....【中国移动】”。</w:t>
      </w:r>
    </w:p>
    <w:p w14:paraId="4579959C" w14:textId="77777777" w:rsidR="002C3B69" w:rsidRPr="00144784" w:rsidRDefault="002C3B69" w:rsidP="00D827FD">
      <w:pPr>
        <w:pStyle w:val="23"/>
        <w:numPr>
          <w:ilvl w:val="0"/>
          <w:numId w:val="24"/>
        </w:numPr>
        <w:ind w:firstLineChars="0"/>
        <w:rPr>
          <w:rFonts w:ascii="黑体" w:eastAsia="黑体" w:hAnsi="黑体"/>
        </w:rPr>
      </w:pPr>
      <w:r w:rsidRPr="00144784">
        <w:rPr>
          <w:rFonts w:ascii="黑体" w:eastAsia="黑体" w:hAnsi="黑体"/>
        </w:rPr>
        <w:t>用尽提醒：“【流量提醒】您好！截至XX月XX日XX时XX分，您本月XXX套餐流量已用完。具体流量使用情况点击http://....【中国移动】”。</w:t>
      </w:r>
    </w:p>
    <w:p w14:paraId="646D63E7" w14:textId="77777777" w:rsidR="002C3B69" w:rsidRPr="00144784" w:rsidRDefault="002C3B69" w:rsidP="002C3B69">
      <w:pPr>
        <w:ind w:firstLine="480"/>
        <w:rPr>
          <w:rFonts w:ascii="黑体" w:eastAsia="黑体" w:hAnsi="黑体"/>
        </w:rPr>
      </w:pPr>
      <w:r w:rsidRPr="00144784">
        <w:rPr>
          <w:rFonts w:ascii="黑体" w:eastAsia="黑体" w:hAnsi="黑体"/>
        </w:rPr>
        <w:t xml:space="preserve"> </w:t>
      </w:r>
    </w:p>
    <w:p w14:paraId="539E73C7" w14:textId="77777777" w:rsidR="002C3B69" w:rsidRPr="00144784" w:rsidRDefault="002C3B69" w:rsidP="002C3B69">
      <w:pPr>
        <w:ind w:firstLine="480"/>
        <w:rPr>
          <w:rFonts w:ascii="黑体" w:eastAsia="黑体" w:hAnsi="黑体"/>
        </w:rPr>
      </w:pPr>
      <w:r w:rsidRPr="00144784">
        <w:rPr>
          <w:rFonts w:ascii="黑体" w:eastAsia="黑体" w:hAnsi="黑体" w:hint="eastAsia"/>
        </w:rPr>
        <w:t>二</w:t>
      </w:r>
      <w:r w:rsidRPr="00144784">
        <w:rPr>
          <w:rFonts w:ascii="黑体" w:eastAsia="黑体" w:hAnsi="黑体"/>
        </w:rPr>
        <w:t>、【</w:t>
      </w:r>
      <w:r w:rsidRPr="00144784">
        <w:rPr>
          <w:rFonts w:ascii="黑体" w:eastAsia="黑体" w:hAnsi="黑体" w:hint="eastAsia"/>
        </w:rPr>
        <w:t>测试步骤</w:t>
      </w:r>
      <w:r w:rsidRPr="00144784">
        <w:rPr>
          <w:rFonts w:ascii="黑体" w:eastAsia="黑体" w:hAnsi="黑体"/>
        </w:rPr>
        <w:t>】</w:t>
      </w:r>
      <w:r w:rsidRPr="00144784">
        <w:rPr>
          <w:rFonts w:ascii="黑体" w:eastAsia="黑体" w:hAnsi="黑体" w:hint="eastAsia"/>
        </w:rPr>
        <w:t xml:space="preserve">： </w:t>
      </w:r>
      <w:r w:rsidRPr="00144784">
        <w:rPr>
          <w:rFonts w:ascii="黑体" w:eastAsia="黑体" w:hAnsi="黑体"/>
        </w:rPr>
        <w:t xml:space="preserve"> </w:t>
      </w:r>
    </w:p>
    <w:p w14:paraId="00CC717D" w14:textId="77777777" w:rsidR="002C3B69" w:rsidRPr="00144784" w:rsidRDefault="002C3B69" w:rsidP="00D827FD">
      <w:pPr>
        <w:pStyle w:val="23"/>
        <w:numPr>
          <w:ilvl w:val="0"/>
          <w:numId w:val="25"/>
        </w:numPr>
        <w:ind w:firstLineChars="0"/>
        <w:rPr>
          <w:rFonts w:ascii="黑体" w:eastAsia="黑体" w:hAnsi="黑体"/>
        </w:rPr>
      </w:pPr>
      <w:r w:rsidRPr="00144784">
        <w:rPr>
          <w:rFonts w:ascii="黑体" w:eastAsia="黑体" w:hAnsi="黑体" w:hint="eastAsia"/>
        </w:rPr>
        <w:t>下载</w:t>
      </w:r>
      <w:r w:rsidRPr="00144784">
        <w:rPr>
          <w:rFonts w:ascii="黑体" w:eastAsia="黑体" w:hAnsi="黑体"/>
        </w:rPr>
        <w:t>咪咕视频</w:t>
      </w:r>
      <w:r w:rsidRPr="00144784">
        <w:rPr>
          <w:rFonts w:ascii="黑体" w:eastAsia="黑体" w:hAnsi="黑体" w:hint="eastAsia"/>
        </w:rPr>
        <w:t>APP。</w:t>
      </w:r>
    </w:p>
    <w:p w14:paraId="3E2A73DE" w14:textId="77777777" w:rsidR="002C3B69" w:rsidRPr="00144784" w:rsidRDefault="002C3B69" w:rsidP="00D827FD">
      <w:pPr>
        <w:pStyle w:val="23"/>
        <w:numPr>
          <w:ilvl w:val="0"/>
          <w:numId w:val="25"/>
        </w:numPr>
        <w:ind w:firstLineChars="0"/>
        <w:rPr>
          <w:rFonts w:ascii="黑体" w:eastAsia="黑体" w:hAnsi="黑体"/>
        </w:rPr>
      </w:pPr>
      <w:r w:rsidRPr="00144784">
        <w:rPr>
          <w:rFonts w:ascii="黑体" w:eastAsia="黑体" w:hAnsi="黑体"/>
        </w:rPr>
        <w:t>根据</w:t>
      </w:r>
      <w:r w:rsidRPr="00144784">
        <w:rPr>
          <w:rFonts w:ascii="黑体" w:eastAsia="黑体" w:hAnsi="黑体" w:hint="eastAsia"/>
        </w:rPr>
        <w:t>“未</w:t>
      </w:r>
      <w:r w:rsidRPr="00144784">
        <w:rPr>
          <w:rFonts w:ascii="黑体" w:eastAsia="黑体" w:hAnsi="黑体"/>
        </w:rPr>
        <w:t>订购咪咕视频</w:t>
      </w:r>
      <w:r w:rsidRPr="00144784">
        <w:rPr>
          <w:rFonts w:ascii="黑体" w:eastAsia="黑体" w:hAnsi="黑体" w:hint="eastAsia"/>
        </w:rPr>
        <w:t>”的</w:t>
      </w:r>
      <w:r w:rsidRPr="00144784">
        <w:rPr>
          <w:rFonts w:ascii="黑体" w:eastAsia="黑体" w:hAnsi="黑体"/>
        </w:rPr>
        <w:t>规则，筛选某</w:t>
      </w:r>
      <w:r w:rsidRPr="00144784">
        <w:rPr>
          <w:rFonts w:ascii="黑体" w:eastAsia="黑体" w:hAnsi="黑体" w:hint="eastAsia"/>
        </w:rPr>
        <w:t>套</w:t>
      </w:r>
      <w:r w:rsidRPr="00144784">
        <w:rPr>
          <w:rFonts w:ascii="黑体" w:eastAsia="黑体" w:hAnsi="黑体"/>
        </w:rPr>
        <w:t>号码</w:t>
      </w:r>
      <w:r w:rsidRPr="00144784">
        <w:rPr>
          <w:rFonts w:ascii="黑体" w:eastAsia="黑体" w:hAnsi="黑体" w:hint="eastAsia"/>
        </w:rPr>
        <w:t>A，</w:t>
      </w:r>
      <w:r w:rsidRPr="00144784">
        <w:rPr>
          <w:rFonts w:ascii="黑体" w:eastAsia="黑体" w:hAnsi="黑体"/>
        </w:rPr>
        <w:t>选取若干手机</w:t>
      </w:r>
      <w:r w:rsidRPr="00144784">
        <w:rPr>
          <w:rFonts w:ascii="黑体" w:eastAsia="黑体" w:hAnsi="黑体" w:hint="eastAsia"/>
        </w:rPr>
        <w:t>。</w:t>
      </w:r>
    </w:p>
    <w:p w14:paraId="7DABF2F9" w14:textId="77777777" w:rsidR="002C3B69" w:rsidRPr="00144784" w:rsidRDefault="002C3B69" w:rsidP="00D827FD">
      <w:pPr>
        <w:pStyle w:val="23"/>
        <w:numPr>
          <w:ilvl w:val="0"/>
          <w:numId w:val="25"/>
        </w:numPr>
        <w:ind w:firstLineChars="0"/>
        <w:rPr>
          <w:rFonts w:ascii="黑体" w:eastAsia="黑体" w:hAnsi="黑体"/>
        </w:rPr>
      </w:pPr>
      <w:r w:rsidRPr="00144784">
        <w:rPr>
          <w:rFonts w:ascii="黑体" w:eastAsia="黑体" w:hAnsi="黑体" w:hint="eastAsia"/>
        </w:rPr>
        <w:t>选取USIM卡</w:t>
      </w:r>
      <w:r w:rsidRPr="00144784">
        <w:rPr>
          <w:rFonts w:ascii="黑体" w:eastAsia="黑体" w:hAnsi="黑体"/>
        </w:rPr>
        <w:t>，查看到手机中，</w:t>
      </w:r>
      <w:r w:rsidRPr="00144784">
        <w:rPr>
          <w:rFonts w:ascii="黑体" w:eastAsia="黑体" w:hAnsi="黑体" w:hint="eastAsia"/>
        </w:rPr>
        <w:t>关闭</w:t>
      </w:r>
      <w:r w:rsidRPr="00144784">
        <w:rPr>
          <w:rFonts w:ascii="黑体" w:eastAsia="黑体" w:hAnsi="黑体"/>
        </w:rPr>
        <w:t>其它可能占用流量的程序</w:t>
      </w:r>
      <w:r w:rsidRPr="00144784">
        <w:rPr>
          <w:rFonts w:ascii="黑体" w:eastAsia="黑体" w:hAnsi="黑体" w:hint="eastAsia"/>
        </w:rPr>
        <w:t>。</w:t>
      </w:r>
      <w:r w:rsidRPr="00144784">
        <w:rPr>
          <w:rFonts w:ascii="黑体" w:eastAsia="黑体" w:hAnsi="黑体"/>
        </w:rPr>
        <w:t>打开</w:t>
      </w:r>
      <w:r w:rsidRPr="00144784">
        <w:rPr>
          <w:rFonts w:ascii="黑体" w:eastAsia="黑体" w:hAnsi="黑体" w:hint="eastAsia"/>
        </w:rPr>
        <w:t>某视频</w:t>
      </w:r>
      <w:r w:rsidRPr="00144784">
        <w:rPr>
          <w:rFonts w:ascii="黑体" w:eastAsia="黑体" w:hAnsi="黑体"/>
        </w:rPr>
        <w:t>，</w:t>
      </w:r>
      <w:r w:rsidRPr="00144784">
        <w:rPr>
          <w:rFonts w:ascii="黑体" w:eastAsia="黑体" w:hAnsi="黑体" w:hint="eastAsia"/>
        </w:rPr>
        <w:t>预计</w:t>
      </w:r>
      <w:r w:rsidRPr="00144784">
        <w:rPr>
          <w:rFonts w:ascii="黑体" w:eastAsia="黑体" w:hAnsi="黑体"/>
        </w:rPr>
        <w:t>播放到</w:t>
      </w:r>
      <w:r w:rsidRPr="00144784">
        <w:rPr>
          <w:rFonts w:ascii="黑体" w:eastAsia="黑体" w:hAnsi="黑体" w:hint="eastAsia"/>
        </w:rPr>
        <w:t>10</w:t>
      </w:r>
      <w:r w:rsidRPr="00144784">
        <w:rPr>
          <w:rFonts w:ascii="黑体" w:eastAsia="黑体" w:hAnsi="黑体"/>
        </w:rPr>
        <w:t>%、</w:t>
      </w:r>
      <w:r w:rsidRPr="00144784">
        <w:rPr>
          <w:rFonts w:ascii="黑体" w:eastAsia="黑体" w:hAnsi="黑体" w:hint="eastAsia"/>
        </w:rPr>
        <w:t>50</w:t>
      </w:r>
      <w:r w:rsidRPr="00144784">
        <w:rPr>
          <w:rFonts w:ascii="黑体" w:eastAsia="黑体" w:hAnsi="黑体"/>
        </w:rPr>
        <w:t>%、用尽，统一停止</w:t>
      </w:r>
      <w:r w:rsidRPr="00144784">
        <w:rPr>
          <w:rFonts w:ascii="黑体" w:eastAsia="黑体" w:hAnsi="黑体" w:hint="eastAsia"/>
        </w:rPr>
        <w:t>。</w:t>
      </w:r>
    </w:p>
    <w:p w14:paraId="48953244" w14:textId="77777777" w:rsidR="002C3B69" w:rsidRPr="00144784" w:rsidRDefault="002C3B69" w:rsidP="00D827FD">
      <w:pPr>
        <w:pStyle w:val="23"/>
        <w:numPr>
          <w:ilvl w:val="0"/>
          <w:numId w:val="25"/>
        </w:numPr>
        <w:ind w:firstLineChars="0"/>
        <w:rPr>
          <w:rFonts w:ascii="黑体" w:eastAsia="黑体" w:hAnsi="黑体"/>
        </w:rPr>
      </w:pPr>
      <w:r w:rsidRPr="00144784">
        <w:rPr>
          <w:rFonts w:ascii="黑体" w:eastAsia="黑体" w:hAnsi="黑体" w:hint="eastAsia"/>
        </w:rPr>
        <w:t>到手机</w:t>
      </w:r>
      <w:r w:rsidRPr="00144784">
        <w:rPr>
          <w:rFonts w:ascii="黑体" w:eastAsia="黑体" w:hAnsi="黑体"/>
        </w:rPr>
        <w:t>营业厅，</w:t>
      </w:r>
      <w:r w:rsidRPr="00144784">
        <w:rPr>
          <w:rFonts w:ascii="黑体" w:eastAsia="黑体" w:hAnsi="黑体" w:hint="eastAsia"/>
        </w:rPr>
        <w:t>确认</w:t>
      </w:r>
      <w:r w:rsidRPr="00144784">
        <w:rPr>
          <w:rFonts w:ascii="黑体" w:eastAsia="黑体" w:hAnsi="黑体"/>
        </w:rPr>
        <w:t>是否走定向流量，而非个人流量。</w:t>
      </w:r>
    </w:p>
    <w:p w14:paraId="1EB645A1" w14:textId="77777777" w:rsidR="002C3B69" w:rsidRPr="00144784" w:rsidRDefault="002C3B69" w:rsidP="00D827FD">
      <w:pPr>
        <w:pStyle w:val="23"/>
        <w:numPr>
          <w:ilvl w:val="0"/>
          <w:numId w:val="25"/>
        </w:numPr>
        <w:ind w:firstLineChars="0"/>
        <w:rPr>
          <w:rFonts w:ascii="黑体" w:eastAsia="黑体" w:hAnsi="黑体"/>
        </w:rPr>
      </w:pPr>
      <w:r w:rsidRPr="00144784">
        <w:rPr>
          <w:rFonts w:ascii="黑体" w:eastAsia="黑体" w:hAnsi="黑体" w:hint="eastAsia"/>
        </w:rPr>
        <w:t>查看</w:t>
      </w:r>
      <w:r w:rsidRPr="00144784">
        <w:rPr>
          <w:rFonts w:ascii="黑体" w:eastAsia="黑体" w:hAnsi="黑体"/>
        </w:rPr>
        <w:t>手机短信，</w:t>
      </w:r>
      <w:r w:rsidRPr="00144784">
        <w:rPr>
          <w:rFonts w:ascii="黑体" w:eastAsia="黑体" w:hAnsi="黑体" w:hint="eastAsia"/>
        </w:rPr>
        <w:t>是否</w:t>
      </w:r>
      <w:r w:rsidRPr="00144784">
        <w:rPr>
          <w:rFonts w:ascii="黑体" w:eastAsia="黑体" w:hAnsi="黑体"/>
        </w:rPr>
        <w:t>在指定时间范围内，收到</w:t>
      </w:r>
      <w:r w:rsidRPr="00144784">
        <w:rPr>
          <w:rFonts w:ascii="黑体" w:eastAsia="黑体" w:hAnsi="黑体" w:hint="eastAsia"/>
        </w:rPr>
        <w:t>10</w:t>
      </w:r>
      <w:r w:rsidRPr="00144784">
        <w:rPr>
          <w:rFonts w:ascii="黑体" w:eastAsia="黑体" w:hAnsi="黑体"/>
        </w:rPr>
        <w:t>%、</w:t>
      </w:r>
      <w:r w:rsidRPr="00144784">
        <w:rPr>
          <w:rFonts w:ascii="黑体" w:eastAsia="黑体" w:hAnsi="黑体" w:hint="eastAsia"/>
        </w:rPr>
        <w:t>50</w:t>
      </w:r>
      <w:r w:rsidRPr="00144784">
        <w:rPr>
          <w:rFonts w:ascii="黑体" w:eastAsia="黑体" w:hAnsi="黑体"/>
        </w:rPr>
        <w:t>%和用尽短信提醒。</w:t>
      </w:r>
    </w:p>
    <w:p w14:paraId="5199ECAE" w14:textId="77777777" w:rsidR="002C3B69" w:rsidRPr="00144784" w:rsidRDefault="002C3B69" w:rsidP="002C3B69">
      <w:pPr>
        <w:rPr>
          <w:rFonts w:ascii="黑体" w:eastAsia="黑体" w:hAnsi="黑体"/>
          <w:lang w:val="en-US"/>
        </w:rPr>
      </w:pPr>
    </w:p>
    <w:p w14:paraId="1919BC16" w14:textId="77777777" w:rsidR="0031777D" w:rsidRPr="00144784" w:rsidRDefault="00814A60" w:rsidP="00016047">
      <w:pPr>
        <w:pStyle w:val="2"/>
        <w:numPr>
          <w:ilvl w:val="1"/>
          <w:numId w:val="3"/>
        </w:numPr>
        <w:tabs>
          <w:tab w:val="num" w:pos="1004"/>
        </w:tabs>
        <w:spacing w:beforeLines="50" w:before="156" w:afterLines="50" w:after="156" w:line="240" w:lineRule="auto"/>
        <w:ind w:left="578" w:hanging="578"/>
        <w:rPr>
          <w:rFonts w:ascii="黑体" w:hAnsi="黑体" w:cs="Arial"/>
          <w:b w:val="0"/>
          <w:sz w:val="36"/>
          <w:szCs w:val="36"/>
          <w:lang w:val="en-US"/>
        </w:rPr>
      </w:pPr>
      <w:bookmarkStart w:id="184" w:name="_Toc516852061"/>
      <w:r w:rsidRPr="00144784">
        <w:rPr>
          <w:rFonts w:ascii="黑体" w:hAnsi="黑体" w:cs="Arial" w:hint="eastAsia"/>
          <w:b w:val="0"/>
          <w:sz w:val="36"/>
          <w:szCs w:val="36"/>
          <w:lang w:val="en-US"/>
        </w:rPr>
        <w:t>自动化流程</w:t>
      </w:r>
      <w:bookmarkEnd w:id="184"/>
    </w:p>
    <w:p w14:paraId="0B51488D" w14:textId="77777777" w:rsidR="00814A60" w:rsidRPr="00144784" w:rsidRDefault="00814A60" w:rsidP="00016047">
      <w:pPr>
        <w:pStyle w:val="30"/>
        <w:numPr>
          <w:ilvl w:val="2"/>
          <w:numId w:val="3"/>
        </w:numPr>
        <w:spacing w:beforeLines="50" w:before="156" w:afterLines="50" w:after="156" w:line="240" w:lineRule="auto"/>
        <w:ind w:left="851" w:hanging="851"/>
        <w:rPr>
          <w:rFonts w:ascii="黑体" w:eastAsia="黑体" w:hAnsi="黑体"/>
          <w:b w:val="0"/>
          <w:sz w:val="32"/>
        </w:rPr>
      </w:pPr>
      <w:bookmarkStart w:id="185" w:name="_Toc516852062"/>
      <w:r w:rsidRPr="00144784">
        <w:rPr>
          <w:rFonts w:ascii="黑体" w:eastAsia="黑体" w:hAnsi="黑体"/>
          <w:b w:val="0"/>
          <w:sz w:val="32"/>
        </w:rPr>
        <w:t>W</w:t>
      </w:r>
      <w:r w:rsidRPr="00144784">
        <w:rPr>
          <w:rFonts w:ascii="黑体" w:eastAsia="黑体" w:hAnsi="黑体" w:hint="eastAsia"/>
          <w:b w:val="0"/>
          <w:sz w:val="32"/>
        </w:rPr>
        <w:t>eb类测试流程</w:t>
      </w:r>
      <w:bookmarkEnd w:id="185"/>
    </w:p>
    <w:p w14:paraId="4858F14F"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1．创建</w:t>
      </w:r>
      <w:r w:rsidRPr="00144784">
        <w:rPr>
          <w:rFonts w:ascii="黑体" w:eastAsia="黑体" w:hAnsi="黑体"/>
        </w:rPr>
        <w:t>项目</w:t>
      </w:r>
      <w:r w:rsidRPr="00144784">
        <w:rPr>
          <w:rFonts w:ascii="黑体" w:eastAsia="黑体" w:hAnsi="黑体" w:hint="eastAsia"/>
        </w:rPr>
        <w:t>，</w:t>
      </w:r>
      <w:r w:rsidRPr="00144784">
        <w:rPr>
          <w:rFonts w:ascii="黑体" w:eastAsia="黑体" w:hAnsi="黑体"/>
        </w:rPr>
        <w:t>名称同业务集成测试平台项目名称</w:t>
      </w:r>
      <w:r w:rsidRPr="00144784">
        <w:rPr>
          <w:rFonts w:ascii="黑体" w:eastAsia="黑体" w:hAnsi="黑体" w:hint="eastAsia"/>
        </w:rPr>
        <w:t>保持</w:t>
      </w:r>
      <w:r w:rsidRPr="00144784">
        <w:rPr>
          <w:rFonts w:ascii="黑体" w:eastAsia="黑体" w:hAnsi="黑体"/>
        </w:rPr>
        <w:t>一致。</w:t>
      </w:r>
    </w:p>
    <w:p w14:paraId="172E445C"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2.项目</w:t>
      </w:r>
      <w:r w:rsidRPr="00144784">
        <w:rPr>
          <w:rFonts w:ascii="黑体" w:eastAsia="黑体" w:hAnsi="黑体"/>
        </w:rPr>
        <w:t>同</w:t>
      </w:r>
      <w:r w:rsidRPr="00144784">
        <w:rPr>
          <w:rFonts w:ascii="黑体" w:eastAsia="黑体" w:hAnsi="黑体" w:hint="eastAsia"/>
        </w:rPr>
        <w:t>SIM卡关联</w:t>
      </w:r>
      <w:r w:rsidRPr="00144784">
        <w:rPr>
          <w:rFonts w:ascii="黑体" w:eastAsia="黑体" w:hAnsi="黑体"/>
        </w:rPr>
        <w:t>。</w:t>
      </w:r>
      <w:r w:rsidRPr="00144784">
        <w:rPr>
          <w:rFonts w:ascii="黑体" w:eastAsia="黑体" w:hAnsi="黑体" w:hint="eastAsia"/>
        </w:rPr>
        <w:t>根据</w:t>
      </w:r>
      <w:r w:rsidRPr="00144784">
        <w:rPr>
          <w:rFonts w:ascii="黑体" w:eastAsia="黑体" w:hAnsi="黑体"/>
        </w:rPr>
        <w:t>设定规则，例如”未订购</w:t>
      </w:r>
      <w:r w:rsidRPr="00144784">
        <w:rPr>
          <w:rFonts w:ascii="黑体" w:eastAsia="黑体" w:hAnsi="黑体" w:hint="eastAsia"/>
        </w:rPr>
        <w:t>XX套餐</w:t>
      </w:r>
      <w:r w:rsidRPr="00144784">
        <w:rPr>
          <w:rFonts w:ascii="黑体" w:eastAsia="黑体" w:hAnsi="黑体"/>
        </w:rPr>
        <w:t>”</w:t>
      </w:r>
      <w:r w:rsidRPr="00144784">
        <w:rPr>
          <w:rFonts w:ascii="黑体" w:eastAsia="黑体" w:hAnsi="黑体" w:hint="eastAsia"/>
        </w:rPr>
        <w:t>、</w:t>
      </w:r>
      <w:r w:rsidRPr="00144784">
        <w:rPr>
          <w:rFonts w:ascii="黑体" w:eastAsia="黑体" w:hAnsi="黑体"/>
        </w:rPr>
        <w:t>”</w:t>
      </w:r>
      <w:r w:rsidRPr="00144784">
        <w:rPr>
          <w:rFonts w:ascii="黑体" w:eastAsia="黑体" w:hAnsi="黑体" w:hint="eastAsia"/>
        </w:rPr>
        <w:t>套餐余额≥30元</w:t>
      </w:r>
      <w:r w:rsidRPr="00144784">
        <w:rPr>
          <w:rFonts w:ascii="黑体" w:eastAsia="黑体" w:hAnsi="黑体"/>
        </w:rPr>
        <w:t>”</w:t>
      </w:r>
      <w:r w:rsidRPr="00144784">
        <w:rPr>
          <w:rFonts w:ascii="黑体" w:eastAsia="黑体" w:hAnsi="黑体" w:hint="eastAsia"/>
        </w:rPr>
        <w:t>，</w:t>
      </w:r>
      <w:r w:rsidRPr="00144784">
        <w:rPr>
          <w:rFonts w:ascii="黑体" w:eastAsia="黑体" w:hAnsi="黑体"/>
        </w:rPr>
        <w:t>筛选</w:t>
      </w:r>
      <w:r w:rsidRPr="00144784">
        <w:rPr>
          <w:rFonts w:ascii="黑体" w:eastAsia="黑体" w:hAnsi="黑体" w:hint="eastAsia"/>
        </w:rPr>
        <w:t>A、B、C、D套卡</w:t>
      </w:r>
      <w:r w:rsidRPr="00144784">
        <w:rPr>
          <w:rFonts w:ascii="黑体" w:eastAsia="黑体" w:hAnsi="黑体"/>
        </w:rPr>
        <w:t>，并同项目关联</w:t>
      </w:r>
      <w:r w:rsidRPr="00144784">
        <w:rPr>
          <w:rFonts w:ascii="黑体" w:eastAsia="黑体" w:hAnsi="黑体" w:hint="eastAsia"/>
        </w:rPr>
        <w:t>。</w:t>
      </w:r>
    </w:p>
    <w:p w14:paraId="65013D09"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3.</w:t>
      </w:r>
      <w:r w:rsidRPr="00144784">
        <w:rPr>
          <w:rFonts w:ascii="黑体" w:eastAsia="黑体" w:hAnsi="黑体"/>
        </w:rPr>
        <w:t>录制脚本</w:t>
      </w:r>
      <w:r w:rsidRPr="00144784">
        <w:rPr>
          <w:rFonts w:ascii="黑体" w:eastAsia="黑体" w:hAnsi="黑体" w:hint="eastAsia"/>
        </w:rPr>
        <w:t>，并支持</w:t>
      </w:r>
      <w:r w:rsidRPr="00144784">
        <w:rPr>
          <w:rFonts w:ascii="黑体" w:eastAsia="黑体" w:hAnsi="黑体"/>
        </w:rPr>
        <w:t>编辑。</w:t>
      </w:r>
      <w:r w:rsidRPr="00144784">
        <w:rPr>
          <w:rFonts w:ascii="黑体" w:eastAsia="黑体" w:hAnsi="黑体" w:hint="eastAsia"/>
        </w:rPr>
        <w:t>脚本包括</w:t>
      </w:r>
      <w:r w:rsidRPr="00144784">
        <w:rPr>
          <w:rFonts w:ascii="黑体" w:eastAsia="黑体" w:hAnsi="黑体"/>
        </w:rPr>
        <w:t>：</w:t>
      </w:r>
      <w:r w:rsidRPr="00144784">
        <w:rPr>
          <w:rFonts w:ascii="黑体" w:eastAsia="黑体" w:hAnsi="黑体" w:hint="eastAsia"/>
        </w:rPr>
        <w:t>订购、</w:t>
      </w:r>
      <w:r w:rsidRPr="00144784">
        <w:rPr>
          <w:rFonts w:ascii="黑体" w:eastAsia="黑体" w:hAnsi="黑体"/>
        </w:rPr>
        <w:t>短信（</w:t>
      </w:r>
      <w:r w:rsidRPr="00144784">
        <w:rPr>
          <w:rFonts w:ascii="黑体" w:eastAsia="黑体" w:hAnsi="黑体" w:hint="eastAsia"/>
        </w:rPr>
        <w:t>短信</w:t>
      </w:r>
      <w:r w:rsidRPr="00144784">
        <w:rPr>
          <w:rFonts w:ascii="黑体" w:eastAsia="黑体" w:hAnsi="黑体"/>
        </w:rPr>
        <w:t>下发、短信规范）</w:t>
      </w:r>
      <w:r w:rsidRPr="00144784">
        <w:rPr>
          <w:rFonts w:ascii="黑体" w:eastAsia="黑体" w:hAnsi="黑体" w:hint="eastAsia"/>
        </w:rPr>
        <w:t>、查询</w:t>
      </w:r>
      <w:r w:rsidRPr="00144784">
        <w:rPr>
          <w:rFonts w:ascii="黑体" w:eastAsia="黑体" w:hAnsi="黑体"/>
        </w:rPr>
        <w:t>扣费、查询订购关系</w:t>
      </w:r>
      <w:r w:rsidRPr="00144784">
        <w:rPr>
          <w:rFonts w:ascii="黑体" w:eastAsia="黑体" w:hAnsi="黑体" w:hint="eastAsia"/>
        </w:rPr>
        <w:t>（关系</w:t>
      </w:r>
      <w:r w:rsidRPr="00144784">
        <w:rPr>
          <w:rFonts w:ascii="黑体" w:eastAsia="黑体" w:hAnsi="黑体"/>
        </w:rPr>
        <w:t>存在、关系正确</w:t>
      </w:r>
      <w:r w:rsidRPr="00144784">
        <w:rPr>
          <w:rFonts w:ascii="黑体" w:eastAsia="黑体" w:hAnsi="黑体" w:hint="eastAsia"/>
        </w:rPr>
        <w:t>）</w:t>
      </w:r>
      <w:r w:rsidRPr="00144784">
        <w:rPr>
          <w:rFonts w:ascii="黑体" w:eastAsia="黑体" w:hAnsi="黑体"/>
        </w:rPr>
        <w:t>、</w:t>
      </w:r>
      <w:r w:rsidRPr="00144784">
        <w:rPr>
          <w:rFonts w:ascii="黑体" w:eastAsia="黑体" w:hAnsi="黑体" w:hint="eastAsia"/>
        </w:rPr>
        <w:t>查询</w:t>
      </w:r>
      <w:r w:rsidRPr="00144784">
        <w:rPr>
          <w:rFonts w:ascii="黑体" w:eastAsia="黑体" w:hAnsi="黑体"/>
        </w:rPr>
        <w:t>帐详单、</w:t>
      </w:r>
      <w:r w:rsidRPr="00144784">
        <w:rPr>
          <w:rFonts w:ascii="黑体" w:eastAsia="黑体" w:hAnsi="黑体" w:hint="eastAsia"/>
        </w:rPr>
        <w:t>退订、查询</w:t>
      </w:r>
      <w:r w:rsidRPr="00144784">
        <w:rPr>
          <w:rFonts w:ascii="黑体" w:eastAsia="黑体" w:hAnsi="黑体"/>
        </w:rPr>
        <w:t>次月是否扣费。</w:t>
      </w:r>
    </w:p>
    <w:p w14:paraId="7B8F6446"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4.项目</w:t>
      </w:r>
      <w:r w:rsidRPr="00144784">
        <w:rPr>
          <w:rFonts w:ascii="黑体" w:eastAsia="黑体" w:hAnsi="黑体"/>
        </w:rPr>
        <w:t>下，</w:t>
      </w:r>
      <w:r w:rsidRPr="00144784">
        <w:rPr>
          <w:rFonts w:ascii="黑体" w:eastAsia="黑体" w:hAnsi="黑体" w:hint="eastAsia"/>
        </w:rPr>
        <w:t>号码A，</w:t>
      </w:r>
      <w:r w:rsidRPr="00144784">
        <w:rPr>
          <w:rFonts w:ascii="黑体" w:eastAsia="黑体" w:hAnsi="黑体"/>
        </w:rPr>
        <w:t>关联</w:t>
      </w:r>
      <w:r w:rsidRPr="00144784">
        <w:rPr>
          <w:rFonts w:ascii="黑体" w:eastAsia="黑体" w:hAnsi="黑体" w:hint="eastAsia"/>
        </w:rPr>
        <w:t>订购、</w:t>
      </w:r>
      <w:r w:rsidRPr="00144784">
        <w:rPr>
          <w:rFonts w:ascii="黑体" w:eastAsia="黑体" w:hAnsi="黑体"/>
        </w:rPr>
        <w:t>短信（</w:t>
      </w:r>
      <w:r w:rsidRPr="00144784">
        <w:rPr>
          <w:rFonts w:ascii="黑体" w:eastAsia="黑体" w:hAnsi="黑体" w:hint="eastAsia"/>
        </w:rPr>
        <w:t>短信</w:t>
      </w:r>
      <w:r w:rsidRPr="00144784">
        <w:rPr>
          <w:rFonts w:ascii="黑体" w:eastAsia="黑体" w:hAnsi="黑体"/>
        </w:rPr>
        <w:t>下发、短信规范）</w:t>
      </w:r>
      <w:r w:rsidRPr="00144784">
        <w:rPr>
          <w:rFonts w:ascii="黑体" w:eastAsia="黑体" w:hAnsi="黑体" w:hint="eastAsia"/>
        </w:rPr>
        <w:t>、查询</w:t>
      </w:r>
      <w:r w:rsidRPr="00144784">
        <w:rPr>
          <w:rFonts w:ascii="黑体" w:eastAsia="黑体" w:hAnsi="黑体"/>
        </w:rPr>
        <w:t>扣费、查询订购关系</w:t>
      </w:r>
      <w:r w:rsidRPr="00144784">
        <w:rPr>
          <w:rFonts w:ascii="黑体" w:eastAsia="黑体" w:hAnsi="黑体" w:hint="eastAsia"/>
        </w:rPr>
        <w:t>（关系</w:t>
      </w:r>
      <w:r w:rsidRPr="00144784">
        <w:rPr>
          <w:rFonts w:ascii="黑体" w:eastAsia="黑体" w:hAnsi="黑体"/>
        </w:rPr>
        <w:t>存在、关系正确</w:t>
      </w:r>
      <w:r w:rsidRPr="00144784">
        <w:rPr>
          <w:rFonts w:ascii="黑体" w:eastAsia="黑体" w:hAnsi="黑体" w:hint="eastAsia"/>
        </w:rPr>
        <w:t>）</w:t>
      </w:r>
      <w:r w:rsidRPr="00144784">
        <w:rPr>
          <w:rFonts w:ascii="黑体" w:eastAsia="黑体" w:hAnsi="黑体"/>
        </w:rPr>
        <w:t>、</w:t>
      </w:r>
      <w:r w:rsidRPr="00144784">
        <w:rPr>
          <w:rFonts w:ascii="黑体" w:eastAsia="黑体" w:hAnsi="黑体" w:hint="eastAsia"/>
        </w:rPr>
        <w:t>查询</w:t>
      </w:r>
      <w:r w:rsidRPr="00144784">
        <w:rPr>
          <w:rFonts w:ascii="黑体" w:eastAsia="黑体" w:hAnsi="黑体"/>
        </w:rPr>
        <w:t>帐详单、</w:t>
      </w:r>
      <w:r w:rsidRPr="00144784">
        <w:rPr>
          <w:rFonts w:ascii="黑体" w:eastAsia="黑体" w:hAnsi="黑体" w:hint="eastAsia"/>
        </w:rPr>
        <w:t>退订、</w:t>
      </w:r>
      <w:r w:rsidRPr="00144784">
        <w:rPr>
          <w:rFonts w:ascii="黑体" w:eastAsia="黑体" w:hAnsi="黑体"/>
        </w:rPr>
        <w:t>续订</w:t>
      </w:r>
      <w:r w:rsidRPr="00144784">
        <w:rPr>
          <w:rFonts w:ascii="黑体" w:eastAsia="黑体" w:hAnsi="黑体" w:hint="eastAsia"/>
        </w:rPr>
        <w:t>等</w:t>
      </w:r>
      <w:r w:rsidRPr="00144784">
        <w:rPr>
          <w:rFonts w:ascii="黑体" w:eastAsia="黑体" w:hAnsi="黑体"/>
        </w:rPr>
        <w:t>脚本。</w:t>
      </w:r>
    </w:p>
    <w:p w14:paraId="4706C1BF"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5.项目</w:t>
      </w:r>
      <w:r w:rsidRPr="00144784">
        <w:rPr>
          <w:rFonts w:ascii="黑体" w:eastAsia="黑体" w:hAnsi="黑体"/>
        </w:rPr>
        <w:t>下，</w:t>
      </w:r>
      <w:r w:rsidRPr="00144784">
        <w:rPr>
          <w:rFonts w:ascii="黑体" w:eastAsia="黑体" w:hAnsi="黑体" w:hint="eastAsia"/>
        </w:rPr>
        <w:t>号码B，</w:t>
      </w:r>
      <w:r w:rsidRPr="00144784">
        <w:rPr>
          <w:rFonts w:ascii="黑体" w:eastAsia="黑体" w:hAnsi="黑体"/>
        </w:rPr>
        <w:t>关联订购、</w:t>
      </w:r>
      <w:r w:rsidRPr="00144784">
        <w:rPr>
          <w:rFonts w:ascii="黑体" w:eastAsia="黑体" w:hAnsi="黑体" w:hint="eastAsia"/>
        </w:rPr>
        <w:t>查询</w:t>
      </w:r>
      <w:r w:rsidRPr="00144784">
        <w:rPr>
          <w:rFonts w:ascii="黑体" w:eastAsia="黑体" w:hAnsi="黑体"/>
        </w:rPr>
        <w:t>次月是否扣费脚本。</w:t>
      </w:r>
    </w:p>
    <w:p w14:paraId="6943A103"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6.执行</w:t>
      </w:r>
      <w:r w:rsidRPr="00144784">
        <w:rPr>
          <w:rFonts w:ascii="黑体" w:eastAsia="黑体" w:hAnsi="黑体"/>
        </w:rPr>
        <w:t>完成后，</w:t>
      </w:r>
      <w:r w:rsidRPr="00144784">
        <w:rPr>
          <w:rFonts w:ascii="黑体" w:eastAsia="黑体" w:hAnsi="黑体" w:hint="eastAsia"/>
        </w:rPr>
        <w:t>测试</w:t>
      </w:r>
      <w:r w:rsidRPr="00144784">
        <w:rPr>
          <w:rFonts w:ascii="黑体" w:eastAsia="黑体" w:hAnsi="黑体"/>
        </w:rPr>
        <w:t>结果通过接口传递至业务集成测试平台</w:t>
      </w:r>
      <w:r w:rsidRPr="00144784">
        <w:rPr>
          <w:rFonts w:ascii="黑体" w:eastAsia="黑体" w:hAnsi="黑体" w:hint="eastAsia"/>
        </w:rPr>
        <w:t>的</w:t>
      </w:r>
      <w:r w:rsidRPr="00144784">
        <w:rPr>
          <w:rFonts w:ascii="黑体" w:eastAsia="黑体" w:hAnsi="黑体"/>
        </w:rPr>
        <w:t>指定用例。</w:t>
      </w:r>
    </w:p>
    <w:p w14:paraId="6284EE1E" w14:textId="77777777" w:rsidR="00814A60" w:rsidRPr="00144784" w:rsidRDefault="00814A60" w:rsidP="00814A60">
      <w:pPr>
        <w:pStyle w:val="33"/>
        <w:ind w:firstLineChars="0" w:firstLine="0"/>
        <w:rPr>
          <w:rFonts w:ascii="黑体" w:eastAsia="黑体" w:hAnsi="黑体"/>
        </w:rPr>
      </w:pPr>
      <w:r w:rsidRPr="00144784">
        <w:rPr>
          <w:rFonts w:ascii="黑体" w:eastAsia="黑体" w:hAnsi="黑体" w:hint="eastAsia"/>
        </w:rPr>
        <w:t>7.根据</w:t>
      </w:r>
      <w:r w:rsidRPr="00144784">
        <w:rPr>
          <w:rFonts w:ascii="黑体" w:eastAsia="黑体" w:hAnsi="黑体"/>
        </w:rPr>
        <w:t>业务集成测试复测</w:t>
      </w:r>
      <w:r w:rsidRPr="00144784">
        <w:rPr>
          <w:rFonts w:ascii="黑体" w:eastAsia="黑体" w:hAnsi="黑体" w:hint="eastAsia"/>
        </w:rPr>
        <w:t>请求</w:t>
      </w:r>
      <w:r w:rsidRPr="00144784">
        <w:rPr>
          <w:rFonts w:ascii="黑体" w:eastAsia="黑体" w:hAnsi="黑体"/>
        </w:rPr>
        <w:t>，启动</w:t>
      </w:r>
      <w:r w:rsidRPr="00144784">
        <w:rPr>
          <w:rFonts w:ascii="黑体" w:eastAsia="黑体" w:hAnsi="黑体" w:hint="eastAsia"/>
        </w:rPr>
        <w:t>C、D套</w:t>
      </w:r>
      <w:r w:rsidRPr="00144784">
        <w:rPr>
          <w:rFonts w:ascii="黑体" w:eastAsia="黑体" w:hAnsi="黑体"/>
        </w:rPr>
        <w:t>号码，关联脚本执行。</w:t>
      </w:r>
    </w:p>
    <w:p w14:paraId="20AFE2AC"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8.执行</w:t>
      </w:r>
      <w:r w:rsidRPr="00144784">
        <w:rPr>
          <w:rFonts w:ascii="黑体" w:eastAsia="黑体" w:hAnsi="黑体"/>
        </w:rPr>
        <w:t>完成后，</w:t>
      </w:r>
      <w:r w:rsidRPr="00144784">
        <w:rPr>
          <w:rFonts w:ascii="黑体" w:eastAsia="黑体" w:hAnsi="黑体" w:hint="eastAsia"/>
        </w:rPr>
        <w:t>测试</w:t>
      </w:r>
      <w:r w:rsidRPr="00144784">
        <w:rPr>
          <w:rFonts w:ascii="黑体" w:eastAsia="黑体" w:hAnsi="黑体"/>
        </w:rPr>
        <w:t>结果通过接口传递至业务集成测试平台。</w:t>
      </w:r>
    </w:p>
    <w:p w14:paraId="169797EF" w14:textId="77777777" w:rsidR="00814A60" w:rsidRPr="00144784" w:rsidRDefault="00814A60" w:rsidP="00814A60">
      <w:pPr>
        <w:rPr>
          <w:rFonts w:ascii="黑体" w:eastAsia="黑体" w:hAnsi="黑体"/>
          <w:lang w:val="en-US"/>
        </w:rPr>
      </w:pPr>
    </w:p>
    <w:p w14:paraId="50AC6F2F" w14:textId="77777777" w:rsidR="00814A60" w:rsidRPr="00144784" w:rsidRDefault="00814A60" w:rsidP="00016047">
      <w:pPr>
        <w:pStyle w:val="30"/>
        <w:numPr>
          <w:ilvl w:val="2"/>
          <w:numId w:val="3"/>
        </w:numPr>
        <w:spacing w:beforeLines="50" w:before="156" w:afterLines="50" w:after="156" w:line="240" w:lineRule="auto"/>
        <w:ind w:left="851" w:hanging="851"/>
        <w:rPr>
          <w:rFonts w:ascii="黑体" w:eastAsia="黑体" w:hAnsi="黑体"/>
          <w:b w:val="0"/>
          <w:sz w:val="32"/>
        </w:rPr>
      </w:pPr>
      <w:bookmarkStart w:id="186" w:name="_Toc516852063"/>
      <w:r w:rsidRPr="00144784">
        <w:rPr>
          <w:rFonts w:ascii="黑体" w:eastAsia="黑体" w:hAnsi="黑体" w:hint="eastAsia"/>
          <w:b w:val="0"/>
          <w:sz w:val="32"/>
        </w:rPr>
        <w:t>APP类测试流程</w:t>
      </w:r>
      <w:bookmarkEnd w:id="186"/>
    </w:p>
    <w:p w14:paraId="0232433B"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1.手机</w:t>
      </w:r>
      <w:r w:rsidRPr="00144784">
        <w:rPr>
          <w:rFonts w:ascii="黑体" w:eastAsia="黑体" w:hAnsi="黑体"/>
        </w:rPr>
        <w:t>插卡，统一连接在服务器上。</w:t>
      </w:r>
    </w:p>
    <w:p w14:paraId="5D49EA26"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lastRenderedPageBreak/>
        <w:t>2.通过</w:t>
      </w:r>
      <w:r w:rsidRPr="00144784">
        <w:rPr>
          <w:rFonts w:ascii="黑体" w:eastAsia="黑体" w:hAnsi="黑体"/>
        </w:rPr>
        <w:t>服务器，</w:t>
      </w:r>
      <w:r w:rsidRPr="00144784">
        <w:rPr>
          <w:rFonts w:ascii="黑体" w:eastAsia="黑体" w:hAnsi="黑体" w:hint="eastAsia"/>
        </w:rPr>
        <w:t>统一为</w:t>
      </w:r>
      <w:r w:rsidRPr="00144784">
        <w:rPr>
          <w:rFonts w:ascii="黑体" w:eastAsia="黑体" w:hAnsi="黑体"/>
        </w:rPr>
        <w:t>所有手机，</w:t>
      </w:r>
      <w:r w:rsidRPr="00144784">
        <w:rPr>
          <w:rFonts w:ascii="黑体" w:eastAsia="黑体" w:hAnsi="黑体" w:hint="eastAsia"/>
        </w:rPr>
        <w:t>下载</w:t>
      </w:r>
      <w:r w:rsidRPr="00144784">
        <w:rPr>
          <w:rFonts w:ascii="黑体" w:eastAsia="黑体" w:hAnsi="黑体"/>
        </w:rPr>
        <w:t>咪咕视频</w:t>
      </w:r>
      <w:r w:rsidRPr="00144784">
        <w:rPr>
          <w:rFonts w:ascii="黑体" w:eastAsia="黑体" w:hAnsi="黑体" w:hint="eastAsia"/>
        </w:rPr>
        <w:t>APP。</w:t>
      </w:r>
    </w:p>
    <w:p w14:paraId="77A8AB17"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3.</w:t>
      </w:r>
      <w:r w:rsidRPr="00144784">
        <w:rPr>
          <w:rFonts w:ascii="黑体" w:eastAsia="黑体" w:hAnsi="黑体"/>
        </w:rPr>
        <w:t>根据</w:t>
      </w:r>
      <w:r w:rsidRPr="00144784">
        <w:rPr>
          <w:rFonts w:ascii="黑体" w:eastAsia="黑体" w:hAnsi="黑体" w:hint="eastAsia"/>
        </w:rPr>
        <w:t>“未</w:t>
      </w:r>
      <w:r w:rsidRPr="00144784">
        <w:rPr>
          <w:rFonts w:ascii="黑体" w:eastAsia="黑体" w:hAnsi="黑体"/>
        </w:rPr>
        <w:t>订购咪咕视频</w:t>
      </w:r>
      <w:r w:rsidRPr="00144784">
        <w:rPr>
          <w:rFonts w:ascii="黑体" w:eastAsia="黑体" w:hAnsi="黑体" w:hint="eastAsia"/>
        </w:rPr>
        <w:t>”的</w:t>
      </w:r>
      <w:r w:rsidRPr="00144784">
        <w:rPr>
          <w:rFonts w:ascii="黑体" w:eastAsia="黑体" w:hAnsi="黑体"/>
        </w:rPr>
        <w:t>规则，筛选某</w:t>
      </w:r>
      <w:r w:rsidRPr="00144784">
        <w:rPr>
          <w:rFonts w:ascii="黑体" w:eastAsia="黑体" w:hAnsi="黑体" w:hint="eastAsia"/>
        </w:rPr>
        <w:t>套</w:t>
      </w:r>
      <w:r w:rsidRPr="00144784">
        <w:rPr>
          <w:rFonts w:ascii="黑体" w:eastAsia="黑体" w:hAnsi="黑体"/>
        </w:rPr>
        <w:t>号码</w:t>
      </w:r>
      <w:r w:rsidRPr="00144784">
        <w:rPr>
          <w:rFonts w:ascii="黑体" w:eastAsia="黑体" w:hAnsi="黑体" w:hint="eastAsia"/>
        </w:rPr>
        <w:t>A，</w:t>
      </w:r>
      <w:r w:rsidRPr="00144784">
        <w:rPr>
          <w:rFonts w:ascii="黑体" w:eastAsia="黑体" w:hAnsi="黑体"/>
        </w:rPr>
        <w:t>选取若干手机</w:t>
      </w:r>
      <w:r w:rsidRPr="00144784">
        <w:rPr>
          <w:rFonts w:ascii="黑体" w:eastAsia="黑体" w:hAnsi="黑体" w:hint="eastAsia"/>
        </w:rPr>
        <w:t>。</w:t>
      </w:r>
    </w:p>
    <w:p w14:paraId="1CB888CB"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4.统一打开</w:t>
      </w:r>
      <w:r w:rsidRPr="00144784">
        <w:rPr>
          <w:rFonts w:ascii="黑体" w:eastAsia="黑体" w:hAnsi="黑体"/>
        </w:rPr>
        <w:t>咪咕视频，订购咪咕视频</w:t>
      </w:r>
      <w:r w:rsidRPr="00144784">
        <w:rPr>
          <w:rFonts w:ascii="黑体" w:eastAsia="黑体" w:hAnsi="黑体" w:hint="eastAsia"/>
        </w:rPr>
        <w:t>9元30G业务。</w:t>
      </w:r>
    </w:p>
    <w:p w14:paraId="6E649BE6"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5.到</w:t>
      </w:r>
      <w:r w:rsidRPr="00144784">
        <w:rPr>
          <w:rFonts w:ascii="黑体" w:eastAsia="黑体" w:hAnsi="黑体"/>
        </w:rPr>
        <w:t>手机营业厅，确认是否订购成功，返回结果到关联用例。若</w:t>
      </w:r>
      <w:r w:rsidRPr="00144784">
        <w:rPr>
          <w:rFonts w:ascii="黑体" w:eastAsia="黑体" w:hAnsi="黑体" w:hint="eastAsia"/>
        </w:rPr>
        <w:t>测试</w:t>
      </w:r>
      <w:r w:rsidRPr="00144784">
        <w:rPr>
          <w:rFonts w:ascii="黑体" w:eastAsia="黑体" w:hAnsi="黑体"/>
        </w:rPr>
        <w:t>结果不通过，还需要返回对应截图。</w:t>
      </w:r>
    </w:p>
    <w:p w14:paraId="24BDC3B0"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6.统一关闭</w:t>
      </w:r>
      <w:r w:rsidRPr="00144784">
        <w:rPr>
          <w:rFonts w:ascii="黑体" w:eastAsia="黑体" w:hAnsi="黑体"/>
        </w:rPr>
        <w:t>31</w:t>
      </w:r>
      <w:r w:rsidRPr="00144784">
        <w:rPr>
          <w:rFonts w:ascii="黑体" w:eastAsia="黑体" w:hAnsi="黑体" w:hint="eastAsia"/>
        </w:rPr>
        <w:t>台</w:t>
      </w:r>
      <w:r w:rsidRPr="00144784">
        <w:rPr>
          <w:rFonts w:ascii="黑体" w:eastAsia="黑体" w:hAnsi="黑体"/>
        </w:rPr>
        <w:t>手机上可能占用流量的程序</w:t>
      </w:r>
      <w:r w:rsidRPr="00144784">
        <w:rPr>
          <w:rFonts w:ascii="黑体" w:eastAsia="黑体" w:hAnsi="黑体" w:hint="eastAsia"/>
        </w:rPr>
        <w:t>。</w:t>
      </w:r>
    </w:p>
    <w:p w14:paraId="1F08F79A"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7.统一</w:t>
      </w:r>
      <w:r w:rsidRPr="00144784">
        <w:rPr>
          <w:rFonts w:ascii="黑体" w:eastAsia="黑体" w:hAnsi="黑体"/>
        </w:rPr>
        <w:t>打开</w:t>
      </w:r>
      <w:r w:rsidRPr="00144784">
        <w:rPr>
          <w:rFonts w:ascii="黑体" w:eastAsia="黑体" w:hAnsi="黑体" w:hint="eastAsia"/>
        </w:rPr>
        <w:t>31台</w:t>
      </w:r>
      <w:r w:rsidRPr="00144784">
        <w:rPr>
          <w:rFonts w:ascii="黑体" w:eastAsia="黑体" w:hAnsi="黑体"/>
        </w:rPr>
        <w:t>手机上的咪咕</w:t>
      </w:r>
      <w:r w:rsidRPr="00144784">
        <w:rPr>
          <w:rFonts w:ascii="黑体" w:eastAsia="黑体" w:hAnsi="黑体" w:hint="eastAsia"/>
        </w:rPr>
        <w:t>视频</w:t>
      </w:r>
      <w:r w:rsidRPr="00144784">
        <w:rPr>
          <w:rFonts w:ascii="黑体" w:eastAsia="黑体" w:hAnsi="黑体"/>
        </w:rPr>
        <w:t>，</w:t>
      </w:r>
      <w:r w:rsidRPr="00144784">
        <w:rPr>
          <w:rFonts w:ascii="黑体" w:eastAsia="黑体" w:hAnsi="黑体" w:hint="eastAsia"/>
        </w:rPr>
        <w:t>分别</w:t>
      </w:r>
      <w:r w:rsidRPr="00144784">
        <w:rPr>
          <w:rFonts w:ascii="黑体" w:eastAsia="黑体" w:hAnsi="黑体"/>
        </w:rPr>
        <w:t>播放到</w:t>
      </w:r>
      <w:r w:rsidRPr="00144784">
        <w:rPr>
          <w:rFonts w:ascii="黑体" w:eastAsia="黑体" w:hAnsi="黑体" w:hint="eastAsia"/>
        </w:rPr>
        <w:t>10</w:t>
      </w:r>
      <w:r w:rsidRPr="00144784">
        <w:rPr>
          <w:rFonts w:ascii="黑体" w:eastAsia="黑体" w:hAnsi="黑体"/>
        </w:rPr>
        <w:t>%、</w:t>
      </w:r>
      <w:r w:rsidRPr="00144784">
        <w:rPr>
          <w:rFonts w:ascii="黑体" w:eastAsia="黑体" w:hAnsi="黑体" w:hint="eastAsia"/>
        </w:rPr>
        <w:t>50</w:t>
      </w:r>
      <w:r w:rsidRPr="00144784">
        <w:rPr>
          <w:rFonts w:ascii="黑体" w:eastAsia="黑体" w:hAnsi="黑体"/>
        </w:rPr>
        <w:t>%、用尽，统一停止</w:t>
      </w:r>
      <w:r w:rsidRPr="00144784">
        <w:rPr>
          <w:rFonts w:ascii="黑体" w:eastAsia="黑体" w:hAnsi="黑体" w:hint="eastAsia"/>
        </w:rPr>
        <w:t>（误差</w:t>
      </w:r>
      <w:r w:rsidRPr="00144784">
        <w:rPr>
          <w:rFonts w:ascii="黑体" w:eastAsia="黑体" w:hAnsi="黑体"/>
        </w:rPr>
        <w:t>不超过</w:t>
      </w:r>
      <w:r w:rsidRPr="00144784">
        <w:rPr>
          <w:rFonts w:ascii="黑体" w:eastAsia="黑体" w:hAnsi="黑体" w:hint="eastAsia"/>
        </w:rPr>
        <w:t>10M）。</w:t>
      </w:r>
    </w:p>
    <w:p w14:paraId="360F9F6B"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8.到手机</w:t>
      </w:r>
      <w:r w:rsidRPr="00144784">
        <w:rPr>
          <w:rFonts w:ascii="黑体" w:eastAsia="黑体" w:hAnsi="黑体"/>
        </w:rPr>
        <w:t>营业厅，</w:t>
      </w:r>
      <w:r w:rsidRPr="00144784">
        <w:rPr>
          <w:rFonts w:ascii="黑体" w:eastAsia="黑体" w:hAnsi="黑体" w:hint="eastAsia"/>
        </w:rPr>
        <w:t>确认</w:t>
      </w:r>
      <w:r w:rsidRPr="00144784">
        <w:rPr>
          <w:rFonts w:ascii="黑体" w:eastAsia="黑体" w:hAnsi="黑体"/>
        </w:rPr>
        <w:t>是否走定向流量，而非个人流量</w:t>
      </w:r>
      <w:r w:rsidRPr="00144784">
        <w:rPr>
          <w:rFonts w:ascii="黑体" w:eastAsia="黑体" w:hAnsi="黑体" w:hint="eastAsia"/>
        </w:rPr>
        <w:t>,返回</w:t>
      </w:r>
      <w:r w:rsidRPr="00144784">
        <w:rPr>
          <w:rFonts w:ascii="黑体" w:eastAsia="黑体" w:hAnsi="黑体"/>
        </w:rPr>
        <w:t>结果</w:t>
      </w:r>
      <w:r w:rsidRPr="00144784">
        <w:rPr>
          <w:rFonts w:ascii="黑体" w:eastAsia="黑体" w:hAnsi="黑体" w:hint="eastAsia"/>
        </w:rPr>
        <w:t>至关联</w:t>
      </w:r>
      <w:r w:rsidRPr="00144784">
        <w:rPr>
          <w:rFonts w:ascii="黑体" w:eastAsia="黑体" w:hAnsi="黑体"/>
        </w:rPr>
        <w:t>用例。</w:t>
      </w:r>
      <w:r w:rsidRPr="00144784">
        <w:rPr>
          <w:rFonts w:ascii="黑体" w:eastAsia="黑体" w:hAnsi="黑体" w:hint="eastAsia"/>
        </w:rPr>
        <w:t>若</w:t>
      </w:r>
      <w:r w:rsidRPr="00144784">
        <w:rPr>
          <w:rFonts w:ascii="黑体" w:eastAsia="黑体" w:hAnsi="黑体"/>
        </w:rPr>
        <w:t>测试结果为不通过，</w:t>
      </w:r>
      <w:r w:rsidRPr="00144784">
        <w:rPr>
          <w:rFonts w:ascii="黑体" w:eastAsia="黑体" w:hAnsi="黑体" w:hint="eastAsia"/>
        </w:rPr>
        <w:t>还需</w:t>
      </w:r>
      <w:r w:rsidRPr="00144784">
        <w:rPr>
          <w:rFonts w:ascii="黑体" w:eastAsia="黑体" w:hAnsi="黑体"/>
        </w:rPr>
        <w:t>返回对应截图。</w:t>
      </w:r>
    </w:p>
    <w:p w14:paraId="1063A8DC" w14:textId="77777777" w:rsidR="00814A60" w:rsidRPr="00144784" w:rsidRDefault="00814A60" w:rsidP="00814A60">
      <w:pPr>
        <w:pStyle w:val="33"/>
        <w:ind w:left="-9" w:firstLineChars="0" w:firstLine="0"/>
        <w:rPr>
          <w:rFonts w:ascii="黑体" w:eastAsia="黑体" w:hAnsi="黑体"/>
        </w:rPr>
      </w:pPr>
      <w:r w:rsidRPr="00144784">
        <w:rPr>
          <w:rFonts w:ascii="黑体" w:eastAsia="黑体" w:hAnsi="黑体" w:hint="eastAsia"/>
        </w:rPr>
        <w:t>9.查看</w:t>
      </w:r>
      <w:r w:rsidRPr="00144784">
        <w:rPr>
          <w:rFonts w:ascii="黑体" w:eastAsia="黑体" w:hAnsi="黑体"/>
        </w:rPr>
        <w:t>手机短信，</w:t>
      </w:r>
      <w:r w:rsidRPr="00144784">
        <w:rPr>
          <w:rFonts w:ascii="黑体" w:eastAsia="黑体" w:hAnsi="黑体" w:hint="eastAsia"/>
        </w:rPr>
        <w:t>是否</w:t>
      </w:r>
      <w:r w:rsidRPr="00144784">
        <w:rPr>
          <w:rFonts w:ascii="黑体" w:eastAsia="黑体" w:hAnsi="黑体"/>
        </w:rPr>
        <w:t>在指定时间范围内，收到</w:t>
      </w:r>
      <w:r w:rsidRPr="00144784">
        <w:rPr>
          <w:rFonts w:ascii="黑体" w:eastAsia="黑体" w:hAnsi="黑体" w:hint="eastAsia"/>
        </w:rPr>
        <w:t>10</w:t>
      </w:r>
      <w:r w:rsidRPr="00144784">
        <w:rPr>
          <w:rFonts w:ascii="黑体" w:eastAsia="黑体" w:hAnsi="黑体"/>
        </w:rPr>
        <w:t>%、</w:t>
      </w:r>
      <w:r w:rsidRPr="00144784">
        <w:rPr>
          <w:rFonts w:ascii="黑体" w:eastAsia="黑体" w:hAnsi="黑体" w:hint="eastAsia"/>
        </w:rPr>
        <w:t>50</w:t>
      </w:r>
      <w:r w:rsidRPr="00144784">
        <w:rPr>
          <w:rFonts w:ascii="黑体" w:eastAsia="黑体" w:hAnsi="黑体"/>
        </w:rPr>
        <w:t>%和用尽短信提醒</w:t>
      </w:r>
      <w:r w:rsidRPr="00144784">
        <w:rPr>
          <w:rFonts w:ascii="黑体" w:eastAsia="黑体" w:hAnsi="黑体" w:hint="eastAsia"/>
        </w:rPr>
        <w:t>，</w:t>
      </w:r>
      <w:r w:rsidRPr="00144784">
        <w:rPr>
          <w:rFonts w:ascii="黑体" w:eastAsia="黑体" w:hAnsi="黑体"/>
        </w:rPr>
        <w:t>返回结果到关联用例。</w:t>
      </w:r>
      <w:r w:rsidRPr="00144784">
        <w:rPr>
          <w:rFonts w:ascii="黑体" w:eastAsia="黑体" w:hAnsi="黑体" w:hint="eastAsia"/>
        </w:rPr>
        <w:t>若</w:t>
      </w:r>
      <w:r w:rsidRPr="00144784">
        <w:rPr>
          <w:rFonts w:ascii="黑体" w:eastAsia="黑体" w:hAnsi="黑体"/>
        </w:rPr>
        <w:t>测试结果为不通过，还需</w:t>
      </w:r>
      <w:r w:rsidRPr="00144784">
        <w:rPr>
          <w:rFonts w:ascii="黑体" w:eastAsia="黑体" w:hAnsi="黑体" w:hint="eastAsia"/>
        </w:rPr>
        <w:t>返回</w:t>
      </w:r>
      <w:r w:rsidRPr="00144784">
        <w:rPr>
          <w:rFonts w:ascii="黑体" w:eastAsia="黑体" w:hAnsi="黑体"/>
        </w:rPr>
        <w:t>对应截图。</w:t>
      </w:r>
    </w:p>
    <w:p w14:paraId="5A51C35B" w14:textId="77777777" w:rsidR="00814A60" w:rsidRPr="00144784" w:rsidRDefault="00814A60" w:rsidP="00814A60">
      <w:pPr>
        <w:rPr>
          <w:rFonts w:ascii="黑体" w:eastAsia="黑体" w:hAnsi="黑体"/>
          <w:lang w:val="en-US"/>
        </w:rPr>
      </w:pPr>
    </w:p>
    <w:p w14:paraId="0DC0662F" w14:textId="77777777" w:rsidR="002C3B69" w:rsidRPr="00144784" w:rsidRDefault="002C3B69" w:rsidP="002C3B69">
      <w:pPr>
        <w:rPr>
          <w:rFonts w:ascii="黑体" w:eastAsia="黑体" w:hAnsi="黑体"/>
        </w:rPr>
      </w:pPr>
    </w:p>
    <w:sectPr w:rsidR="002C3B69" w:rsidRPr="00144784" w:rsidSect="00B94C18">
      <w:headerReference w:type="default" r:id="rId46"/>
      <w:footerReference w:type="default" r:id="rId47"/>
      <w:pgSz w:w="11909" w:h="16834" w:code="9"/>
      <w:pgMar w:top="1871" w:right="929" w:bottom="1871" w:left="1077" w:header="720" w:footer="737" w:gutter="0"/>
      <w:cols w:space="720"/>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4" w:author="Zhouwx" w:date="2018-07-09T11:19:00Z" w:initials="Zwx">
    <w:p w14:paraId="06908280" w14:textId="2083C097" w:rsidR="0091628D" w:rsidRDefault="0091628D">
      <w:pPr>
        <w:pStyle w:val="af6"/>
      </w:pPr>
      <w:r>
        <w:rPr>
          <w:rStyle w:val="af8"/>
        </w:rPr>
        <w:annotationRef/>
      </w:r>
      <w:r>
        <w:rPr>
          <w:rFonts w:hint="eastAsia"/>
        </w:rPr>
        <w:t>??调试</w:t>
      </w:r>
      <w:r>
        <w:t>？</w:t>
      </w:r>
    </w:p>
  </w:comment>
  <w:comment w:id="56" w:author="Zhouwx" w:date="2018-07-08T14:35:00Z" w:initials="Zwx">
    <w:p w14:paraId="0A000C33" w14:textId="77777777" w:rsidR="007C644F" w:rsidRDefault="007C644F">
      <w:pPr>
        <w:pStyle w:val="af6"/>
      </w:pPr>
      <w:r>
        <w:rPr>
          <w:rStyle w:val="af8"/>
        </w:rPr>
        <w:annotationRef/>
      </w:r>
      <w:r>
        <w:rPr>
          <w:rFonts w:hint="eastAsia"/>
        </w:rPr>
        <w:t>业务</w:t>
      </w:r>
      <w:r>
        <w:t>和商品的关系</w:t>
      </w:r>
    </w:p>
  </w:comment>
  <w:comment w:id="69" w:author="Zhouwx" w:date="2018-07-09T15:52:00Z" w:initials="Zwx">
    <w:p w14:paraId="0B777A0E" w14:textId="247577AF" w:rsidR="007F4E9B" w:rsidRDefault="007F4E9B">
      <w:pPr>
        <w:pStyle w:val="af6"/>
        <w:rPr>
          <w:rFonts w:hint="eastAsia"/>
        </w:rPr>
      </w:pPr>
      <w:r>
        <w:rPr>
          <w:rStyle w:val="af8"/>
        </w:rPr>
        <w:annotationRef/>
      </w:r>
      <w:r>
        <w:rPr>
          <w:rFonts w:hint="eastAsia"/>
        </w:rPr>
        <w:t>用户</w:t>
      </w:r>
      <w:r>
        <w:t>登录</w:t>
      </w:r>
      <w:r>
        <w:rPr>
          <w:rFonts w:hint="eastAsia"/>
        </w:rPr>
        <w:t>时</w:t>
      </w:r>
      <w:r>
        <w:t>保存</w:t>
      </w:r>
      <w:r>
        <w:rPr>
          <w:rFonts w:hint="eastAsia"/>
        </w:rPr>
        <w:t>IP</w:t>
      </w:r>
      <w:r w:rsidR="00636EB8">
        <w:rPr>
          <w:rFonts w:hint="eastAsia"/>
        </w:rPr>
        <w:t>和</w:t>
      </w:r>
      <w:r w:rsidR="00636EB8">
        <w:t>用户状态等</w:t>
      </w:r>
      <w:r w:rsidR="00BC1454">
        <w:rPr>
          <w:rFonts w:hint="eastAsia"/>
        </w:rPr>
        <w:t>到redis</w:t>
      </w:r>
      <w:bookmarkStart w:id="70" w:name="_GoBack"/>
      <w:bookmarkEnd w:id="70"/>
    </w:p>
  </w:comment>
  <w:comment w:id="71" w:author="Zhouwx" w:date="2018-07-08T15:00:00Z" w:initials="Zwx">
    <w:p w14:paraId="3EE0C29D" w14:textId="74CD8CF8" w:rsidR="007C644F" w:rsidRDefault="007C644F">
      <w:pPr>
        <w:pStyle w:val="af6"/>
      </w:pPr>
      <w:r>
        <w:rPr>
          <w:rStyle w:val="af8"/>
        </w:rPr>
        <w:annotationRef/>
      </w:r>
      <w:r w:rsidR="007F4E9B">
        <w:rPr>
          <w:rFonts w:hint="eastAsia"/>
        </w:rPr>
        <w:t>登录时记录</w:t>
      </w:r>
      <w:r w:rsidR="007F4E9B">
        <w:t>登陆用户的</w:t>
      </w:r>
      <w:r w:rsidR="007F4E9B">
        <w:rPr>
          <w:rFonts w:hint="eastAsia"/>
        </w:rPr>
        <w:t>IP和</w:t>
      </w:r>
      <w:r w:rsidR="007F4E9B">
        <w:t>浏览器</w:t>
      </w:r>
      <w:r w:rsidR="007F4E9B">
        <w:rPr>
          <w:rFonts w:hint="eastAsia"/>
        </w:rPr>
        <w:t>标识user</w:t>
      </w:r>
      <w:r w:rsidR="007F4E9B">
        <w:t>-agent</w:t>
      </w:r>
      <w:r w:rsidR="007F4E9B">
        <w:rPr>
          <w:rFonts w:hint="eastAsia"/>
        </w:rPr>
        <w:t>到</w:t>
      </w:r>
      <w:r w:rsidR="007F4E9B">
        <w:t>redis</w:t>
      </w:r>
      <w:r w:rsidR="007F4E9B">
        <w:rPr>
          <w:rFonts w:hint="eastAsia"/>
        </w:rPr>
        <w:t>。</w:t>
      </w:r>
      <w:r w:rsidR="007F4E9B">
        <w:t>每次</w:t>
      </w:r>
      <w:r w:rsidR="007F4E9B">
        <w:rPr>
          <w:rFonts w:hint="eastAsia"/>
        </w:rPr>
        <w:t>登陆</w:t>
      </w:r>
      <w:r w:rsidR="007F4E9B">
        <w:t>扫描</w:t>
      </w:r>
      <w:r w:rsidR="007F4E9B">
        <w:rPr>
          <w:rFonts w:hint="eastAsia"/>
        </w:rPr>
        <w:t>redis</w:t>
      </w:r>
      <w:r w:rsidR="007F4E9B">
        <w:t>是否存在相同</w:t>
      </w:r>
      <w:r w:rsidR="007F4E9B">
        <w:rPr>
          <w:rFonts w:hint="eastAsia"/>
        </w:rPr>
        <w:t>且</w:t>
      </w:r>
      <w:r w:rsidR="007F4E9B">
        <w:t>有效</w:t>
      </w:r>
      <w:r w:rsidR="007F4E9B">
        <w:rPr>
          <w:rFonts w:hint="eastAsia"/>
        </w:rPr>
        <w:t>的</w:t>
      </w:r>
      <w:r w:rsidR="007F4E9B">
        <w:t>。建议</w:t>
      </w:r>
      <w:r w:rsidR="007F4E9B">
        <w:rPr>
          <w:rFonts w:hint="eastAsia"/>
        </w:rPr>
        <w:t>和</w:t>
      </w:r>
      <w:r w:rsidR="007F4E9B">
        <w:t>token</w:t>
      </w:r>
      <w:r w:rsidR="007F4E9B">
        <w:rPr>
          <w:rFonts w:hint="eastAsia"/>
        </w:rPr>
        <w:t>放</w:t>
      </w:r>
      <w:r w:rsidR="007F4E9B">
        <w:t>一簇，有失效时间</w:t>
      </w:r>
      <w:r w:rsidR="007F4E9B">
        <w:rPr>
          <w:rFonts w:hint="eastAsia"/>
        </w:rPr>
        <w:t>可以</w:t>
      </w:r>
      <w:r w:rsidR="007F4E9B">
        <w:t>利用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908280" w15:done="0"/>
  <w15:commentEx w15:paraId="0A000C33" w15:done="0"/>
  <w15:commentEx w15:paraId="0B777A0E" w15:done="0"/>
  <w15:commentEx w15:paraId="3EE0C2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938AA7" w16cid:durableId="1D165971"/>
  <w16cid:commentId w16cid:paraId="193AF5C6" w16cid:durableId="1D165972"/>
  <w16cid:commentId w16cid:paraId="05F35CE3" w16cid:durableId="1D165973"/>
  <w16cid:commentId w16cid:paraId="643F2D88" w16cid:durableId="1D165974"/>
  <w16cid:commentId w16cid:paraId="51F4A41A" w16cid:durableId="1D165975"/>
  <w16cid:commentId w16cid:paraId="2F462C5E" w16cid:durableId="1D165976"/>
  <w16cid:commentId w16cid:paraId="583E78C9" w16cid:durableId="1D165977"/>
  <w16cid:commentId w16cid:paraId="330E76D9" w16cid:durableId="1D16597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F7E9D2" w14:textId="77777777" w:rsidR="00574FD0" w:rsidRDefault="00574FD0">
      <w:r>
        <w:separator/>
      </w:r>
    </w:p>
  </w:endnote>
  <w:endnote w:type="continuationSeparator" w:id="0">
    <w:p w14:paraId="60EBAB34" w14:textId="77777777" w:rsidR="00574FD0" w:rsidRDefault="00574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Book Antiqua">
    <w:altName w:val="Palatino Linotype"/>
    <w:panose1 w:val="02040602050305030304"/>
    <w:charset w:val="00"/>
    <w:family w:val="roman"/>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eiryo UI">
    <w:panose1 w:val="020B0604030504040204"/>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54856" w14:textId="77777777" w:rsidR="007C644F" w:rsidRDefault="007C644F" w:rsidP="008D00E7">
    <w:pPr>
      <w:pStyle w:val="ab"/>
      <w:rPr>
        <w:rStyle w:val="a9"/>
      </w:rPr>
    </w:pPr>
    <w:r>
      <w:rPr>
        <w:rStyle w:val="a9"/>
      </w:rPr>
      <w:fldChar w:fldCharType="begin"/>
    </w:r>
    <w:r>
      <w:rPr>
        <w:rStyle w:val="a9"/>
      </w:rPr>
      <w:instrText xml:space="preserve">PAGE  </w:instrText>
    </w:r>
    <w:r>
      <w:rPr>
        <w:rStyle w:val="a9"/>
      </w:rPr>
      <w:fldChar w:fldCharType="end"/>
    </w:r>
  </w:p>
  <w:p w14:paraId="06D4DB92" w14:textId="77777777" w:rsidR="007C644F" w:rsidRDefault="007C644F" w:rsidP="008D00E7">
    <w:pPr>
      <w:pStyle w:val="ab"/>
      <w:rPr>
        <w:rStyle w:val="a9"/>
      </w:rPr>
    </w:pPr>
  </w:p>
  <w:p w14:paraId="2EF818BA" w14:textId="77777777" w:rsidR="007C644F" w:rsidRDefault="007C644F" w:rsidP="008D00E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ook w:val="0000" w:firstRow="0" w:lastRow="0" w:firstColumn="0" w:lastColumn="0" w:noHBand="0" w:noVBand="0"/>
    </w:tblPr>
    <w:tblGrid>
      <w:gridCol w:w="9356"/>
      <w:gridCol w:w="242"/>
    </w:tblGrid>
    <w:tr w:rsidR="007C644F" w14:paraId="45BD31B3" w14:textId="77777777" w:rsidTr="00332345">
      <w:trPr>
        <w:trHeight w:val="360"/>
      </w:trPr>
      <w:tc>
        <w:tcPr>
          <w:tcW w:w="9356" w:type="dxa"/>
          <w:tcBorders>
            <w:top w:val="single" w:sz="4" w:space="0" w:color="auto"/>
          </w:tcBorders>
          <w:vAlign w:val="center"/>
        </w:tcPr>
        <w:p w14:paraId="6FA56D70" w14:textId="77777777" w:rsidR="007C644F" w:rsidRPr="00FF5A44" w:rsidRDefault="007C644F" w:rsidP="00332345">
          <w:pPr>
            <w:jc w:val="center"/>
            <w:rPr>
              <w:sz w:val="18"/>
              <w:szCs w:val="18"/>
            </w:rPr>
          </w:pPr>
          <w:r w:rsidRPr="00FF5A44">
            <w:rPr>
              <w:rFonts w:hint="eastAsia"/>
              <w:sz w:val="18"/>
              <w:szCs w:val="18"/>
            </w:rPr>
            <w:t>第</w:t>
          </w:r>
          <w:r w:rsidRPr="00FF5A44">
            <w:rPr>
              <w:sz w:val="18"/>
              <w:szCs w:val="18"/>
            </w:rPr>
            <w:fldChar w:fldCharType="begin"/>
          </w:r>
          <w:r w:rsidRPr="00FF5A44">
            <w:rPr>
              <w:sz w:val="18"/>
              <w:szCs w:val="18"/>
            </w:rPr>
            <w:instrText xml:space="preserve"> PAGE </w:instrText>
          </w:r>
          <w:r w:rsidRPr="00FF5A44">
            <w:rPr>
              <w:sz w:val="18"/>
              <w:szCs w:val="18"/>
            </w:rPr>
            <w:fldChar w:fldCharType="separate"/>
          </w:r>
          <w:r w:rsidR="00636EB8">
            <w:rPr>
              <w:noProof/>
              <w:sz w:val="18"/>
              <w:szCs w:val="18"/>
            </w:rPr>
            <w:t>3</w:t>
          </w:r>
          <w:r w:rsidRPr="00FF5A44">
            <w:rPr>
              <w:sz w:val="18"/>
              <w:szCs w:val="18"/>
            </w:rPr>
            <w:fldChar w:fldCharType="end"/>
          </w:r>
          <w:r w:rsidRPr="00FF5A44">
            <w:rPr>
              <w:rFonts w:hint="eastAsia"/>
              <w:sz w:val="18"/>
              <w:szCs w:val="18"/>
            </w:rPr>
            <w:t>页  共</w:t>
          </w:r>
          <w:r w:rsidRPr="00FF5A44">
            <w:rPr>
              <w:sz w:val="18"/>
              <w:szCs w:val="18"/>
            </w:rPr>
            <w:fldChar w:fldCharType="begin"/>
          </w:r>
          <w:r w:rsidRPr="00FF5A44">
            <w:rPr>
              <w:sz w:val="18"/>
              <w:szCs w:val="18"/>
            </w:rPr>
            <w:instrText xml:space="preserve"> NUMPAGES  </w:instrText>
          </w:r>
          <w:r w:rsidRPr="00FF5A44">
            <w:rPr>
              <w:sz w:val="18"/>
              <w:szCs w:val="18"/>
            </w:rPr>
            <w:fldChar w:fldCharType="separate"/>
          </w:r>
          <w:r w:rsidR="00636EB8">
            <w:rPr>
              <w:noProof/>
              <w:sz w:val="18"/>
              <w:szCs w:val="18"/>
            </w:rPr>
            <w:t>31</w:t>
          </w:r>
          <w:r w:rsidRPr="00FF5A44">
            <w:rPr>
              <w:sz w:val="18"/>
              <w:szCs w:val="18"/>
            </w:rPr>
            <w:fldChar w:fldCharType="end"/>
          </w:r>
          <w:r w:rsidRPr="00FF5A44">
            <w:rPr>
              <w:rFonts w:hint="eastAsia"/>
              <w:sz w:val="18"/>
              <w:szCs w:val="18"/>
            </w:rPr>
            <w:t>页</w:t>
          </w:r>
        </w:p>
        <w:p w14:paraId="386463FD" w14:textId="77777777" w:rsidR="007C644F" w:rsidRDefault="007C644F" w:rsidP="00332345">
          <w:pPr>
            <w:tabs>
              <w:tab w:val="left" w:pos="2900"/>
            </w:tabs>
            <w:jc w:val="center"/>
          </w:pPr>
        </w:p>
      </w:tc>
      <w:tc>
        <w:tcPr>
          <w:tcW w:w="242" w:type="dxa"/>
          <w:vAlign w:val="center"/>
        </w:tcPr>
        <w:p w14:paraId="7E5CB5F3" w14:textId="77777777" w:rsidR="007C644F" w:rsidRDefault="007C644F" w:rsidP="00332345">
          <w:pPr>
            <w:pStyle w:val="ab"/>
            <w:jc w:val="center"/>
            <w:rPr>
              <w:lang w:eastAsia="zh-CN"/>
            </w:rPr>
          </w:pPr>
        </w:p>
      </w:tc>
    </w:tr>
  </w:tbl>
  <w:p w14:paraId="062874C6" w14:textId="77777777" w:rsidR="007C644F" w:rsidRPr="00CF2450" w:rsidRDefault="007C644F" w:rsidP="008D00E7">
    <w:pPr>
      <w:pStyle w:val="ab"/>
      <w:rPr>
        <w:rFonts w:eastAsiaTheme="minorEastAsia"/>
        <w:lang w:eastAsia="zh-CN"/>
      </w:rPr>
    </w:pPr>
    <w:r>
      <w:rPr>
        <w:rFonts w:hint="eastAsia"/>
        <w:lang w:eastAsia="zh-C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09E4" w14:textId="77777777" w:rsidR="007C644F" w:rsidRPr="001D11EF" w:rsidRDefault="007C644F" w:rsidP="000264D3">
    <w:pPr>
      <w:pStyle w:val="ab"/>
      <w:pBdr>
        <w:top w:val="single" w:sz="4" w:space="0" w:color="008080"/>
      </w:pBdr>
      <w:ind w:right="-95"/>
      <w:rPr>
        <w:rFonts w:ascii="Arial" w:eastAsia="宋体" w:hAnsi="Arial" w:cs="Arial"/>
        <w:sz w:val="10"/>
        <w:szCs w:val="10"/>
      </w:rPr>
    </w:pPr>
  </w:p>
  <w:tbl>
    <w:tblPr>
      <w:tblW w:w="9900" w:type="dxa"/>
      <w:tblInd w:w="108" w:type="dxa"/>
      <w:tblLook w:val="0000" w:firstRow="0" w:lastRow="0" w:firstColumn="0" w:lastColumn="0" w:noHBand="0" w:noVBand="0"/>
    </w:tblPr>
    <w:tblGrid>
      <w:gridCol w:w="3240"/>
      <w:gridCol w:w="2880"/>
      <w:gridCol w:w="3780"/>
    </w:tblGrid>
    <w:tr w:rsidR="007C644F" w:rsidRPr="001D11EF" w14:paraId="42E555BF" w14:textId="77777777">
      <w:trPr>
        <w:trHeight w:val="335"/>
      </w:trPr>
      <w:tc>
        <w:tcPr>
          <w:tcW w:w="3240" w:type="dxa"/>
        </w:tcPr>
        <w:p w14:paraId="2F9E446C" w14:textId="77777777" w:rsidR="007C644F" w:rsidRPr="001D11EF" w:rsidRDefault="007C644F" w:rsidP="00495B65">
          <w:pPr>
            <w:pStyle w:val="ab"/>
            <w:rPr>
              <w:rFonts w:ascii="Arial" w:eastAsia="宋体" w:hAnsi="Arial" w:cs="Arial"/>
              <w:sz w:val="20"/>
            </w:rPr>
          </w:pPr>
        </w:p>
      </w:tc>
      <w:tc>
        <w:tcPr>
          <w:tcW w:w="2880" w:type="dxa"/>
        </w:tcPr>
        <w:p w14:paraId="65B3BFD8" w14:textId="77777777" w:rsidR="007C644F" w:rsidRPr="0047234C" w:rsidRDefault="007C644F" w:rsidP="0047234C">
          <w:pPr>
            <w:jc w:val="center"/>
            <w:rPr>
              <w:sz w:val="18"/>
              <w:szCs w:val="18"/>
            </w:rPr>
          </w:pPr>
          <w:r w:rsidRPr="00FF5A44">
            <w:rPr>
              <w:rFonts w:hint="eastAsia"/>
              <w:sz w:val="18"/>
              <w:szCs w:val="18"/>
            </w:rPr>
            <w:t>第</w:t>
          </w:r>
          <w:r w:rsidRPr="00FF5A44">
            <w:rPr>
              <w:sz w:val="18"/>
              <w:szCs w:val="18"/>
            </w:rPr>
            <w:fldChar w:fldCharType="begin"/>
          </w:r>
          <w:r w:rsidRPr="00FF5A44">
            <w:rPr>
              <w:sz w:val="18"/>
              <w:szCs w:val="18"/>
            </w:rPr>
            <w:instrText xml:space="preserve"> PAGE </w:instrText>
          </w:r>
          <w:r w:rsidRPr="00FF5A44">
            <w:rPr>
              <w:sz w:val="18"/>
              <w:szCs w:val="18"/>
            </w:rPr>
            <w:fldChar w:fldCharType="separate"/>
          </w:r>
          <w:r w:rsidR="00BC1454">
            <w:rPr>
              <w:noProof/>
              <w:sz w:val="18"/>
              <w:szCs w:val="18"/>
            </w:rPr>
            <w:t>28</w:t>
          </w:r>
          <w:r w:rsidRPr="00FF5A44">
            <w:rPr>
              <w:sz w:val="18"/>
              <w:szCs w:val="18"/>
            </w:rPr>
            <w:fldChar w:fldCharType="end"/>
          </w:r>
          <w:r w:rsidRPr="00FF5A44">
            <w:rPr>
              <w:rFonts w:hint="eastAsia"/>
              <w:sz w:val="18"/>
              <w:szCs w:val="18"/>
            </w:rPr>
            <w:t>页  共</w:t>
          </w:r>
          <w:r w:rsidRPr="00FF5A44">
            <w:rPr>
              <w:sz w:val="18"/>
              <w:szCs w:val="18"/>
            </w:rPr>
            <w:fldChar w:fldCharType="begin"/>
          </w:r>
          <w:r w:rsidRPr="00FF5A44">
            <w:rPr>
              <w:sz w:val="18"/>
              <w:szCs w:val="18"/>
            </w:rPr>
            <w:instrText xml:space="preserve"> NUMPAGES  </w:instrText>
          </w:r>
          <w:r w:rsidRPr="00FF5A44">
            <w:rPr>
              <w:sz w:val="18"/>
              <w:szCs w:val="18"/>
            </w:rPr>
            <w:fldChar w:fldCharType="separate"/>
          </w:r>
          <w:r w:rsidR="00BC1454">
            <w:rPr>
              <w:noProof/>
              <w:sz w:val="18"/>
              <w:szCs w:val="18"/>
            </w:rPr>
            <w:t>31</w:t>
          </w:r>
          <w:r w:rsidRPr="00FF5A44">
            <w:rPr>
              <w:sz w:val="18"/>
              <w:szCs w:val="18"/>
            </w:rPr>
            <w:fldChar w:fldCharType="end"/>
          </w:r>
          <w:r w:rsidRPr="00FF5A44">
            <w:rPr>
              <w:rFonts w:hint="eastAsia"/>
              <w:sz w:val="18"/>
              <w:szCs w:val="18"/>
            </w:rPr>
            <w:t>页</w:t>
          </w:r>
        </w:p>
      </w:tc>
      <w:tc>
        <w:tcPr>
          <w:tcW w:w="3780" w:type="dxa"/>
        </w:tcPr>
        <w:p w14:paraId="3BD3AECA" w14:textId="77777777" w:rsidR="007C644F" w:rsidRPr="001D11EF" w:rsidRDefault="007C644F" w:rsidP="00495B65">
          <w:pPr>
            <w:pStyle w:val="ab"/>
            <w:jc w:val="right"/>
            <w:rPr>
              <w:rFonts w:ascii="Arial" w:eastAsia="宋体" w:hAnsi="Arial" w:cs="Arial"/>
            </w:rPr>
          </w:pPr>
        </w:p>
      </w:tc>
    </w:tr>
  </w:tbl>
  <w:p w14:paraId="73175C79" w14:textId="77777777" w:rsidR="007C644F" w:rsidRPr="000264D3" w:rsidRDefault="007C644F" w:rsidP="00A30280">
    <w:pPr>
      <w:pStyle w:val="ab"/>
      <w:tabs>
        <w:tab w:val="clear" w:pos="4320"/>
        <w:tab w:val="clear" w:pos="8640"/>
        <w:tab w:val="left" w:pos="5955"/>
      </w:tabs>
      <w:rPr>
        <w:rFonts w:eastAsia="宋体"/>
        <w:lang w:eastAsia="zh-CN"/>
      </w:rPr>
    </w:pPr>
    <w:r>
      <w:rPr>
        <w:rFonts w:eastAsia="宋体"/>
        <w:lang w:eastAsia="zh-C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EF11E4" w14:textId="77777777" w:rsidR="00574FD0" w:rsidRDefault="00574FD0">
      <w:r>
        <w:separator/>
      </w:r>
    </w:p>
  </w:footnote>
  <w:footnote w:type="continuationSeparator" w:id="0">
    <w:p w14:paraId="5588132B" w14:textId="77777777" w:rsidR="00574FD0" w:rsidRDefault="00574F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5342" w14:textId="77777777" w:rsidR="007C644F" w:rsidRDefault="007C644F">
    <w:pPr>
      <w:pStyle w:val="aa"/>
      <w:rPr>
        <w:rFonts w:eastAsiaTheme="minorEastAsia"/>
        <w:lang w:eastAsia="zh-CN"/>
      </w:rPr>
    </w:pPr>
  </w:p>
  <w:p w14:paraId="37A3F00E" w14:textId="77777777" w:rsidR="007C644F" w:rsidRPr="009739A4" w:rsidRDefault="007C644F" w:rsidP="00F02C2E">
    <w:pPr>
      <w:pStyle w:val="aa"/>
      <w:pBdr>
        <w:bottom w:val="single" w:sz="6" w:space="3" w:color="auto"/>
      </w:pBdr>
      <w:jc w:val="left"/>
      <w:rPr>
        <w:rFonts w:ascii="宋体" w:eastAsiaTheme="minorEastAsia" w:hAnsi="宋体"/>
        <w:noProof/>
        <w:sz w:val="18"/>
        <w:szCs w:val="18"/>
        <w:lang w:eastAsia="zh-CN"/>
      </w:rPr>
    </w:pPr>
    <w:r>
      <w:rPr>
        <w:rFonts w:ascii="宋体" w:eastAsiaTheme="minorEastAsia" w:hAnsi="宋体" w:hint="eastAsia"/>
        <w:noProof/>
        <w:sz w:val="18"/>
        <w:szCs w:val="18"/>
        <w:lang w:eastAsia="zh-CN"/>
      </w:rPr>
      <w:t xml:space="preserve">文档名称                                                                              </w:t>
    </w:r>
    <w:r w:rsidRPr="00F02C2E">
      <w:rPr>
        <w:rFonts w:ascii="宋体" w:eastAsiaTheme="minorEastAsia" w:hAnsi="宋体"/>
        <w:noProof/>
        <w:sz w:val="18"/>
        <w:szCs w:val="18"/>
        <w:lang w:eastAsia="zh-CN"/>
      </w:rPr>
      <w:drawing>
        <wp:inline distT="0" distB="0" distL="0" distR="0" wp14:anchorId="4CDEB4D1" wp14:editId="16CB8B1F">
          <wp:extent cx="1303732" cy="482864"/>
          <wp:effectExtent l="19050" t="0" r="0" b="0"/>
          <wp:docPr id="5" name="图片 1"/>
          <wp:cNvGraphicFramePr/>
          <a:graphic xmlns:a="http://schemas.openxmlformats.org/drawingml/2006/main">
            <a:graphicData uri="http://schemas.openxmlformats.org/drawingml/2006/picture">
              <pic:pic xmlns:pic="http://schemas.openxmlformats.org/drawingml/2006/picture">
                <pic:nvPicPr>
                  <pic:cNvPr id="5134" name="Picture 14"/>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303732" cy="4828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3019E" w14:textId="77777777" w:rsidR="007C644F" w:rsidRDefault="007C644F" w:rsidP="0047234C">
    <w:pPr>
      <w:pStyle w:val="aa"/>
      <w:rPr>
        <w:rFonts w:eastAsiaTheme="minorEastAsia"/>
        <w:lang w:eastAsia="zh-CN"/>
      </w:rPr>
    </w:pPr>
  </w:p>
  <w:p w14:paraId="0DE1BF27" w14:textId="77777777" w:rsidR="007C644F" w:rsidRPr="0047234C" w:rsidRDefault="007C644F" w:rsidP="0047234C">
    <w:pPr>
      <w:pStyle w:val="aa"/>
      <w:pBdr>
        <w:bottom w:val="single" w:sz="6" w:space="3" w:color="auto"/>
      </w:pBdr>
      <w:jc w:val="center"/>
      <w:rPr>
        <w:rFonts w:ascii="宋体" w:eastAsiaTheme="minorEastAsia" w:hAnsi="宋体"/>
        <w:noProof/>
        <w:sz w:val="18"/>
        <w:szCs w:val="18"/>
        <w:lang w:eastAsia="zh-CN"/>
      </w:rPr>
    </w:pPr>
    <w:r>
      <w:rPr>
        <w:rFonts w:ascii="宋体" w:eastAsiaTheme="minorEastAsia" w:hAnsi="宋体" w:hint="eastAsia"/>
        <w:noProof/>
        <w:sz w:val="18"/>
        <w:szCs w:val="18"/>
        <w:lang w:eastAsia="zh-CN"/>
      </w:rPr>
      <w:t>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20CED6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3"/>
      <w:lvlText w:val="%1.%2.%3."/>
      <w:lvlJc w:val="left"/>
      <w:pPr>
        <w:ind w:left="1419" w:hanging="709"/>
      </w:pPr>
    </w:lvl>
    <w:lvl w:ilvl="3">
      <w:start w:val="1"/>
      <w:numFmt w:val="decimal"/>
      <w:pStyle w:val="4"/>
      <w:lvlText w:val="%1.%2.%3.%4."/>
      <w:lvlJc w:val="left"/>
      <w:pPr>
        <w:ind w:left="851" w:hanging="851"/>
      </w:pPr>
      <w:rPr>
        <w:rFonts w:ascii="黑体" w:eastAsia="黑体" w:hAnsi="黑体"/>
        <w:sz w:val="32"/>
        <w:szCs w:val="3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02537C8"/>
    <w:multiLevelType w:val="multilevel"/>
    <w:tmpl w:val="7EE8F35A"/>
    <w:lvl w:ilvl="0">
      <w:start w:val="1"/>
      <w:numFmt w:val="decimal"/>
      <w:lvlText w:val="%1-"/>
      <w:lvlJc w:val="left"/>
      <w:pPr>
        <w:ind w:left="1144" w:hanging="360"/>
      </w:pPr>
      <w:rPr>
        <w:rFonts w:ascii="Times New Roman" w:hAnsi="Times New Roman" w:cs="Times New Roman" w:hint="default"/>
      </w:rPr>
    </w:lvl>
    <w:lvl w:ilvl="1">
      <w:start w:val="1"/>
      <w:numFmt w:val="lowerLetter"/>
      <w:lvlText w:val="%2)"/>
      <w:lvlJc w:val="left"/>
      <w:pPr>
        <w:ind w:left="1624" w:hanging="420"/>
      </w:pPr>
      <w:rPr>
        <w:rFonts w:ascii="Times New Roman" w:hAnsi="Times New Roman" w:cs="Times New Roman" w:hint="default"/>
      </w:rPr>
    </w:lvl>
    <w:lvl w:ilvl="2">
      <w:start w:val="1"/>
      <w:numFmt w:val="lowerRoman"/>
      <w:lvlText w:val="%3."/>
      <w:lvlJc w:val="right"/>
      <w:pPr>
        <w:ind w:left="2044" w:hanging="420"/>
      </w:pPr>
      <w:rPr>
        <w:rFonts w:ascii="Times New Roman" w:hAnsi="Times New Roman" w:cs="Times New Roman" w:hint="default"/>
      </w:rPr>
    </w:lvl>
    <w:lvl w:ilvl="3">
      <w:start w:val="1"/>
      <w:numFmt w:val="decimal"/>
      <w:lvlText w:val="%4."/>
      <w:lvlJc w:val="left"/>
      <w:pPr>
        <w:ind w:left="2464" w:hanging="420"/>
      </w:pPr>
      <w:rPr>
        <w:rFonts w:ascii="Times New Roman" w:hAnsi="Times New Roman" w:cs="Times New Roman" w:hint="default"/>
      </w:rPr>
    </w:lvl>
    <w:lvl w:ilvl="4">
      <w:start w:val="1"/>
      <w:numFmt w:val="lowerLetter"/>
      <w:lvlText w:val="%5)"/>
      <w:lvlJc w:val="left"/>
      <w:pPr>
        <w:ind w:left="2884" w:hanging="420"/>
      </w:pPr>
      <w:rPr>
        <w:rFonts w:ascii="Times New Roman" w:hAnsi="Times New Roman" w:cs="Times New Roman" w:hint="default"/>
      </w:rPr>
    </w:lvl>
    <w:lvl w:ilvl="5">
      <w:start w:val="1"/>
      <w:numFmt w:val="lowerRoman"/>
      <w:lvlText w:val="%6."/>
      <w:lvlJc w:val="right"/>
      <w:pPr>
        <w:ind w:left="3304" w:hanging="420"/>
      </w:pPr>
      <w:rPr>
        <w:rFonts w:ascii="Times New Roman" w:hAnsi="Times New Roman" w:cs="Times New Roman" w:hint="default"/>
      </w:rPr>
    </w:lvl>
    <w:lvl w:ilvl="6">
      <w:start w:val="1"/>
      <w:numFmt w:val="decimal"/>
      <w:lvlText w:val="%7."/>
      <w:lvlJc w:val="left"/>
      <w:pPr>
        <w:ind w:left="3724" w:hanging="420"/>
      </w:pPr>
      <w:rPr>
        <w:rFonts w:ascii="Times New Roman" w:hAnsi="Times New Roman" w:cs="Times New Roman" w:hint="default"/>
      </w:rPr>
    </w:lvl>
    <w:lvl w:ilvl="7">
      <w:start w:val="1"/>
      <w:numFmt w:val="lowerLetter"/>
      <w:lvlText w:val="%8)"/>
      <w:lvlJc w:val="left"/>
      <w:pPr>
        <w:ind w:left="4144" w:hanging="420"/>
      </w:pPr>
      <w:rPr>
        <w:rFonts w:ascii="Times New Roman" w:hAnsi="Times New Roman" w:cs="Times New Roman" w:hint="default"/>
      </w:rPr>
    </w:lvl>
    <w:lvl w:ilvl="8">
      <w:start w:val="1"/>
      <w:numFmt w:val="lowerRoman"/>
      <w:lvlText w:val="%9."/>
      <w:lvlJc w:val="right"/>
      <w:pPr>
        <w:ind w:left="4564" w:hanging="420"/>
      </w:pPr>
      <w:rPr>
        <w:rFonts w:ascii="Times New Roman" w:hAnsi="Times New Roman" w:cs="Times New Roman" w:hint="default"/>
      </w:rPr>
    </w:lvl>
  </w:abstractNum>
  <w:abstractNum w:abstractNumId="2">
    <w:nsid w:val="0131591F"/>
    <w:multiLevelType w:val="singleLevel"/>
    <w:tmpl w:val="42D65628"/>
    <w:lvl w:ilvl="0">
      <w:start w:val="1"/>
      <w:numFmt w:val="bullet"/>
      <w:pStyle w:val="BulletList"/>
      <w:lvlText w:val=""/>
      <w:lvlJc w:val="left"/>
      <w:pPr>
        <w:tabs>
          <w:tab w:val="num" w:pos="360"/>
        </w:tabs>
        <w:ind w:left="360" w:hanging="360"/>
      </w:pPr>
      <w:rPr>
        <w:rFonts w:ascii="Symbol" w:hAnsi="Symbol" w:hint="default"/>
      </w:rPr>
    </w:lvl>
  </w:abstractNum>
  <w:abstractNum w:abstractNumId="3">
    <w:nsid w:val="060645A1"/>
    <w:multiLevelType w:val="hybridMultilevel"/>
    <w:tmpl w:val="07EE7FAA"/>
    <w:lvl w:ilvl="0" w:tplc="1F26373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E024D1"/>
    <w:multiLevelType w:val="hybridMultilevel"/>
    <w:tmpl w:val="180CC9DE"/>
    <w:lvl w:ilvl="0" w:tplc="9E3A945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845B2F"/>
    <w:multiLevelType w:val="multilevel"/>
    <w:tmpl w:val="C3065552"/>
    <w:lvl w:ilvl="0">
      <w:start w:val="1"/>
      <w:numFmt w:val="decimal"/>
      <w:lvlText w:val="%1-"/>
      <w:lvlJc w:val="left"/>
      <w:pPr>
        <w:ind w:left="2880" w:hanging="360"/>
      </w:pPr>
      <w:rPr>
        <w:rFonts w:ascii="Times New Roman" w:hAnsi="Times New Roman" w:cs="Times New Roman" w:hint="default"/>
      </w:rPr>
    </w:lvl>
    <w:lvl w:ilvl="1">
      <w:start w:val="1"/>
      <w:numFmt w:val="lowerLetter"/>
      <w:lvlText w:val="%2)"/>
      <w:lvlJc w:val="left"/>
      <w:pPr>
        <w:ind w:left="3360" w:hanging="420"/>
      </w:pPr>
      <w:rPr>
        <w:rFonts w:ascii="Times New Roman" w:hAnsi="Times New Roman" w:cs="Times New Roman" w:hint="default"/>
      </w:rPr>
    </w:lvl>
    <w:lvl w:ilvl="2">
      <w:start w:val="1"/>
      <w:numFmt w:val="lowerRoman"/>
      <w:lvlText w:val="%3."/>
      <w:lvlJc w:val="right"/>
      <w:pPr>
        <w:ind w:left="3780" w:hanging="420"/>
      </w:pPr>
      <w:rPr>
        <w:rFonts w:ascii="Times New Roman" w:hAnsi="Times New Roman" w:cs="Times New Roman" w:hint="default"/>
      </w:rPr>
    </w:lvl>
    <w:lvl w:ilvl="3">
      <w:start w:val="1"/>
      <w:numFmt w:val="decimal"/>
      <w:lvlText w:val="%4."/>
      <w:lvlJc w:val="left"/>
      <w:pPr>
        <w:ind w:left="4200" w:hanging="420"/>
      </w:pPr>
      <w:rPr>
        <w:rFonts w:ascii="Times New Roman" w:hAnsi="Times New Roman" w:cs="Times New Roman" w:hint="default"/>
      </w:rPr>
    </w:lvl>
    <w:lvl w:ilvl="4">
      <w:start w:val="1"/>
      <w:numFmt w:val="lowerLetter"/>
      <w:lvlText w:val="%5)"/>
      <w:lvlJc w:val="left"/>
      <w:pPr>
        <w:ind w:left="4620" w:hanging="420"/>
      </w:pPr>
      <w:rPr>
        <w:rFonts w:ascii="Times New Roman" w:hAnsi="Times New Roman" w:cs="Times New Roman" w:hint="default"/>
      </w:rPr>
    </w:lvl>
    <w:lvl w:ilvl="5">
      <w:start w:val="1"/>
      <w:numFmt w:val="lowerRoman"/>
      <w:lvlText w:val="%6."/>
      <w:lvlJc w:val="right"/>
      <w:pPr>
        <w:ind w:left="5040" w:hanging="420"/>
      </w:pPr>
      <w:rPr>
        <w:rFonts w:ascii="Times New Roman" w:hAnsi="Times New Roman" w:cs="Times New Roman" w:hint="default"/>
      </w:rPr>
    </w:lvl>
    <w:lvl w:ilvl="6">
      <w:start w:val="1"/>
      <w:numFmt w:val="decimal"/>
      <w:lvlText w:val="%7."/>
      <w:lvlJc w:val="left"/>
      <w:pPr>
        <w:ind w:left="5460" w:hanging="420"/>
      </w:pPr>
      <w:rPr>
        <w:rFonts w:ascii="Times New Roman" w:hAnsi="Times New Roman" w:cs="Times New Roman" w:hint="default"/>
      </w:rPr>
    </w:lvl>
    <w:lvl w:ilvl="7">
      <w:start w:val="1"/>
      <w:numFmt w:val="lowerLetter"/>
      <w:lvlText w:val="%8)"/>
      <w:lvlJc w:val="left"/>
      <w:pPr>
        <w:ind w:left="5880" w:hanging="420"/>
      </w:pPr>
      <w:rPr>
        <w:rFonts w:ascii="Times New Roman" w:hAnsi="Times New Roman" w:cs="Times New Roman" w:hint="default"/>
      </w:rPr>
    </w:lvl>
    <w:lvl w:ilvl="8">
      <w:start w:val="1"/>
      <w:numFmt w:val="lowerRoman"/>
      <w:lvlText w:val="%9."/>
      <w:lvlJc w:val="right"/>
      <w:pPr>
        <w:ind w:left="6300" w:hanging="420"/>
      </w:pPr>
      <w:rPr>
        <w:rFonts w:ascii="Times New Roman" w:hAnsi="Times New Roman" w:cs="Times New Roman" w:hint="default"/>
      </w:rPr>
    </w:lvl>
  </w:abstractNum>
  <w:abstractNum w:abstractNumId="6">
    <w:nsid w:val="13525CFB"/>
    <w:multiLevelType w:val="multilevel"/>
    <w:tmpl w:val="C22A3B3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200" w:hanging="420"/>
      </w:pPr>
      <w:rPr>
        <w:rFonts w:ascii="Times New Roman" w:hAnsi="Times New Roman" w:cs="Times New Roman" w:hint="default"/>
      </w:rPr>
    </w:lvl>
    <w:lvl w:ilvl="2">
      <w:start w:val="1"/>
      <w:numFmt w:val="lowerRoman"/>
      <w:lvlText w:val="%3."/>
      <w:lvlJc w:val="right"/>
      <w:pPr>
        <w:ind w:left="1620" w:hanging="420"/>
      </w:pPr>
      <w:rPr>
        <w:rFonts w:ascii="Times New Roman" w:hAnsi="Times New Roman" w:cs="Times New Roman" w:hint="default"/>
      </w:rPr>
    </w:lvl>
    <w:lvl w:ilvl="3">
      <w:start w:val="1"/>
      <w:numFmt w:val="decimal"/>
      <w:lvlText w:val="%4."/>
      <w:lvlJc w:val="left"/>
      <w:pPr>
        <w:ind w:left="2040" w:hanging="420"/>
      </w:pPr>
      <w:rPr>
        <w:rFonts w:ascii="Times New Roman" w:hAnsi="Times New Roman" w:cs="Times New Roman" w:hint="default"/>
      </w:rPr>
    </w:lvl>
    <w:lvl w:ilvl="4">
      <w:start w:val="1"/>
      <w:numFmt w:val="lowerLetter"/>
      <w:lvlText w:val="%5)"/>
      <w:lvlJc w:val="left"/>
      <w:pPr>
        <w:ind w:left="2460" w:hanging="420"/>
      </w:pPr>
      <w:rPr>
        <w:rFonts w:ascii="Times New Roman" w:hAnsi="Times New Roman" w:cs="Times New Roman" w:hint="default"/>
      </w:rPr>
    </w:lvl>
    <w:lvl w:ilvl="5">
      <w:start w:val="1"/>
      <w:numFmt w:val="lowerRoman"/>
      <w:lvlText w:val="%6."/>
      <w:lvlJc w:val="right"/>
      <w:pPr>
        <w:ind w:left="2880" w:hanging="420"/>
      </w:pPr>
      <w:rPr>
        <w:rFonts w:ascii="Times New Roman" w:hAnsi="Times New Roman" w:cs="Times New Roman" w:hint="default"/>
      </w:rPr>
    </w:lvl>
    <w:lvl w:ilvl="6">
      <w:start w:val="1"/>
      <w:numFmt w:val="decimal"/>
      <w:lvlText w:val="%7."/>
      <w:lvlJc w:val="left"/>
      <w:pPr>
        <w:ind w:left="3300" w:hanging="420"/>
      </w:pPr>
      <w:rPr>
        <w:rFonts w:ascii="Times New Roman" w:hAnsi="Times New Roman" w:cs="Times New Roman" w:hint="default"/>
      </w:rPr>
    </w:lvl>
    <w:lvl w:ilvl="7">
      <w:start w:val="1"/>
      <w:numFmt w:val="lowerLetter"/>
      <w:lvlText w:val="%8)"/>
      <w:lvlJc w:val="left"/>
      <w:pPr>
        <w:ind w:left="3720" w:hanging="420"/>
      </w:pPr>
      <w:rPr>
        <w:rFonts w:ascii="Times New Roman" w:hAnsi="Times New Roman" w:cs="Times New Roman" w:hint="default"/>
      </w:rPr>
    </w:lvl>
    <w:lvl w:ilvl="8">
      <w:start w:val="1"/>
      <w:numFmt w:val="lowerRoman"/>
      <w:lvlText w:val="%9."/>
      <w:lvlJc w:val="right"/>
      <w:pPr>
        <w:ind w:left="4140" w:hanging="420"/>
      </w:pPr>
      <w:rPr>
        <w:rFonts w:ascii="Times New Roman" w:hAnsi="Times New Roman" w:cs="Times New Roman" w:hint="default"/>
      </w:rPr>
    </w:lvl>
  </w:abstractNum>
  <w:abstractNum w:abstractNumId="7">
    <w:nsid w:val="13DE66A3"/>
    <w:multiLevelType w:val="multilevel"/>
    <w:tmpl w:val="BB729370"/>
    <w:lvl w:ilvl="0">
      <w:start w:val="1"/>
      <w:numFmt w:val="decimal"/>
      <w:lvlText w:val="%1"/>
      <w:lvlJc w:val="left"/>
      <w:pPr>
        <w:ind w:left="-9" w:hanging="432"/>
      </w:pPr>
      <w:rPr>
        <w:rFonts w:hint="eastAsia"/>
        <w:b w:val="0"/>
      </w:rPr>
    </w:lvl>
    <w:lvl w:ilvl="1">
      <w:start w:val="1"/>
      <w:numFmt w:val="decimal"/>
      <w:lvlText w:val="%1.%2"/>
      <w:lvlJc w:val="left"/>
      <w:pPr>
        <w:ind w:left="135" w:hanging="576"/>
      </w:pPr>
      <w:rPr>
        <w:rFonts w:hint="eastAsia"/>
        <w:b w:val="0"/>
        <w:i w:val="0"/>
        <w:color w:val="000000"/>
      </w:rPr>
    </w:lvl>
    <w:lvl w:ilvl="2">
      <w:start w:val="1"/>
      <w:numFmt w:val="decimal"/>
      <w:lvlText w:val="%1.%2.%3"/>
      <w:lvlJc w:val="left"/>
      <w:pPr>
        <w:ind w:left="279" w:hanging="720"/>
      </w:pPr>
      <w:rPr>
        <w:rFonts w:hint="default"/>
        <w:b w:val="0"/>
      </w:rPr>
    </w:lvl>
    <w:lvl w:ilvl="3">
      <w:start w:val="1"/>
      <w:numFmt w:val="decimal"/>
      <w:lvlText w:val="%1.%2.%3.%4"/>
      <w:lvlJc w:val="left"/>
      <w:pPr>
        <w:ind w:left="423" w:hanging="864"/>
      </w:pPr>
      <w:rPr>
        <w:rFonts w:hint="default"/>
      </w:rPr>
    </w:lvl>
    <w:lvl w:ilvl="4">
      <w:start w:val="1"/>
      <w:numFmt w:val="decimal"/>
      <w:lvlText w:val="%1.%2.%3.%4.%5"/>
      <w:lvlJc w:val="left"/>
      <w:pPr>
        <w:ind w:left="567" w:hanging="1008"/>
      </w:pPr>
      <w:rPr>
        <w:rFonts w:hint="eastAsia"/>
      </w:rPr>
    </w:lvl>
    <w:lvl w:ilvl="5">
      <w:start w:val="1"/>
      <w:numFmt w:val="decimal"/>
      <w:lvlText w:val="%1.%2.%3.%4.%5.%6"/>
      <w:lvlJc w:val="left"/>
      <w:pPr>
        <w:ind w:left="711" w:hanging="1152"/>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6">
      <w:start w:val="1"/>
      <w:numFmt w:val="decimal"/>
      <w:lvlText w:val="%1.%2.%3.%4.%5.%6.%7"/>
      <w:lvlJc w:val="left"/>
      <w:pPr>
        <w:ind w:left="855" w:hanging="1296"/>
      </w:pPr>
      <w:rPr>
        <w:rFonts w:hint="eastAsia"/>
      </w:rPr>
    </w:lvl>
    <w:lvl w:ilvl="7">
      <w:start w:val="1"/>
      <w:numFmt w:val="decimal"/>
      <w:lvlText w:val="%1.%2.%3.%4.%5.%6.%7.%8"/>
      <w:lvlJc w:val="left"/>
      <w:pPr>
        <w:ind w:left="999" w:hanging="1440"/>
      </w:pPr>
      <w:rPr>
        <w:rFonts w:hint="eastAsia"/>
      </w:rPr>
    </w:lvl>
    <w:lvl w:ilvl="8">
      <w:start w:val="1"/>
      <w:numFmt w:val="decimal"/>
      <w:lvlText w:val="%1.%2.%3.%4.%5.%6.%7.%8.%9"/>
      <w:lvlJc w:val="left"/>
      <w:pPr>
        <w:ind w:left="1143" w:hanging="1584"/>
      </w:pPr>
      <w:rPr>
        <w:rFonts w:hint="eastAsia"/>
      </w:rPr>
    </w:lvl>
  </w:abstractNum>
  <w:abstractNum w:abstractNumId="8">
    <w:nsid w:val="16462BF3"/>
    <w:multiLevelType w:val="hybridMultilevel"/>
    <w:tmpl w:val="E4A655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C81F49"/>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0"/>
      <w:lvlText w:val="%1.%2.%3"/>
      <w:lvlJc w:val="left"/>
      <w:pPr>
        <w:ind w:left="2847" w:hanging="720"/>
      </w:pPr>
    </w:lvl>
    <w:lvl w:ilvl="3">
      <w:start w:val="1"/>
      <w:numFmt w:val="decimal"/>
      <w:pStyle w:val="40"/>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nsid w:val="216973E7"/>
    <w:multiLevelType w:val="multilevel"/>
    <w:tmpl w:val="5AB2C7F2"/>
    <w:lvl w:ilvl="0">
      <w:start w:val="1"/>
      <w:numFmt w:val="decimalEnclosedCircle"/>
      <w:lvlText w:val="%1"/>
      <w:lvlJc w:val="left"/>
      <w:pPr>
        <w:ind w:left="1144" w:hanging="360"/>
      </w:pPr>
      <w:rPr>
        <w:rFonts w:ascii="Times New Roman" w:hAnsi="Times New Roman" w:cs="Times New Roman" w:hint="default"/>
      </w:rPr>
    </w:lvl>
    <w:lvl w:ilvl="1">
      <w:start w:val="1"/>
      <w:numFmt w:val="lowerLetter"/>
      <w:lvlText w:val="%2)"/>
      <w:lvlJc w:val="left"/>
      <w:pPr>
        <w:ind w:left="1624" w:hanging="420"/>
      </w:pPr>
      <w:rPr>
        <w:rFonts w:ascii="Times New Roman" w:hAnsi="Times New Roman" w:cs="Times New Roman" w:hint="default"/>
      </w:rPr>
    </w:lvl>
    <w:lvl w:ilvl="2">
      <w:start w:val="1"/>
      <w:numFmt w:val="lowerRoman"/>
      <w:lvlText w:val="%3."/>
      <w:lvlJc w:val="right"/>
      <w:pPr>
        <w:ind w:left="2044" w:hanging="420"/>
      </w:pPr>
      <w:rPr>
        <w:rFonts w:ascii="Times New Roman" w:hAnsi="Times New Roman" w:cs="Times New Roman" w:hint="default"/>
      </w:rPr>
    </w:lvl>
    <w:lvl w:ilvl="3">
      <w:start w:val="1"/>
      <w:numFmt w:val="decimal"/>
      <w:lvlText w:val="%4."/>
      <w:lvlJc w:val="left"/>
      <w:pPr>
        <w:ind w:left="2464" w:hanging="420"/>
      </w:pPr>
      <w:rPr>
        <w:rFonts w:ascii="Times New Roman" w:hAnsi="Times New Roman" w:cs="Times New Roman" w:hint="default"/>
      </w:rPr>
    </w:lvl>
    <w:lvl w:ilvl="4">
      <w:start w:val="1"/>
      <w:numFmt w:val="lowerLetter"/>
      <w:lvlText w:val="%5)"/>
      <w:lvlJc w:val="left"/>
      <w:pPr>
        <w:ind w:left="2884" w:hanging="420"/>
      </w:pPr>
      <w:rPr>
        <w:rFonts w:ascii="Times New Roman" w:hAnsi="Times New Roman" w:cs="Times New Roman" w:hint="default"/>
      </w:rPr>
    </w:lvl>
    <w:lvl w:ilvl="5">
      <w:start w:val="1"/>
      <w:numFmt w:val="lowerRoman"/>
      <w:lvlText w:val="%6."/>
      <w:lvlJc w:val="right"/>
      <w:pPr>
        <w:ind w:left="3304" w:hanging="420"/>
      </w:pPr>
      <w:rPr>
        <w:rFonts w:ascii="Times New Roman" w:hAnsi="Times New Roman" w:cs="Times New Roman" w:hint="default"/>
      </w:rPr>
    </w:lvl>
    <w:lvl w:ilvl="6">
      <w:start w:val="1"/>
      <w:numFmt w:val="decimal"/>
      <w:lvlText w:val="%7."/>
      <w:lvlJc w:val="left"/>
      <w:pPr>
        <w:ind w:left="3724" w:hanging="420"/>
      </w:pPr>
      <w:rPr>
        <w:rFonts w:ascii="Times New Roman" w:hAnsi="Times New Roman" w:cs="Times New Roman" w:hint="default"/>
      </w:rPr>
    </w:lvl>
    <w:lvl w:ilvl="7">
      <w:start w:val="1"/>
      <w:numFmt w:val="lowerLetter"/>
      <w:lvlText w:val="%8)"/>
      <w:lvlJc w:val="left"/>
      <w:pPr>
        <w:ind w:left="4144" w:hanging="420"/>
      </w:pPr>
      <w:rPr>
        <w:rFonts w:ascii="Times New Roman" w:hAnsi="Times New Roman" w:cs="Times New Roman" w:hint="default"/>
      </w:rPr>
    </w:lvl>
    <w:lvl w:ilvl="8">
      <w:start w:val="1"/>
      <w:numFmt w:val="lowerRoman"/>
      <w:lvlText w:val="%9."/>
      <w:lvlJc w:val="right"/>
      <w:pPr>
        <w:ind w:left="4564" w:hanging="420"/>
      </w:pPr>
      <w:rPr>
        <w:rFonts w:ascii="Times New Roman" w:hAnsi="Times New Roman" w:cs="Times New Roman" w:hint="default"/>
      </w:rPr>
    </w:lvl>
  </w:abstractNum>
  <w:abstractNum w:abstractNumId="11">
    <w:nsid w:val="217C3E78"/>
    <w:multiLevelType w:val="hybridMultilevel"/>
    <w:tmpl w:val="B1EAFA1A"/>
    <w:lvl w:ilvl="0" w:tplc="6A6C2974">
      <w:start w:val="1"/>
      <w:numFmt w:val="decimalEnclosedCircle"/>
      <w:lvlText w:val="%1"/>
      <w:lvlJc w:val="left"/>
      <w:pPr>
        <w:ind w:left="945" w:hanging="36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12">
    <w:nsid w:val="21E16802"/>
    <w:multiLevelType w:val="multilevel"/>
    <w:tmpl w:val="E812A364"/>
    <w:lvl w:ilvl="0">
      <w:start w:val="1"/>
      <w:numFmt w:val="decimal"/>
      <w:lvlText w:val="%1、"/>
      <w:lvlJc w:val="left"/>
      <w:pPr>
        <w:ind w:left="840" w:hanging="36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13">
    <w:nsid w:val="22043EFD"/>
    <w:multiLevelType w:val="multilevel"/>
    <w:tmpl w:val="4E20BB0A"/>
    <w:lvl w:ilvl="0">
      <w:start w:val="1"/>
      <w:numFmt w:val="decimalEnclosedCircle"/>
      <w:lvlText w:val="%1"/>
      <w:lvlJc w:val="left"/>
      <w:pPr>
        <w:ind w:left="1144" w:hanging="360"/>
      </w:pPr>
      <w:rPr>
        <w:rFonts w:ascii="Times New Roman" w:hAnsi="Times New Roman" w:cs="Times New Roman" w:hint="default"/>
      </w:rPr>
    </w:lvl>
    <w:lvl w:ilvl="1">
      <w:start w:val="1"/>
      <w:numFmt w:val="lowerLetter"/>
      <w:lvlText w:val="%2)"/>
      <w:lvlJc w:val="left"/>
      <w:pPr>
        <w:ind w:left="1624" w:hanging="420"/>
      </w:pPr>
      <w:rPr>
        <w:rFonts w:ascii="Times New Roman" w:hAnsi="Times New Roman" w:cs="Times New Roman" w:hint="default"/>
      </w:rPr>
    </w:lvl>
    <w:lvl w:ilvl="2">
      <w:start w:val="1"/>
      <w:numFmt w:val="lowerRoman"/>
      <w:lvlText w:val="%3."/>
      <w:lvlJc w:val="right"/>
      <w:pPr>
        <w:ind w:left="2044" w:hanging="420"/>
      </w:pPr>
      <w:rPr>
        <w:rFonts w:ascii="Times New Roman" w:hAnsi="Times New Roman" w:cs="Times New Roman" w:hint="default"/>
      </w:rPr>
    </w:lvl>
    <w:lvl w:ilvl="3">
      <w:start w:val="1"/>
      <w:numFmt w:val="decimal"/>
      <w:lvlText w:val="%4."/>
      <w:lvlJc w:val="left"/>
      <w:pPr>
        <w:ind w:left="2464" w:hanging="420"/>
      </w:pPr>
      <w:rPr>
        <w:rFonts w:ascii="Times New Roman" w:hAnsi="Times New Roman" w:cs="Times New Roman" w:hint="default"/>
      </w:rPr>
    </w:lvl>
    <w:lvl w:ilvl="4">
      <w:start w:val="1"/>
      <w:numFmt w:val="lowerLetter"/>
      <w:lvlText w:val="%5)"/>
      <w:lvlJc w:val="left"/>
      <w:pPr>
        <w:ind w:left="2884" w:hanging="420"/>
      </w:pPr>
      <w:rPr>
        <w:rFonts w:ascii="Times New Roman" w:hAnsi="Times New Roman" w:cs="Times New Roman" w:hint="default"/>
      </w:rPr>
    </w:lvl>
    <w:lvl w:ilvl="5">
      <w:start w:val="1"/>
      <w:numFmt w:val="lowerRoman"/>
      <w:lvlText w:val="%6."/>
      <w:lvlJc w:val="right"/>
      <w:pPr>
        <w:ind w:left="3304" w:hanging="420"/>
      </w:pPr>
      <w:rPr>
        <w:rFonts w:ascii="Times New Roman" w:hAnsi="Times New Roman" w:cs="Times New Roman" w:hint="default"/>
      </w:rPr>
    </w:lvl>
    <w:lvl w:ilvl="6">
      <w:start w:val="1"/>
      <w:numFmt w:val="decimal"/>
      <w:lvlText w:val="%7."/>
      <w:lvlJc w:val="left"/>
      <w:pPr>
        <w:ind w:left="3724" w:hanging="420"/>
      </w:pPr>
      <w:rPr>
        <w:rFonts w:ascii="Times New Roman" w:hAnsi="Times New Roman" w:cs="Times New Roman" w:hint="default"/>
      </w:rPr>
    </w:lvl>
    <w:lvl w:ilvl="7">
      <w:start w:val="1"/>
      <w:numFmt w:val="lowerLetter"/>
      <w:lvlText w:val="%8)"/>
      <w:lvlJc w:val="left"/>
      <w:pPr>
        <w:ind w:left="4144" w:hanging="420"/>
      </w:pPr>
      <w:rPr>
        <w:rFonts w:ascii="Times New Roman" w:hAnsi="Times New Roman" w:cs="Times New Roman" w:hint="default"/>
      </w:rPr>
    </w:lvl>
    <w:lvl w:ilvl="8">
      <w:start w:val="1"/>
      <w:numFmt w:val="lowerRoman"/>
      <w:lvlText w:val="%9."/>
      <w:lvlJc w:val="right"/>
      <w:pPr>
        <w:ind w:left="4564" w:hanging="420"/>
      </w:pPr>
      <w:rPr>
        <w:rFonts w:ascii="Times New Roman" w:hAnsi="Times New Roman" w:cs="Times New Roman" w:hint="default"/>
      </w:rPr>
    </w:lvl>
  </w:abstractNum>
  <w:abstractNum w:abstractNumId="14">
    <w:nsid w:val="2B4E08E4"/>
    <w:multiLevelType w:val="hybridMultilevel"/>
    <w:tmpl w:val="9A5C38AC"/>
    <w:lvl w:ilvl="0" w:tplc="AF18A508">
      <w:start w:val="1"/>
      <w:numFmt w:val="decimalEnclosedCircle"/>
      <w:lvlText w:val="%1"/>
      <w:lvlJc w:val="left"/>
      <w:pPr>
        <w:ind w:left="1146" w:hanging="360"/>
      </w:pPr>
      <w:rPr>
        <w:rFonts w:hint="default"/>
      </w:rPr>
    </w:lvl>
    <w:lvl w:ilvl="1" w:tplc="04090019" w:tentative="1">
      <w:start w:val="1"/>
      <w:numFmt w:val="lowerLetter"/>
      <w:lvlText w:val="%2)"/>
      <w:lvlJc w:val="left"/>
      <w:pPr>
        <w:ind w:left="1626" w:hanging="420"/>
      </w:pPr>
    </w:lvl>
    <w:lvl w:ilvl="2" w:tplc="0409001B" w:tentative="1">
      <w:start w:val="1"/>
      <w:numFmt w:val="lowerRoman"/>
      <w:lvlText w:val="%3."/>
      <w:lvlJc w:val="right"/>
      <w:pPr>
        <w:ind w:left="2046" w:hanging="420"/>
      </w:pPr>
    </w:lvl>
    <w:lvl w:ilvl="3" w:tplc="0409000F" w:tentative="1">
      <w:start w:val="1"/>
      <w:numFmt w:val="decimal"/>
      <w:lvlText w:val="%4."/>
      <w:lvlJc w:val="left"/>
      <w:pPr>
        <w:ind w:left="2466" w:hanging="420"/>
      </w:pPr>
    </w:lvl>
    <w:lvl w:ilvl="4" w:tplc="04090019" w:tentative="1">
      <w:start w:val="1"/>
      <w:numFmt w:val="lowerLetter"/>
      <w:lvlText w:val="%5)"/>
      <w:lvlJc w:val="left"/>
      <w:pPr>
        <w:ind w:left="2886" w:hanging="420"/>
      </w:pPr>
    </w:lvl>
    <w:lvl w:ilvl="5" w:tplc="0409001B" w:tentative="1">
      <w:start w:val="1"/>
      <w:numFmt w:val="lowerRoman"/>
      <w:lvlText w:val="%6."/>
      <w:lvlJc w:val="right"/>
      <w:pPr>
        <w:ind w:left="3306" w:hanging="420"/>
      </w:pPr>
    </w:lvl>
    <w:lvl w:ilvl="6" w:tplc="0409000F" w:tentative="1">
      <w:start w:val="1"/>
      <w:numFmt w:val="decimal"/>
      <w:lvlText w:val="%7."/>
      <w:lvlJc w:val="left"/>
      <w:pPr>
        <w:ind w:left="3726" w:hanging="420"/>
      </w:pPr>
    </w:lvl>
    <w:lvl w:ilvl="7" w:tplc="04090019" w:tentative="1">
      <w:start w:val="1"/>
      <w:numFmt w:val="lowerLetter"/>
      <w:lvlText w:val="%8)"/>
      <w:lvlJc w:val="left"/>
      <w:pPr>
        <w:ind w:left="4146" w:hanging="420"/>
      </w:pPr>
    </w:lvl>
    <w:lvl w:ilvl="8" w:tplc="0409001B" w:tentative="1">
      <w:start w:val="1"/>
      <w:numFmt w:val="lowerRoman"/>
      <w:lvlText w:val="%9."/>
      <w:lvlJc w:val="right"/>
      <w:pPr>
        <w:ind w:left="4566" w:hanging="420"/>
      </w:pPr>
    </w:lvl>
  </w:abstractNum>
  <w:abstractNum w:abstractNumId="15">
    <w:nsid w:val="2DB94109"/>
    <w:multiLevelType w:val="multilevel"/>
    <w:tmpl w:val="103AFE40"/>
    <w:styleLink w:val="31"/>
    <w:lvl w:ilvl="0">
      <w:start w:val="1"/>
      <w:numFmt w:val="decimal"/>
      <w:pStyle w:val="80"/>
      <w:lvlText w:val="%1."/>
      <w:lvlJc w:val="left"/>
      <w:pPr>
        <w:tabs>
          <w:tab w:val="num" w:pos="1145"/>
        </w:tabs>
        <w:ind w:left="114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80"/>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numFmt w:val="none"/>
      <w:lvlText w:val=""/>
      <w:lvlJc w:val="left"/>
      <w:pPr>
        <w:tabs>
          <w:tab w:val="num" w:pos="360"/>
        </w:tabs>
      </w:pPr>
    </w:lvl>
  </w:abstractNum>
  <w:abstractNum w:abstractNumId="16">
    <w:nsid w:val="2E510713"/>
    <w:multiLevelType w:val="hybridMultilevel"/>
    <w:tmpl w:val="EF5C4E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1362822"/>
    <w:multiLevelType w:val="hybridMultilevel"/>
    <w:tmpl w:val="A1AA6136"/>
    <w:lvl w:ilvl="0" w:tplc="0409000F">
      <w:start w:val="1"/>
      <w:numFmt w:val="decimal"/>
      <w:lvlText w:val="%1."/>
      <w:lvlJc w:val="left"/>
      <w:pPr>
        <w:ind w:left="114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3317273D"/>
    <w:multiLevelType w:val="hybridMultilevel"/>
    <w:tmpl w:val="17429E84"/>
    <w:lvl w:ilvl="0" w:tplc="EF68F2D2">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35A37E02"/>
    <w:multiLevelType w:val="hybridMultilevel"/>
    <w:tmpl w:val="54C6AA16"/>
    <w:lvl w:ilvl="0" w:tplc="80D4E2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746462F"/>
    <w:multiLevelType w:val="multilevel"/>
    <w:tmpl w:val="23B4056C"/>
    <w:lvl w:ilvl="0">
      <w:start w:val="1"/>
      <w:numFmt w:val="decimal"/>
      <w:pStyle w:val="Numberedlist24"/>
      <w:lvlText w:val="%1."/>
      <w:lvlJc w:val="left"/>
      <w:pPr>
        <w:tabs>
          <w:tab w:val="num" w:pos="360"/>
        </w:tabs>
        <w:ind w:left="360" w:hanging="360"/>
      </w:pPr>
    </w:lvl>
    <w:lvl w:ilvl="1">
      <w:start w:val="1"/>
      <w:numFmt w:val="lowerLetter"/>
      <w:pStyle w:val="Numberedlist31"/>
      <w:lvlText w:val="%2)"/>
      <w:lvlJc w:val="left"/>
      <w:pPr>
        <w:tabs>
          <w:tab w:val="num" w:pos="360"/>
        </w:tabs>
        <w:ind w:left="360" w:hanging="360"/>
      </w:pPr>
    </w:lvl>
    <w:lvl w:ilvl="2">
      <w:start w:val="1"/>
      <w:numFmt w:val="lowerRoman"/>
      <w:pStyle w:val="Numberedlist32"/>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21">
    <w:nsid w:val="37CF2CDE"/>
    <w:multiLevelType w:val="hybridMultilevel"/>
    <w:tmpl w:val="022254C2"/>
    <w:lvl w:ilvl="0" w:tplc="5C22DFCA">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nsid w:val="3EC67E8A"/>
    <w:multiLevelType w:val="hybridMultilevel"/>
    <w:tmpl w:val="344EE110"/>
    <w:lvl w:ilvl="0" w:tplc="FEA232B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621135C"/>
    <w:multiLevelType w:val="multilevel"/>
    <w:tmpl w:val="B79ED2FA"/>
    <w:lvl w:ilvl="0">
      <w:start w:val="1"/>
      <w:numFmt w:val="decimal"/>
      <w:lvlText w:val="%1-"/>
      <w:lvlJc w:val="left"/>
      <w:pPr>
        <w:ind w:left="784" w:hanging="360"/>
      </w:pPr>
      <w:rPr>
        <w:rFonts w:ascii="Times New Roman" w:hAnsi="Times New Roman" w:cs="Times New Roman" w:hint="default"/>
      </w:rPr>
    </w:lvl>
    <w:lvl w:ilvl="1">
      <w:start w:val="1"/>
      <w:numFmt w:val="lowerLetter"/>
      <w:lvlText w:val="%2)"/>
      <w:lvlJc w:val="left"/>
      <w:pPr>
        <w:ind w:left="1264" w:hanging="420"/>
      </w:pPr>
      <w:rPr>
        <w:rFonts w:ascii="Times New Roman" w:hAnsi="Times New Roman" w:cs="Times New Roman" w:hint="default"/>
      </w:rPr>
    </w:lvl>
    <w:lvl w:ilvl="2">
      <w:start w:val="1"/>
      <w:numFmt w:val="lowerRoman"/>
      <w:lvlText w:val="%3."/>
      <w:lvlJc w:val="right"/>
      <w:pPr>
        <w:ind w:left="1684" w:hanging="420"/>
      </w:pPr>
      <w:rPr>
        <w:rFonts w:ascii="Times New Roman" w:hAnsi="Times New Roman" w:cs="Times New Roman" w:hint="default"/>
      </w:rPr>
    </w:lvl>
    <w:lvl w:ilvl="3">
      <w:start w:val="1"/>
      <w:numFmt w:val="decimal"/>
      <w:lvlText w:val="%4."/>
      <w:lvlJc w:val="left"/>
      <w:pPr>
        <w:ind w:left="2104" w:hanging="420"/>
      </w:pPr>
      <w:rPr>
        <w:rFonts w:ascii="Times New Roman" w:hAnsi="Times New Roman" w:cs="Times New Roman" w:hint="default"/>
      </w:rPr>
    </w:lvl>
    <w:lvl w:ilvl="4">
      <w:start w:val="1"/>
      <w:numFmt w:val="lowerLetter"/>
      <w:lvlText w:val="%5)"/>
      <w:lvlJc w:val="left"/>
      <w:pPr>
        <w:ind w:left="2524" w:hanging="420"/>
      </w:pPr>
      <w:rPr>
        <w:rFonts w:ascii="Times New Roman" w:hAnsi="Times New Roman" w:cs="Times New Roman" w:hint="default"/>
      </w:rPr>
    </w:lvl>
    <w:lvl w:ilvl="5">
      <w:start w:val="1"/>
      <w:numFmt w:val="lowerRoman"/>
      <w:lvlText w:val="%6."/>
      <w:lvlJc w:val="right"/>
      <w:pPr>
        <w:ind w:left="2944" w:hanging="420"/>
      </w:pPr>
      <w:rPr>
        <w:rFonts w:ascii="Times New Roman" w:hAnsi="Times New Roman" w:cs="Times New Roman" w:hint="default"/>
      </w:rPr>
    </w:lvl>
    <w:lvl w:ilvl="6">
      <w:start w:val="1"/>
      <w:numFmt w:val="decimal"/>
      <w:lvlText w:val="%7."/>
      <w:lvlJc w:val="left"/>
      <w:pPr>
        <w:ind w:left="3364" w:hanging="420"/>
      </w:pPr>
      <w:rPr>
        <w:rFonts w:ascii="Times New Roman" w:hAnsi="Times New Roman" w:cs="Times New Roman" w:hint="default"/>
      </w:rPr>
    </w:lvl>
    <w:lvl w:ilvl="7">
      <w:start w:val="1"/>
      <w:numFmt w:val="lowerLetter"/>
      <w:lvlText w:val="%8)"/>
      <w:lvlJc w:val="left"/>
      <w:pPr>
        <w:ind w:left="3784" w:hanging="420"/>
      </w:pPr>
      <w:rPr>
        <w:rFonts w:ascii="Times New Roman" w:hAnsi="Times New Roman" w:cs="Times New Roman" w:hint="default"/>
      </w:rPr>
    </w:lvl>
    <w:lvl w:ilvl="8">
      <w:start w:val="1"/>
      <w:numFmt w:val="lowerRoman"/>
      <w:lvlText w:val="%9."/>
      <w:lvlJc w:val="right"/>
      <w:pPr>
        <w:ind w:left="4204" w:hanging="420"/>
      </w:pPr>
      <w:rPr>
        <w:rFonts w:ascii="Times New Roman" w:hAnsi="Times New Roman" w:cs="Times New Roman" w:hint="default"/>
      </w:rPr>
    </w:lvl>
  </w:abstractNum>
  <w:abstractNum w:abstractNumId="24">
    <w:nsid w:val="47473F99"/>
    <w:multiLevelType w:val="hybridMultilevel"/>
    <w:tmpl w:val="3BCEB066"/>
    <w:lvl w:ilvl="0" w:tplc="150CE9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7F66D86"/>
    <w:multiLevelType w:val="multilevel"/>
    <w:tmpl w:val="F496C800"/>
    <w:lvl w:ilvl="0">
      <w:start w:val="1"/>
      <w:numFmt w:val="decimal"/>
      <w:lvlText w:val="%1、"/>
      <w:lvlJc w:val="left"/>
      <w:pPr>
        <w:ind w:left="840" w:hanging="36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26">
    <w:nsid w:val="4D4A5A28"/>
    <w:multiLevelType w:val="multilevel"/>
    <w:tmpl w:val="F0EAECF8"/>
    <w:lvl w:ilvl="0">
      <w:start w:val="1"/>
      <w:numFmt w:val="decimal"/>
      <w:lvlText w:val="%1."/>
      <w:lvlJc w:val="left"/>
      <w:pPr>
        <w:ind w:left="840" w:hanging="36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27">
    <w:nsid w:val="4DD223D9"/>
    <w:multiLevelType w:val="hybridMultilevel"/>
    <w:tmpl w:val="6F06B0C4"/>
    <w:lvl w:ilvl="0" w:tplc="4B603390">
      <w:start w:val="1"/>
      <w:numFmt w:val="upp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28">
    <w:nsid w:val="4F0A6958"/>
    <w:multiLevelType w:val="multilevel"/>
    <w:tmpl w:val="2C9A889C"/>
    <w:lvl w:ilvl="0">
      <w:start w:val="1"/>
      <w:numFmt w:val="decimal"/>
      <w:lvlText w:val="%1-"/>
      <w:lvlJc w:val="left"/>
      <w:pPr>
        <w:ind w:left="2880" w:hanging="360"/>
      </w:pPr>
      <w:rPr>
        <w:rFonts w:ascii="Times New Roman" w:hAnsi="Times New Roman" w:cs="Times New Roman" w:hint="default"/>
      </w:rPr>
    </w:lvl>
    <w:lvl w:ilvl="1">
      <w:start w:val="1"/>
      <w:numFmt w:val="lowerLetter"/>
      <w:lvlText w:val="%2)"/>
      <w:lvlJc w:val="left"/>
      <w:pPr>
        <w:ind w:left="3360" w:hanging="420"/>
      </w:pPr>
      <w:rPr>
        <w:rFonts w:ascii="Times New Roman" w:hAnsi="Times New Roman" w:cs="Times New Roman" w:hint="default"/>
      </w:rPr>
    </w:lvl>
    <w:lvl w:ilvl="2">
      <w:start w:val="1"/>
      <w:numFmt w:val="lowerRoman"/>
      <w:lvlText w:val="%3."/>
      <w:lvlJc w:val="right"/>
      <w:pPr>
        <w:ind w:left="3780" w:hanging="420"/>
      </w:pPr>
      <w:rPr>
        <w:rFonts w:ascii="Times New Roman" w:hAnsi="Times New Roman" w:cs="Times New Roman" w:hint="default"/>
      </w:rPr>
    </w:lvl>
    <w:lvl w:ilvl="3">
      <w:start w:val="1"/>
      <w:numFmt w:val="decimal"/>
      <w:lvlText w:val="%4."/>
      <w:lvlJc w:val="left"/>
      <w:pPr>
        <w:ind w:left="4200" w:hanging="420"/>
      </w:pPr>
      <w:rPr>
        <w:rFonts w:ascii="Times New Roman" w:hAnsi="Times New Roman" w:cs="Times New Roman" w:hint="default"/>
      </w:rPr>
    </w:lvl>
    <w:lvl w:ilvl="4">
      <w:start w:val="1"/>
      <w:numFmt w:val="lowerLetter"/>
      <w:lvlText w:val="%5)"/>
      <w:lvlJc w:val="left"/>
      <w:pPr>
        <w:ind w:left="4620" w:hanging="420"/>
      </w:pPr>
      <w:rPr>
        <w:rFonts w:ascii="Times New Roman" w:hAnsi="Times New Roman" w:cs="Times New Roman" w:hint="default"/>
      </w:rPr>
    </w:lvl>
    <w:lvl w:ilvl="5">
      <w:start w:val="1"/>
      <w:numFmt w:val="lowerRoman"/>
      <w:lvlText w:val="%6."/>
      <w:lvlJc w:val="right"/>
      <w:pPr>
        <w:ind w:left="5040" w:hanging="420"/>
      </w:pPr>
      <w:rPr>
        <w:rFonts w:ascii="Times New Roman" w:hAnsi="Times New Roman" w:cs="Times New Roman" w:hint="default"/>
      </w:rPr>
    </w:lvl>
    <w:lvl w:ilvl="6">
      <w:start w:val="1"/>
      <w:numFmt w:val="decimal"/>
      <w:lvlText w:val="%7."/>
      <w:lvlJc w:val="left"/>
      <w:pPr>
        <w:ind w:left="5460" w:hanging="420"/>
      </w:pPr>
      <w:rPr>
        <w:rFonts w:ascii="Times New Roman" w:hAnsi="Times New Roman" w:cs="Times New Roman" w:hint="default"/>
      </w:rPr>
    </w:lvl>
    <w:lvl w:ilvl="7">
      <w:start w:val="1"/>
      <w:numFmt w:val="lowerLetter"/>
      <w:lvlText w:val="%8)"/>
      <w:lvlJc w:val="left"/>
      <w:pPr>
        <w:ind w:left="5880" w:hanging="420"/>
      </w:pPr>
      <w:rPr>
        <w:rFonts w:ascii="Times New Roman" w:hAnsi="Times New Roman" w:cs="Times New Roman" w:hint="default"/>
      </w:rPr>
    </w:lvl>
    <w:lvl w:ilvl="8">
      <w:start w:val="1"/>
      <w:numFmt w:val="lowerRoman"/>
      <w:lvlText w:val="%9."/>
      <w:lvlJc w:val="right"/>
      <w:pPr>
        <w:ind w:left="6300" w:hanging="420"/>
      </w:pPr>
      <w:rPr>
        <w:rFonts w:ascii="Times New Roman" w:hAnsi="Times New Roman" w:cs="Times New Roman" w:hint="default"/>
      </w:rPr>
    </w:lvl>
  </w:abstractNum>
  <w:abstractNum w:abstractNumId="29">
    <w:nsid w:val="53A34893"/>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0">
    <w:nsid w:val="55253968"/>
    <w:multiLevelType w:val="multilevel"/>
    <w:tmpl w:val="027CC73A"/>
    <w:lvl w:ilvl="0">
      <w:start w:val="1"/>
      <w:numFmt w:val="decimal"/>
      <w:lvlText w:val="%1、"/>
      <w:lvlJc w:val="left"/>
      <w:pPr>
        <w:ind w:left="840" w:hanging="36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31">
    <w:nsid w:val="57203F55"/>
    <w:multiLevelType w:val="multilevel"/>
    <w:tmpl w:val="3D7AC4C8"/>
    <w:lvl w:ilvl="0">
      <w:start w:val="1"/>
      <w:numFmt w:val="decimal"/>
      <w:pStyle w:val="10"/>
      <w:lvlText w:val="%1"/>
      <w:lvlJc w:val="left"/>
      <w:pPr>
        <w:tabs>
          <w:tab w:val="num" w:pos="432"/>
        </w:tabs>
        <w:ind w:left="432" w:hanging="432"/>
      </w:pPr>
      <w:rPr>
        <w:rFonts w:hint="eastAsia"/>
      </w:rPr>
    </w:lvl>
    <w:lvl w:ilvl="1">
      <w:start w:val="1"/>
      <w:numFmt w:val="decimal"/>
      <w:lvlText w:val="2.%2"/>
      <w:lvlJc w:val="left"/>
      <w:pPr>
        <w:tabs>
          <w:tab w:val="num" w:pos="576"/>
        </w:tabs>
        <w:ind w:left="576" w:hanging="576"/>
      </w:pPr>
      <w:rPr>
        <w:rFonts w:hint="eastAsia"/>
        <w:i w:val="0"/>
        <w:sz w:val="24"/>
        <w:szCs w:val="24"/>
      </w:rPr>
    </w:lvl>
    <w:lvl w:ilvl="2">
      <w:start w:val="1"/>
      <w:numFmt w:val="decimal"/>
      <w:lvlText w:val="2.%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2">
    <w:nsid w:val="59FE2F48"/>
    <w:multiLevelType w:val="multilevel"/>
    <w:tmpl w:val="3F920EAA"/>
    <w:lvl w:ilvl="0">
      <w:start w:val="1"/>
      <w:numFmt w:val="decimal"/>
      <w:lvlText w:val="%1)"/>
      <w:lvlJc w:val="left"/>
      <w:pPr>
        <w:ind w:left="900" w:hanging="4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33">
    <w:nsid w:val="5D6E01EC"/>
    <w:multiLevelType w:val="singleLevel"/>
    <w:tmpl w:val="835CDB76"/>
    <w:lvl w:ilvl="0">
      <w:start w:val="1"/>
      <w:numFmt w:val="bullet"/>
      <w:pStyle w:val="Indent4"/>
      <w:lvlText w:val=""/>
      <w:lvlJc w:val="left"/>
      <w:pPr>
        <w:tabs>
          <w:tab w:val="num" w:pos="360"/>
        </w:tabs>
        <w:ind w:left="360" w:hanging="360"/>
      </w:pPr>
      <w:rPr>
        <w:rFonts w:ascii="Symbol" w:hAnsi="Symbol" w:hint="default"/>
      </w:rPr>
    </w:lvl>
  </w:abstractNum>
  <w:abstractNum w:abstractNumId="34">
    <w:nsid w:val="5FE46DD3"/>
    <w:multiLevelType w:val="hybridMultilevel"/>
    <w:tmpl w:val="1AA21028"/>
    <w:lvl w:ilvl="0" w:tplc="13F037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660C5D"/>
    <w:multiLevelType w:val="multilevel"/>
    <w:tmpl w:val="0C706F4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200" w:hanging="420"/>
      </w:pPr>
      <w:rPr>
        <w:rFonts w:ascii="Times New Roman" w:hAnsi="Times New Roman" w:cs="Times New Roman" w:hint="default"/>
      </w:rPr>
    </w:lvl>
    <w:lvl w:ilvl="2">
      <w:start w:val="1"/>
      <w:numFmt w:val="lowerRoman"/>
      <w:lvlText w:val="%3."/>
      <w:lvlJc w:val="right"/>
      <w:pPr>
        <w:ind w:left="1620" w:hanging="420"/>
      </w:pPr>
      <w:rPr>
        <w:rFonts w:ascii="Times New Roman" w:hAnsi="Times New Roman" w:cs="Times New Roman" w:hint="default"/>
      </w:rPr>
    </w:lvl>
    <w:lvl w:ilvl="3">
      <w:start w:val="1"/>
      <w:numFmt w:val="decimal"/>
      <w:lvlText w:val="%4."/>
      <w:lvlJc w:val="left"/>
      <w:pPr>
        <w:ind w:left="2040" w:hanging="420"/>
      </w:pPr>
      <w:rPr>
        <w:rFonts w:ascii="Times New Roman" w:hAnsi="Times New Roman" w:cs="Times New Roman" w:hint="default"/>
      </w:rPr>
    </w:lvl>
    <w:lvl w:ilvl="4">
      <w:start w:val="1"/>
      <w:numFmt w:val="lowerLetter"/>
      <w:lvlText w:val="%5)"/>
      <w:lvlJc w:val="left"/>
      <w:pPr>
        <w:ind w:left="2460" w:hanging="420"/>
      </w:pPr>
      <w:rPr>
        <w:rFonts w:ascii="Times New Roman" w:hAnsi="Times New Roman" w:cs="Times New Roman" w:hint="default"/>
      </w:rPr>
    </w:lvl>
    <w:lvl w:ilvl="5">
      <w:start w:val="1"/>
      <w:numFmt w:val="lowerRoman"/>
      <w:lvlText w:val="%6."/>
      <w:lvlJc w:val="right"/>
      <w:pPr>
        <w:ind w:left="2880" w:hanging="420"/>
      </w:pPr>
      <w:rPr>
        <w:rFonts w:ascii="Times New Roman" w:hAnsi="Times New Roman" w:cs="Times New Roman" w:hint="default"/>
      </w:rPr>
    </w:lvl>
    <w:lvl w:ilvl="6">
      <w:start w:val="1"/>
      <w:numFmt w:val="decimal"/>
      <w:lvlText w:val="%7."/>
      <w:lvlJc w:val="left"/>
      <w:pPr>
        <w:ind w:left="3300" w:hanging="420"/>
      </w:pPr>
      <w:rPr>
        <w:rFonts w:ascii="Times New Roman" w:hAnsi="Times New Roman" w:cs="Times New Roman" w:hint="default"/>
      </w:rPr>
    </w:lvl>
    <w:lvl w:ilvl="7">
      <w:start w:val="1"/>
      <w:numFmt w:val="lowerLetter"/>
      <w:lvlText w:val="%8)"/>
      <w:lvlJc w:val="left"/>
      <w:pPr>
        <w:ind w:left="3720" w:hanging="420"/>
      </w:pPr>
      <w:rPr>
        <w:rFonts w:ascii="Times New Roman" w:hAnsi="Times New Roman" w:cs="Times New Roman" w:hint="default"/>
      </w:rPr>
    </w:lvl>
    <w:lvl w:ilvl="8">
      <w:start w:val="1"/>
      <w:numFmt w:val="lowerRoman"/>
      <w:lvlText w:val="%9."/>
      <w:lvlJc w:val="right"/>
      <w:pPr>
        <w:ind w:left="4140" w:hanging="420"/>
      </w:pPr>
      <w:rPr>
        <w:rFonts w:ascii="Times New Roman" w:hAnsi="Times New Roman" w:cs="Times New Roman" w:hint="default"/>
      </w:rPr>
    </w:lvl>
  </w:abstractNum>
  <w:abstractNum w:abstractNumId="36">
    <w:nsid w:val="67667980"/>
    <w:multiLevelType w:val="multilevel"/>
    <w:tmpl w:val="A8DA5300"/>
    <w:lvl w:ilvl="0">
      <w:start w:val="1"/>
      <w:numFmt w:val="bullet"/>
      <w:pStyle w:val="StyleHeading2Left0cmHanging576ch"/>
      <w:lvlText w:val=""/>
      <w:lvlJc w:val="left"/>
      <w:pPr>
        <w:tabs>
          <w:tab w:val="num" w:pos="420"/>
        </w:tabs>
        <w:ind w:left="420" w:hanging="420"/>
      </w:pPr>
      <w:rPr>
        <w:rFonts w:ascii="Wingdings" w:hAnsi="Wingdings" w:hint="default"/>
        <w:sz w:val="21"/>
        <w:szCs w:val="21"/>
      </w:rPr>
    </w:lvl>
    <w:lvl w:ilvl="1">
      <w:start w:val="1"/>
      <w:numFmt w:val="bullet"/>
      <w:pStyle w:val="a"/>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pStyle w:val="20"/>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7">
    <w:nsid w:val="6835193B"/>
    <w:multiLevelType w:val="hybridMultilevel"/>
    <w:tmpl w:val="4B1839C6"/>
    <w:lvl w:ilvl="0" w:tplc="04090019">
      <w:start w:val="1"/>
      <w:numFmt w:val="bullet"/>
      <w:lvlText w:val=""/>
      <w:lvlJc w:val="left"/>
      <w:pPr>
        <w:tabs>
          <w:tab w:val="num" w:pos="840"/>
        </w:tabs>
        <w:ind w:left="840" w:hanging="420"/>
      </w:pPr>
      <w:rPr>
        <w:rFonts w:ascii="Symbol" w:hAnsi="Symbol" w:hint="default"/>
        <w:color w:val="auto"/>
      </w:rPr>
    </w:lvl>
    <w:lvl w:ilvl="1" w:tplc="04090019">
      <w:start w:val="1"/>
      <w:numFmt w:val="bullet"/>
      <w:pStyle w:val="Content"/>
      <w:lvlText w:val=""/>
      <w:lvlJc w:val="left"/>
      <w:pPr>
        <w:tabs>
          <w:tab w:val="num" w:pos="703"/>
        </w:tabs>
        <w:ind w:left="647" w:hanging="227"/>
      </w:pPr>
      <w:rPr>
        <w:rFonts w:ascii="Symbol" w:hAnsi="Symbol" w:hint="default"/>
        <w:color w:val="auto"/>
        <w:sz w:val="16"/>
        <w:szCs w:val="16"/>
      </w:rPr>
    </w:lvl>
    <w:lvl w:ilvl="2" w:tplc="0409001B" w:tentative="1">
      <w:start w:val="1"/>
      <w:numFmt w:val="bullet"/>
      <w:lvlText w:val=""/>
      <w:lvlJc w:val="left"/>
      <w:pPr>
        <w:tabs>
          <w:tab w:val="num" w:pos="1260"/>
        </w:tabs>
        <w:ind w:left="1260" w:hanging="420"/>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9">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8">
    <w:nsid w:val="68804DFB"/>
    <w:multiLevelType w:val="multilevel"/>
    <w:tmpl w:val="4558A70E"/>
    <w:lvl w:ilvl="0">
      <w:start w:val="1"/>
      <w:numFmt w:val="none"/>
      <w:lvlText w:val="6"/>
      <w:lvlJc w:val="left"/>
      <w:pPr>
        <w:tabs>
          <w:tab w:val="num" w:pos="425"/>
        </w:tabs>
        <w:ind w:left="425" w:hanging="425"/>
      </w:pPr>
      <w:rPr>
        <w:rFonts w:hint="eastAsia"/>
      </w:rPr>
    </w:lvl>
    <w:lvl w:ilvl="1">
      <w:start w:val="1"/>
      <w:numFmt w:val="none"/>
      <w:pStyle w:val="Numberedlist21"/>
      <w:lvlText w:val="6.6"/>
      <w:lvlJc w:val="left"/>
      <w:pPr>
        <w:tabs>
          <w:tab w:val="num" w:pos="992"/>
        </w:tabs>
        <w:ind w:left="992" w:hanging="567"/>
      </w:pPr>
      <w:rPr>
        <w:rFonts w:hint="eastAsia"/>
      </w:rPr>
    </w:lvl>
    <w:lvl w:ilvl="2">
      <w:start w:val="1"/>
      <w:numFmt w:val="none"/>
      <w:lvlText w:val="6.6.1"/>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9">
    <w:nsid w:val="6DF77C49"/>
    <w:multiLevelType w:val="hybridMultilevel"/>
    <w:tmpl w:val="5494167C"/>
    <w:lvl w:ilvl="0" w:tplc="C5A609B2">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0">
    <w:nsid w:val="72347E6A"/>
    <w:multiLevelType w:val="multilevel"/>
    <w:tmpl w:val="D95C4700"/>
    <w:lvl w:ilvl="0">
      <w:start w:val="1"/>
      <w:numFmt w:val="upperLetter"/>
      <w:pStyle w:val="BaosteelNarrativeNumbering"/>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1">
    <w:nsid w:val="736C39CB"/>
    <w:multiLevelType w:val="hybridMultilevel"/>
    <w:tmpl w:val="D680832A"/>
    <w:lvl w:ilvl="0" w:tplc="EF064E44">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BA65C26"/>
    <w:multiLevelType w:val="multilevel"/>
    <w:tmpl w:val="2F403A6A"/>
    <w:lvl w:ilvl="0">
      <w:start w:val="1"/>
      <w:numFmt w:val="decimal"/>
      <w:pStyle w:val="StyleHeading1Asian"/>
      <w:suff w:val="space"/>
      <w:lvlText w:val="%1."/>
      <w:lvlJc w:val="left"/>
      <w:pPr>
        <w:ind w:left="0" w:hanging="360"/>
      </w:pPr>
      <w:rPr>
        <w:rFonts w:hint="eastAsia"/>
      </w:rPr>
    </w:lvl>
    <w:lvl w:ilvl="1">
      <w:start w:val="1"/>
      <w:numFmt w:val="decimal"/>
      <w:pStyle w:val="StyleHeading2AsianNotItalic"/>
      <w:suff w:val="space"/>
      <w:lvlText w:val="%1.%2"/>
      <w:lvlJc w:val="left"/>
      <w:pPr>
        <w:ind w:left="432" w:hanging="432"/>
      </w:pPr>
      <w:rPr>
        <w:rFonts w:hint="eastAsia"/>
        <w:b/>
      </w:rPr>
    </w:lvl>
    <w:lvl w:ilvl="2">
      <w:start w:val="1"/>
      <w:numFmt w:val="decimal"/>
      <w:pStyle w:val="StyleHeading3AsianBold"/>
      <w:suff w:val="space"/>
      <w:lvlText w:val="%1.%2.%3."/>
      <w:lvlJc w:val="left"/>
      <w:pPr>
        <w:ind w:left="504" w:hanging="504"/>
      </w:pPr>
      <w:rPr>
        <w:rFonts w:hint="eastAsia"/>
      </w:rPr>
    </w:lvl>
    <w:lvl w:ilvl="3">
      <w:start w:val="1"/>
      <w:numFmt w:val="decimal"/>
      <w:lvlText w:val="%1.%2.%3.%4."/>
      <w:lvlJc w:val="left"/>
      <w:pPr>
        <w:tabs>
          <w:tab w:val="num" w:pos="1440"/>
        </w:tabs>
        <w:ind w:left="1368" w:hanging="648"/>
      </w:pPr>
      <w:rPr>
        <w:rFonts w:hint="eastAsia"/>
      </w:rPr>
    </w:lvl>
    <w:lvl w:ilvl="4">
      <w:start w:val="1"/>
      <w:numFmt w:val="decimal"/>
      <w:lvlText w:val="%1.%2.%3.%4.%5."/>
      <w:lvlJc w:val="left"/>
      <w:pPr>
        <w:tabs>
          <w:tab w:val="num" w:pos="2160"/>
        </w:tabs>
        <w:ind w:left="1872" w:hanging="792"/>
      </w:pPr>
      <w:rPr>
        <w:rFonts w:hint="eastAsia"/>
      </w:rPr>
    </w:lvl>
    <w:lvl w:ilvl="5">
      <w:start w:val="1"/>
      <w:numFmt w:val="decimal"/>
      <w:lvlText w:val="%1.%2.%3.%4.%5.%6."/>
      <w:lvlJc w:val="left"/>
      <w:pPr>
        <w:tabs>
          <w:tab w:val="num" w:pos="2520"/>
        </w:tabs>
        <w:ind w:left="2376" w:hanging="936"/>
      </w:pPr>
      <w:rPr>
        <w:rFonts w:hint="eastAsia"/>
      </w:rPr>
    </w:lvl>
    <w:lvl w:ilvl="6">
      <w:start w:val="1"/>
      <w:numFmt w:val="decimal"/>
      <w:lvlText w:val="%1.%2.%3.%4.%5.%6.%7."/>
      <w:lvlJc w:val="left"/>
      <w:pPr>
        <w:tabs>
          <w:tab w:val="num" w:pos="3240"/>
        </w:tabs>
        <w:ind w:left="2880" w:hanging="1080"/>
      </w:pPr>
      <w:rPr>
        <w:rFonts w:hint="eastAsia"/>
      </w:rPr>
    </w:lvl>
    <w:lvl w:ilvl="7">
      <w:start w:val="1"/>
      <w:numFmt w:val="decimal"/>
      <w:lvlText w:val="%1.%2.%3.%4.%5.%6.%7.%8."/>
      <w:lvlJc w:val="left"/>
      <w:pPr>
        <w:tabs>
          <w:tab w:val="num" w:pos="3600"/>
        </w:tabs>
        <w:ind w:left="3384" w:hanging="1224"/>
      </w:pPr>
      <w:rPr>
        <w:rFonts w:hint="eastAsia"/>
      </w:rPr>
    </w:lvl>
    <w:lvl w:ilvl="8">
      <w:start w:val="1"/>
      <w:numFmt w:val="decimal"/>
      <w:lvlText w:val="%1.%2.%3.%4.%5.%6.%7.%8.%9."/>
      <w:lvlJc w:val="left"/>
      <w:pPr>
        <w:tabs>
          <w:tab w:val="num" w:pos="4320"/>
        </w:tabs>
        <w:ind w:left="3960" w:hanging="1440"/>
      </w:pPr>
      <w:rPr>
        <w:rFonts w:hint="eastAsia"/>
      </w:rPr>
    </w:lvl>
  </w:abstractNum>
  <w:abstractNum w:abstractNumId="43">
    <w:nsid w:val="7BEB2F5D"/>
    <w:multiLevelType w:val="hybridMultilevel"/>
    <w:tmpl w:val="54C6AA16"/>
    <w:lvl w:ilvl="0" w:tplc="80D4E2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F2038E5"/>
    <w:multiLevelType w:val="hybridMultilevel"/>
    <w:tmpl w:val="84BEF88E"/>
    <w:lvl w:ilvl="0" w:tplc="B22247C4">
      <w:start w:val="1"/>
      <w:numFmt w:val="decimal"/>
      <w:lvlText w:val="%1、"/>
      <w:lvlJc w:val="left"/>
      <w:pPr>
        <w:ind w:left="840" w:hanging="360"/>
      </w:pPr>
      <w:rPr>
        <w:rFonts w:ascii="黑体" w:eastAsia="黑体" w:hAnsi="黑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3"/>
  </w:num>
  <w:num w:numId="2">
    <w:abstractNumId w:val="2"/>
  </w:num>
  <w:num w:numId="3">
    <w:abstractNumId w:val="7"/>
  </w:num>
  <w:num w:numId="4">
    <w:abstractNumId w:val="42"/>
  </w:num>
  <w:num w:numId="5">
    <w:abstractNumId w:val="31"/>
  </w:num>
  <w:num w:numId="6">
    <w:abstractNumId w:val="37"/>
  </w:num>
  <w:num w:numId="7">
    <w:abstractNumId w:val="40"/>
  </w:num>
  <w:num w:numId="8">
    <w:abstractNumId w:val="38"/>
  </w:num>
  <w:num w:numId="9">
    <w:abstractNumId w:val="36"/>
  </w:num>
  <w:num w:numId="10">
    <w:abstractNumId w:val="9"/>
  </w:num>
  <w:num w:numId="11">
    <w:abstractNumId w:val="15"/>
  </w:num>
  <w:num w:numId="12">
    <w:abstractNumId w:val="20"/>
  </w:num>
  <w:num w:numId="13">
    <w:abstractNumId w:val="29"/>
  </w:num>
  <w:num w:numId="14">
    <w:abstractNumId w:val="0"/>
  </w:num>
  <w:num w:numId="15">
    <w:abstractNumId w:val="3"/>
  </w:num>
  <w:num w:numId="16">
    <w:abstractNumId w:val="8"/>
  </w:num>
  <w:num w:numId="17">
    <w:abstractNumId w:val="17"/>
  </w:num>
  <w:num w:numId="18">
    <w:abstractNumId w:val="16"/>
  </w:num>
  <w:num w:numId="19">
    <w:abstractNumId w:val="22"/>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num>
  <w:num w:numId="33">
    <w:abstractNumId w:val="21"/>
  </w:num>
  <w:num w:numId="34">
    <w:abstractNumId w:val="34"/>
  </w:num>
  <w:num w:numId="35">
    <w:abstractNumId w:val="14"/>
  </w:num>
  <w:num w:numId="36">
    <w:abstractNumId w:val="39"/>
  </w:num>
  <w:num w:numId="37">
    <w:abstractNumId w:val="1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4"/>
  </w:num>
  <w:num w:numId="40">
    <w:abstractNumId w:val="24"/>
  </w:num>
  <w:num w:numId="41">
    <w:abstractNumId w:val="4"/>
  </w:num>
  <w:num w:numId="42">
    <w:abstractNumId w:val="11"/>
  </w:num>
  <w:num w:numId="43">
    <w:abstractNumId w:val="27"/>
  </w:num>
  <w:num w:numId="44">
    <w:abstractNumId w:val="43"/>
  </w:num>
  <w:num w:numId="45">
    <w:abstractNumId w:val="18"/>
  </w:num>
  <w:numIdMacAtCleanup w:val="4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ouwx">
    <w15:presenceInfo w15:providerId="None" w15:userId="Zhouw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CC3"/>
    <w:rsid w:val="000000D3"/>
    <w:rsid w:val="000004C2"/>
    <w:rsid w:val="000005E1"/>
    <w:rsid w:val="000009D7"/>
    <w:rsid w:val="000009E5"/>
    <w:rsid w:val="000012EC"/>
    <w:rsid w:val="00001899"/>
    <w:rsid w:val="00001961"/>
    <w:rsid w:val="00001C17"/>
    <w:rsid w:val="000023A2"/>
    <w:rsid w:val="00002501"/>
    <w:rsid w:val="00002627"/>
    <w:rsid w:val="00002FB7"/>
    <w:rsid w:val="0000333A"/>
    <w:rsid w:val="0000337F"/>
    <w:rsid w:val="0000349C"/>
    <w:rsid w:val="00003677"/>
    <w:rsid w:val="000036BE"/>
    <w:rsid w:val="000036FC"/>
    <w:rsid w:val="0000399B"/>
    <w:rsid w:val="00003AF9"/>
    <w:rsid w:val="00003CA3"/>
    <w:rsid w:val="00003E2F"/>
    <w:rsid w:val="00003E7F"/>
    <w:rsid w:val="0000416E"/>
    <w:rsid w:val="000044E4"/>
    <w:rsid w:val="000045B4"/>
    <w:rsid w:val="000047A1"/>
    <w:rsid w:val="000048D0"/>
    <w:rsid w:val="00004E87"/>
    <w:rsid w:val="00004FA9"/>
    <w:rsid w:val="00005373"/>
    <w:rsid w:val="000053B1"/>
    <w:rsid w:val="0000567E"/>
    <w:rsid w:val="00005775"/>
    <w:rsid w:val="00005837"/>
    <w:rsid w:val="00005D5D"/>
    <w:rsid w:val="000060CA"/>
    <w:rsid w:val="00006817"/>
    <w:rsid w:val="00006A0F"/>
    <w:rsid w:val="00006D04"/>
    <w:rsid w:val="00006E30"/>
    <w:rsid w:val="000072D1"/>
    <w:rsid w:val="00007823"/>
    <w:rsid w:val="000078CD"/>
    <w:rsid w:val="00007A2B"/>
    <w:rsid w:val="00007B7E"/>
    <w:rsid w:val="00007C5C"/>
    <w:rsid w:val="00007F7A"/>
    <w:rsid w:val="00010179"/>
    <w:rsid w:val="000106BB"/>
    <w:rsid w:val="000107BE"/>
    <w:rsid w:val="000107E0"/>
    <w:rsid w:val="00010905"/>
    <w:rsid w:val="000110D3"/>
    <w:rsid w:val="000115EB"/>
    <w:rsid w:val="00011A8D"/>
    <w:rsid w:val="00011C98"/>
    <w:rsid w:val="00012268"/>
    <w:rsid w:val="00012568"/>
    <w:rsid w:val="00012B8A"/>
    <w:rsid w:val="00012B9B"/>
    <w:rsid w:val="00012FE4"/>
    <w:rsid w:val="000131A5"/>
    <w:rsid w:val="00013487"/>
    <w:rsid w:val="0001354E"/>
    <w:rsid w:val="0001364A"/>
    <w:rsid w:val="000136CC"/>
    <w:rsid w:val="00013A96"/>
    <w:rsid w:val="00013BD0"/>
    <w:rsid w:val="00013BD4"/>
    <w:rsid w:val="00013DF6"/>
    <w:rsid w:val="00013EA9"/>
    <w:rsid w:val="00014614"/>
    <w:rsid w:val="000146B8"/>
    <w:rsid w:val="0001471E"/>
    <w:rsid w:val="0001495F"/>
    <w:rsid w:val="00014B69"/>
    <w:rsid w:val="00014C9A"/>
    <w:rsid w:val="00014CCA"/>
    <w:rsid w:val="000152B9"/>
    <w:rsid w:val="0001569F"/>
    <w:rsid w:val="00015743"/>
    <w:rsid w:val="00015780"/>
    <w:rsid w:val="000158A6"/>
    <w:rsid w:val="00015ACC"/>
    <w:rsid w:val="00015C96"/>
    <w:rsid w:val="00015D51"/>
    <w:rsid w:val="00015DB9"/>
    <w:rsid w:val="00016047"/>
    <w:rsid w:val="00016170"/>
    <w:rsid w:val="000161CC"/>
    <w:rsid w:val="000162EE"/>
    <w:rsid w:val="00016336"/>
    <w:rsid w:val="00016427"/>
    <w:rsid w:val="000165D9"/>
    <w:rsid w:val="00016741"/>
    <w:rsid w:val="00016928"/>
    <w:rsid w:val="00016935"/>
    <w:rsid w:val="00016B2D"/>
    <w:rsid w:val="00016BD9"/>
    <w:rsid w:val="00016E20"/>
    <w:rsid w:val="00016EE4"/>
    <w:rsid w:val="00016F94"/>
    <w:rsid w:val="00017058"/>
    <w:rsid w:val="000170C5"/>
    <w:rsid w:val="0001734A"/>
    <w:rsid w:val="000173C4"/>
    <w:rsid w:val="000175F4"/>
    <w:rsid w:val="00017C7D"/>
    <w:rsid w:val="00017EDC"/>
    <w:rsid w:val="00017FDB"/>
    <w:rsid w:val="0002015D"/>
    <w:rsid w:val="000205D5"/>
    <w:rsid w:val="00020F29"/>
    <w:rsid w:val="0002101B"/>
    <w:rsid w:val="00021046"/>
    <w:rsid w:val="000211A6"/>
    <w:rsid w:val="000211C4"/>
    <w:rsid w:val="00021298"/>
    <w:rsid w:val="00021628"/>
    <w:rsid w:val="00021DF0"/>
    <w:rsid w:val="00021E3A"/>
    <w:rsid w:val="000220C3"/>
    <w:rsid w:val="000221DB"/>
    <w:rsid w:val="00022552"/>
    <w:rsid w:val="000225AD"/>
    <w:rsid w:val="000226D5"/>
    <w:rsid w:val="0002282D"/>
    <w:rsid w:val="000228F6"/>
    <w:rsid w:val="00022C89"/>
    <w:rsid w:val="00022FC2"/>
    <w:rsid w:val="0002327A"/>
    <w:rsid w:val="0002357D"/>
    <w:rsid w:val="00024109"/>
    <w:rsid w:val="00024444"/>
    <w:rsid w:val="00024770"/>
    <w:rsid w:val="00024786"/>
    <w:rsid w:val="000248D2"/>
    <w:rsid w:val="000248FC"/>
    <w:rsid w:val="00024AE9"/>
    <w:rsid w:val="00024B88"/>
    <w:rsid w:val="00024C2E"/>
    <w:rsid w:val="0002517B"/>
    <w:rsid w:val="00025360"/>
    <w:rsid w:val="00025603"/>
    <w:rsid w:val="00025834"/>
    <w:rsid w:val="00025D2D"/>
    <w:rsid w:val="00025F41"/>
    <w:rsid w:val="00025FA3"/>
    <w:rsid w:val="0002617E"/>
    <w:rsid w:val="000264D3"/>
    <w:rsid w:val="00026B6B"/>
    <w:rsid w:val="00026D89"/>
    <w:rsid w:val="00026DC2"/>
    <w:rsid w:val="00026DE1"/>
    <w:rsid w:val="00026EBA"/>
    <w:rsid w:val="00026FED"/>
    <w:rsid w:val="00027124"/>
    <w:rsid w:val="00027312"/>
    <w:rsid w:val="0002773C"/>
    <w:rsid w:val="0002777B"/>
    <w:rsid w:val="0002797E"/>
    <w:rsid w:val="00027B07"/>
    <w:rsid w:val="00027CA8"/>
    <w:rsid w:val="00027D1A"/>
    <w:rsid w:val="00030268"/>
    <w:rsid w:val="000304C0"/>
    <w:rsid w:val="000308D6"/>
    <w:rsid w:val="0003092C"/>
    <w:rsid w:val="00030A72"/>
    <w:rsid w:val="00030BD0"/>
    <w:rsid w:val="00030D74"/>
    <w:rsid w:val="00030D8E"/>
    <w:rsid w:val="00030E39"/>
    <w:rsid w:val="00030EDA"/>
    <w:rsid w:val="00031243"/>
    <w:rsid w:val="00031614"/>
    <w:rsid w:val="00031F9C"/>
    <w:rsid w:val="0003292F"/>
    <w:rsid w:val="00032C34"/>
    <w:rsid w:val="000333C1"/>
    <w:rsid w:val="000337A0"/>
    <w:rsid w:val="00033BFC"/>
    <w:rsid w:val="00033CBB"/>
    <w:rsid w:val="00033D5D"/>
    <w:rsid w:val="00033F4A"/>
    <w:rsid w:val="000340B1"/>
    <w:rsid w:val="00034112"/>
    <w:rsid w:val="00034116"/>
    <w:rsid w:val="00034676"/>
    <w:rsid w:val="000346D8"/>
    <w:rsid w:val="0003494C"/>
    <w:rsid w:val="000349BF"/>
    <w:rsid w:val="00034BBA"/>
    <w:rsid w:val="00034DD2"/>
    <w:rsid w:val="00034DF7"/>
    <w:rsid w:val="00035353"/>
    <w:rsid w:val="000353D3"/>
    <w:rsid w:val="00035A8B"/>
    <w:rsid w:val="00035C52"/>
    <w:rsid w:val="000360A6"/>
    <w:rsid w:val="00036303"/>
    <w:rsid w:val="0003652D"/>
    <w:rsid w:val="000368D1"/>
    <w:rsid w:val="00036C48"/>
    <w:rsid w:val="00036D71"/>
    <w:rsid w:val="00036FDB"/>
    <w:rsid w:val="000373FE"/>
    <w:rsid w:val="0003747E"/>
    <w:rsid w:val="0003770F"/>
    <w:rsid w:val="00037A28"/>
    <w:rsid w:val="000403E7"/>
    <w:rsid w:val="00040496"/>
    <w:rsid w:val="00040548"/>
    <w:rsid w:val="0004057E"/>
    <w:rsid w:val="0004061C"/>
    <w:rsid w:val="00040682"/>
    <w:rsid w:val="00040B66"/>
    <w:rsid w:val="000410BF"/>
    <w:rsid w:val="0004111F"/>
    <w:rsid w:val="000412E6"/>
    <w:rsid w:val="0004134E"/>
    <w:rsid w:val="000419CC"/>
    <w:rsid w:val="00041AB4"/>
    <w:rsid w:val="00041C1B"/>
    <w:rsid w:val="00041E6A"/>
    <w:rsid w:val="00041E8A"/>
    <w:rsid w:val="00042324"/>
    <w:rsid w:val="00042553"/>
    <w:rsid w:val="00042899"/>
    <w:rsid w:val="00042DDC"/>
    <w:rsid w:val="000430DA"/>
    <w:rsid w:val="00043BE9"/>
    <w:rsid w:val="000442DF"/>
    <w:rsid w:val="00044324"/>
    <w:rsid w:val="00044406"/>
    <w:rsid w:val="00044458"/>
    <w:rsid w:val="00044822"/>
    <w:rsid w:val="00044868"/>
    <w:rsid w:val="00044AA7"/>
    <w:rsid w:val="000451FA"/>
    <w:rsid w:val="00045292"/>
    <w:rsid w:val="00045427"/>
    <w:rsid w:val="0004546C"/>
    <w:rsid w:val="000457AE"/>
    <w:rsid w:val="00045CC6"/>
    <w:rsid w:val="00045D1E"/>
    <w:rsid w:val="00045EDD"/>
    <w:rsid w:val="00046003"/>
    <w:rsid w:val="0004627A"/>
    <w:rsid w:val="00047108"/>
    <w:rsid w:val="000472B4"/>
    <w:rsid w:val="000473B2"/>
    <w:rsid w:val="00047580"/>
    <w:rsid w:val="00047647"/>
    <w:rsid w:val="00047694"/>
    <w:rsid w:val="0004783C"/>
    <w:rsid w:val="00047B60"/>
    <w:rsid w:val="00047C20"/>
    <w:rsid w:val="00047DC2"/>
    <w:rsid w:val="00050406"/>
    <w:rsid w:val="00050650"/>
    <w:rsid w:val="000506FA"/>
    <w:rsid w:val="000508F0"/>
    <w:rsid w:val="00050A64"/>
    <w:rsid w:val="00050B59"/>
    <w:rsid w:val="00050DB9"/>
    <w:rsid w:val="00051120"/>
    <w:rsid w:val="00051172"/>
    <w:rsid w:val="0005118F"/>
    <w:rsid w:val="000514AA"/>
    <w:rsid w:val="00051CAD"/>
    <w:rsid w:val="00052246"/>
    <w:rsid w:val="0005231B"/>
    <w:rsid w:val="00052B1A"/>
    <w:rsid w:val="00052D98"/>
    <w:rsid w:val="000531DD"/>
    <w:rsid w:val="0005327C"/>
    <w:rsid w:val="00053470"/>
    <w:rsid w:val="00053B13"/>
    <w:rsid w:val="000540CB"/>
    <w:rsid w:val="000541F2"/>
    <w:rsid w:val="00054D14"/>
    <w:rsid w:val="00055188"/>
    <w:rsid w:val="000551BF"/>
    <w:rsid w:val="000553AF"/>
    <w:rsid w:val="0005543B"/>
    <w:rsid w:val="0005545B"/>
    <w:rsid w:val="000558C1"/>
    <w:rsid w:val="000559B4"/>
    <w:rsid w:val="000559E2"/>
    <w:rsid w:val="00055AAA"/>
    <w:rsid w:val="00055E04"/>
    <w:rsid w:val="00055F27"/>
    <w:rsid w:val="00055F62"/>
    <w:rsid w:val="000561C4"/>
    <w:rsid w:val="00056483"/>
    <w:rsid w:val="000564AD"/>
    <w:rsid w:val="000568CC"/>
    <w:rsid w:val="00056A1C"/>
    <w:rsid w:val="00056B1B"/>
    <w:rsid w:val="00056BC4"/>
    <w:rsid w:val="00056CB5"/>
    <w:rsid w:val="00056CCF"/>
    <w:rsid w:val="00057096"/>
    <w:rsid w:val="0005719C"/>
    <w:rsid w:val="000572C7"/>
    <w:rsid w:val="000578AA"/>
    <w:rsid w:val="000578F1"/>
    <w:rsid w:val="0006029C"/>
    <w:rsid w:val="000604E2"/>
    <w:rsid w:val="00060604"/>
    <w:rsid w:val="00060620"/>
    <w:rsid w:val="000606A3"/>
    <w:rsid w:val="000609DE"/>
    <w:rsid w:val="00060B47"/>
    <w:rsid w:val="00060FAA"/>
    <w:rsid w:val="0006113C"/>
    <w:rsid w:val="0006123A"/>
    <w:rsid w:val="0006155D"/>
    <w:rsid w:val="00061A25"/>
    <w:rsid w:val="00061BB2"/>
    <w:rsid w:val="0006205A"/>
    <w:rsid w:val="00062738"/>
    <w:rsid w:val="000629F5"/>
    <w:rsid w:val="00062B51"/>
    <w:rsid w:val="00062B5B"/>
    <w:rsid w:val="00062C55"/>
    <w:rsid w:val="00062E02"/>
    <w:rsid w:val="00062E6D"/>
    <w:rsid w:val="00062F45"/>
    <w:rsid w:val="00062FCE"/>
    <w:rsid w:val="0006354D"/>
    <w:rsid w:val="00063567"/>
    <w:rsid w:val="00063AEB"/>
    <w:rsid w:val="00063AF7"/>
    <w:rsid w:val="00063C28"/>
    <w:rsid w:val="00063F68"/>
    <w:rsid w:val="00063FE1"/>
    <w:rsid w:val="00064154"/>
    <w:rsid w:val="00064480"/>
    <w:rsid w:val="0006452F"/>
    <w:rsid w:val="00064DB3"/>
    <w:rsid w:val="00064E7E"/>
    <w:rsid w:val="00064F8D"/>
    <w:rsid w:val="0006514A"/>
    <w:rsid w:val="00065521"/>
    <w:rsid w:val="000657EF"/>
    <w:rsid w:val="000659A1"/>
    <w:rsid w:val="00065C92"/>
    <w:rsid w:val="00065EF5"/>
    <w:rsid w:val="00065F53"/>
    <w:rsid w:val="0006610A"/>
    <w:rsid w:val="000668AF"/>
    <w:rsid w:val="00066A35"/>
    <w:rsid w:val="00066AD5"/>
    <w:rsid w:val="00066BE5"/>
    <w:rsid w:val="00066E26"/>
    <w:rsid w:val="0006759B"/>
    <w:rsid w:val="000678E5"/>
    <w:rsid w:val="00067E01"/>
    <w:rsid w:val="00067FEB"/>
    <w:rsid w:val="000700A0"/>
    <w:rsid w:val="00070882"/>
    <w:rsid w:val="000708FE"/>
    <w:rsid w:val="0007093A"/>
    <w:rsid w:val="0007174F"/>
    <w:rsid w:val="00071F19"/>
    <w:rsid w:val="00072012"/>
    <w:rsid w:val="00072522"/>
    <w:rsid w:val="00072A78"/>
    <w:rsid w:val="00072C68"/>
    <w:rsid w:val="00072E5D"/>
    <w:rsid w:val="0007334F"/>
    <w:rsid w:val="00073467"/>
    <w:rsid w:val="00073A1E"/>
    <w:rsid w:val="00073AE6"/>
    <w:rsid w:val="0007408E"/>
    <w:rsid w:val="000742BB"/>
    <w:rsid w:val="00074934"/>
    <w:rsid w:val="000752E5"/>
    <w:rsid w:val="000753D3"/>
    <w:rsid w:val="00075A55"/>
    <w:rsid w:val="00075CCB"/>
    <w:rsid w:val="00075DAB"/>
    <w:rsid w:val="000761B4"/>
    <w:rsid w:val="0007658D"/>
    <w:rsid w:val="0007679F"/>
    <w:rsid w:val="000769E1"/>
    <w:rsid w:val="00076BF9"/>
    <w:rsid w:val="00076E84"/>
    <w:rsid w:val="00076F78"/>
    <w:rsid w:val="000771C8"/>
    <w:rsid w:val="00077217"/>
    <w:rsid w:val="000772F2"/>
    <w:rsid w:val="000774CF"/>
    <w:rsid w:val="000777E9"/>
    <w:rsid w:val="000777F5"/>
    <w:rsid w:val="0007781F"/>
    <w:rsid w:val="00077F09"/>
    <w:rsid w:val="000802B4"/>
    <w:rsid w:val="000808DD"/>
    <w:rsid w:val="0008090B"/>
    <w:rsid w:val="00080B7C"/>
    <w:rsid w:val="00080CFF"/>
    <w:rsid w:val="00080D8F"/>
    <w:rsid w:val="00080E55"/>
    <w:rsid w:val="00080F3B"/>
    <w:rsid w:val="00081895"/>
    <w:rsid w:val="00081934"/>
    <w:rsid w:val="000819B0"/>
    <w:rsid w:val="00081B2A"/>
    <w:rsid w:val="00081F2D"/>
    <w:rsid w:val="00082057"/>
    <w:rsid w:val="000824BF"/>
    <w:rsid w:val="00082704"/>
    <w:rsid w:val="0008298C"/>
    <w:rsid w:val="00082E1B"/>
    <w:rsid w:val="00082EAD"/>
    <w:rsid w:val="00082FE2"/>
    <w:rsid w:val="0008338A"/>
    <w:rsid w:val="0008344A"/>
    <w:rsid w:val="00083516"/>
    <w:rsid w:val="00083662"/>
    <w:rsid w:val="00083B98"/>
    <w:rsid w:val="00083CA3"/>
    <w:rsid w:val="00083E27"/>
    <w:rsid w:val="00083F67"/>
    <w:rsid w:val="00084249"/>
    <w:rsid w:val="0008461B"/>
    <w:rsid w:val="000847F9"/>
    <w:rsid w:val="0008481A"/>
    <w:rsid w:val="00084A23"/>
    <w:rsid w:val="00084AAF"/>
    <w:rsid w:val="00084EF8"/>
    <w:rsid w:val="00085080"/>
    <w:rsid w:val="00085104"/>
    <w:rsid w:val="0008539D"/>
    <w:rsid w:val="00085416"/>
    <w:rsid w:val="00085A50"/>
    <w:rsid w:val="00085BC6"/>
    <w:rsid w:val="00085C9B"/>
    <w:rsid w:val="00085FB0"/>
    <w:rsid w:val="000864D1"/>
    <w:rsid w:val="0008658A"/>
    <w:rsid w:val="00086632"/>
    <w:rsid w:val="0008684B"/>
    <w:rsid w:val="000868D1"/>
    <w:rsid w:val="00086F30"/>
    <w:rsid w:val="000871EB"/>
    <w:rsid w:val="0008738A"/>
    <w:rsid w:val="0008740C"/>
    <w:rsid w:val="000878E9"/>
    <w:rsid w:val="00087B00"/>
    <w:rsid w:val="00087E2E"/>
    <w:rsid w:val="00087F37"/>
    <w:rsid w:val="00087F7A"/>
    <w:rsid w:val="00087FAC"/>
    <w:rsid w:val="000900B8"/>
    <w:rsid w:val="00090C8B"/>
    <w:rsid w:val="00090CD5"/>
    <w:rsid w:val="000912D1"/>
    <w:rsid w:val="0009138F"/>
    <w:rsid w:val="00091458"/>
    <w:rsid w:val="000916AA"/>
    <w:rsid w:val="000917DF"/>
    <w:rsid w:val="0009193F"/>
    <w:rsid w:val="00091AD2"/>
    <w:rsid w:val="00091E35"/>
    <w:rsid w:val="00091FA9"/>
    <w:rsid w:val="00092349"/>
    <w:rsid w:val="000925D6"/>
    <w:rsid w:val="00092624"/>
    <w:rsid w:val="000927B7"/>
    <w:rsid w:val="000928EE"/>
    <w:rsid w:val="000928F4"/>
    <w:rsid w:val="00092A7F"/>
    <w:rsid w:val="00092E62"/>
    <w:rsid w:val="000933EC"/>
    <w:rsid w:val="0009360A"/>
    <w:rsid w:val="0009368A"/>
    <w:rsid w:val="000936A0"/>
    <w:rsid w:val="00093A49"/>
    <w:rsid w:val="00093ABD"/>
    <w:rsid w:val="00093C49"/>
    <w:rsid w:val="00093D48"/>
    <w:rsid w:val="00094152"/>
    <w:rsid w:val="0009496B"/>
    <w:rsid w:val="000949D0"/>
    <w:rsid w:val="00094C7A"/>
    <w:rsid w:val="00094CBB"/>
    <w:rsid w:val="000953FA"/>
    <w:rsid w:val="00095543"/>
    <w:rsid w:val="0009599F"/>
    <w:rsid w:val="0009601C"/>
    <w:rsid w:val="00096037"/>
    <w:rsid w:val="00096040"/>
    <w:rsid w:val="000961C4"/>
    <w:rsid w:val="00096399"/>
    <w:rsid w:val="00096634"/>
    <w:rsid w:val="00096664"/>
    <w:rsid w:val="000967A6"/>
    <w:rsid w:val="000968E4"/>
    <w:rsid w:val="00096907"/>
    <w:rsid w:val="00096964"/>
    <w:rsid w:val="000969A4"/>
    <w:rsid w:val="00096D3E"/>
    <w:rsid w:val="00096F57"/>
    <w:rsid w:val="0009702C"/>
    <w:rsid w:val="000971F6"/>
    <w:rsid w:val="000978B7"/>
    <w:rsid w:val="00097C7E"/>
    <w:rsid w:val="000A0034"/>
    <w:rsid w:val="000A07D2"/>
    <w:rsid w:val="000A0C55"/>
    <w:rsid w:val="000A0C8B"/>
    <w:rsid w:val="000A11AF"/>
    <w:rsid w:val="000A1990"/>
    <w:rsid w:val="000A1BE6"/>
    <w:rsid w:val="000A1E0B"/>
    <w:rsid w:val="000A1F0F"/>
    <w:rsid w:val="000A2207"/>
    <w:rsid w:val="000A2399"/>
    <w:rsid w:val="000A23F3"/>
    <w:rsid w:val="000A2419"/>
    <w:rsid w:val="000A2451"/>
    <w:rsid w:val="000A25CF"/>
    <w:rsid w:val="000A271C"/>
    <w:rsid w:val="000A2D19"/>
    <w:rsid w:val="000A2F46"/>
    <w:rsid w:val="000A3788"/>
    <w:rsid w:val="000A38F0"/>
    <w:rsid w:val="000A3A60"/>
    <w:rsid w:val="000A3A74"/>
    <w:rsid w:val="000A3CEB"/>
    <w:rsid w:val="000A3D24"/>
    <w:rsid w:val="000A3D8F"/>
    <w:rsid w:val="000A43CD"/>
    <w:rsid w:val="000A48C5"/>
    <w:rsid w:val="000A4A46"/>
    <w:rsid w:val="000A4C29"/>
    <w:rsid w:val="000A4E89"/>
    <w:rsid w:val="000A51FC"/>
    <w:rsid w:val="000A52EE"/>
    <w:rsid w:val="000A5661"/>
    <w:rsid w:val="000A5E95"/>
    <w:rsid w:val="000A643E"/>
    <w:rsid w:val="000A6454"/>
    <w:rsid w:val="000A6774"/>
    <w:rsid w:val="000A6841"/>
    <w:rsid w:val="000A6B9C"/>
    <w:rsid w:val="000A6C21"/>
    <w:rsid w:val="000A79CA"/>
    <w:rsid w:val="000A7A9F"/>
    <w:rsid w:val="000A7E04"/>
    <w:rsid w:val="000B04E0"/>
    <w:rsid w:val="000B06FF"/>
    <w:rsid w:val="000B0E7E"/>
    <w:rsid w:val="000B0F26"/>
    <w:rsid w:val="000B14C6"/>
    <w:rsid w:val="000B14FB"/>
    <w:rsid w:val="000B1587"/>
    <w:rsid w:val="000B1F51"/>
    <w:rsid w:val="000B232A"/>
    <w:rsid w:val="000B2474"/>
    <w:rsid w:val="000B2886"/>
    <w:rsid w:val="000B2D18"/>
    <w:rsid w:val="000B3143"/>
    <w:rsid w:val="000B3145"/>
    <w:rsid w:val="000B3355"/>
    <w:rsid w:val="000B34FA"/>
    <w:rsid w:val="000B39C9"/>
    <w:rsid w:val="000B3BA2"/>
    <w:rsid w:val="000B4425"/>
    <w:rsid w:val="000B4BD2"/>
    <w:rsid w:val="000B4D4E"/>
    <w:rsid w:val="000B4F78"/>
    <w:rsid w:val="000B51C5"/>
    <w:rsid w:val="000B52DC"/>
    <w:rsid w:val="000B5606"/>
    <w:rsid w:val="000B573E"/>
    <w:rsid w:val="000B596B"/>
    <w:rsid w:val="000B6591"/>
    <w:rsid w:val="000B6753"/>
    <w:rsid w:val="000B6913"/>
    <w:rsid w:val="000B6E96"/>
    <w:rsid w:val="000B7181"/>
    <w:rsid w:val="000B76CC"/>
    <w:rsid w:val="000B76F4"/>
    <w:rsid w:val="000B7838"/>
    <w:rsid w:val="000B7995"/>
    <w:rsid w:val="000B79CC"/>
    <w:rsid w:val="000B7AAF"/>
    <w:rsid w:val="000B7BCF"/>
    <w:rsid w:val="000B7E84"/>
    <w:rsid w:val="000B7E9E"/>
    <w:rsid w:val="000B7EDC"/>
    <w:rsid w:val="000B7F29"/>
    <w:rsid w:val="000B7FED"/>
    <w:rsid w:val="000B7FFE"/>
    <w:rsid w:val="000C049D"/>
    <w:rsid w:val="000C0588"/>
    <w:rsid w:val="000C0829"/>
    <w:rsid w:val="000C0CD1"/>
    <w:rsid w:val="000C138C"/>
    <w:rsid w:val="000C160A"/>
    <w:rsid w:val="000C17B6"/>
    <w:rsid w:val="000C1912"/>
    <w:rsid w:val="000C220A"/>
    <w:rsid w:val="000C242F"/>
    <w:rsid w:val="000C28A8"/>
    <w:rsid w:val="000C298E"/>
    <w:rsid w:val="000C2A8F"/>
    <w:rsid w:val="000C2B3F"/>
    <w:rsid w:val="000C2CD0"/>
    <w:rsid w:val="000C2D13"/>
    <w:rsid w:val="000C308D"/>
    <w:rsid w:val="000C31F7"/>
    <w:rsid w:val="000C329C"/>
    <w:rsid w:val="000C331D"/>
    <w:rsid w:val="000C34EA"/>
    <w:rsid w:val="000C352D"/>
    <w:rsid w:val="000C3697"/>
    <w:rsid w:val="000C4208"/>
    <w:rsid w:val="000C4315"/>
    <w:rsid w:val="000C4419"/>
    <w:rsid w:val="000C4822"/>
    <w:rsid w:val="000C503A"/>
    <w:rsid w:val="000C56FB"/>
    <w:rsid w:val="000C5833"/>
    <w:rsid w:val="000C5B42"/>
    <w:rsid w:val="000C611E"/>
    <w:rsid w:val="000C6480"/>
    <w:rsid w:val="000C698E"/>
    <w:rsid w:val="000C6D53"/>
    <w:rsid w:val="000C704A"/>
    <w:rsid w:val="000C719E"/>
    <w:rsid w:val="000C7269"/>
    <w:rsid w:val="000C72D3"/>
    <w:rsid w:val="000C7506"/>
    <w:rsid w:val="000C75C7"/>
    <w:rsid w:val="000C7ABA"/>
    <w:rsid w:val="000C7F0A"/>
    <w:rsid w:val="000C7F25"/>
    <w:rsid w:val="000D0001"/>
    <w:rsid w:val="000D04B2"/>
    <w:rsid w:val="000D06E6"/>
    <w:rsid w:val="000D06FD"/>
    <w:rsid w:val="000D1368"/>
    <w:rsid w:val="000D1715"/>
    <w:rsid w:val="000D1871"/>
    <w:rsid w:val="000D1A72"/>
    <w:rsid w:val="000D27AD"/>
    <w:rsid w:val="000D280D"/>
    <w:rsid w:val="000D283E"/>
    <w:rsid w:val="000D2CB2"/>
    <w:rsid w:val="000D2F4F"/>
    <w:rsid w:val="000D3068"/>
    <w:rsid w:val="000D33CC"/>
    <w:rsid w:val="000D3768"/>
    <w:rsid w:val="000D3ADB"/>
    <w:rsid w:val="000D3CFD"/>
    <w:rsid w:val="000D3D5A"/>
    <w:rsid w:val="000D4071"/>
    <w:rsid w:val="000D42C6"/>
    <w:rsid w:val="000D4431"/>
    <w:rsid w:val="000D4545"/>
    <w:rsid w:val="000D46DB"/>
    <w:rsid w:val="000D4725"/>
    <w:rsid w:val="000D4FA3"/>
    <w:rsid w:val="000D5062"/>
    <w:rsid w:val="000D5E41"/>
    <w:rsid w:val="000D5FE7"/>
    <w:rsid w:val="000D62B8"/>
    <w:rsid w:val="000D692A"/>
    <w:rsid w:val="000D69C4"/>
    <w:rsid w:val="000D6A4E"/>
    <w:rsid w:val="000D6C28"/>
    <w:rsid w:val="000D6C78"/>
    <w:rsid w:val="000D6E29"/>
    <w:rsid w:val="000D7272"/>
    <w:rsid w:val="000D73B2"/>
    <w:rsid w:val="000D7639"/>
    <w:rsid w:val="000D76B3"/>
    <w:rsid w:val="000D7CA3"/>
    <w:rsid w:val="000E0314"/>
    <w:rsid w:val="000E06BA"/>
    <w:rsid w:val="000E0809"/>
    <w:rsid w:val="000E132D"/>
    <w:rsid w:val="000E1477"/>
    <w:rsid w:val="000E153B"/>
    <w:rsid w:val="000E16BC"/>
    <w:rsid w:val="000E1AA3"/>
    <w:rsid w:val="000E1CFB"/>
    <w:rsid w:val="000E1EF2"/>
    <w:rsid w:val="000E1EF6"/>
    <w:rsid w:val="000E21FF"/>
    <w:rsid w:val="000E2380"/>
    <w:rsid w:val="000E23DF"/>
    <w:rsid w:val="000E2837"/>
    <w:rsid w:val="000E2910"/>
    <w:rsid w:val="000E3113"/>
    <w:rsid w:val="000E34FC"/>
    <w:rsid w:val="000E382C"/>
    <w:rsid w:val="000E3866"/>
    <w:rsid w:val="000E3AE7"/>
    <w:rsid w:val="000E3B12"/>
    <w:rsid w:val="000E3E86"/>
    <w:rsid w:val="000E40CF"/>
    <w:rsid w:val="000E429A"/>
    <w:rsid w:val="000E4876"/>
    <w:rsid w:val="000E4C05"/>
    <w:rsid w:val="000E53B9"/>
    <w:rsid w:val="000E5621"/>
    <w:rsid w:val="000E56DC"/>
    <w:rsid w:val="000E5742"/>
    <w:rsid w:val="000E5E99"/>
    <w:rsid w:val="000E61EA"/>
    <w:rsid w:val="000E630E"/>
    <w:rsid w:val="000E6D62"/>
    <w:rsid w:val="000E6D7E"/>
    <w:rsid w:val="000E71BB"/>
    <w:rsid w:val="000E7220"/>
    <w:rsid w:val="000E77C0"/>
    <w:rsid w:val="000E7A3E"/>
    <w:rsid w:val="000E7E67"/>
    <w:rsid w:val="000F0330"/>
    <w:rsid w:val="000F03C9"/>
    <w:rsid w:val="000F0504"/>
    <w:rsid w:val="000F074B"/>
    <w:rsid w:val="000F07C4"/>
    <w:rsid w:val="000F0E3D"/>
    <w:rsid w:val="000F0F4F"/>
    <w:rsid w:val="000F1179"/>
    <w:rsid w:val="000F1946"/>
    <w:rsid w:val="000F1D2D"/>
    <w:rsid w:val="000F20AF"/>
    <w:rsid w:val="000F247E"/>
    <w:rsid w:val="000F24D9"/>
    <w:rsid w:val="000F27B1"/>
    <w:rsid w:val="000F290F"/>
    <w:rsid w:val="000F29F6"/>
    <w:rsid w:val="000F30CA"/>
    <w:rsid w:val="000F352D"/>
    <w:rsid w:val="000F37D2"/>
    <w:rsid w:val="000F37F1"/>
    <w:rsid w:val="000F386E"/>
    <w:rsid w:val="000F38B3"/>
    <w:rsid w:val="000F38D4"/>
    <w:rsid w:val="000F3964"/>
    <w:rsid w:val="000F3AF6"/>
    <w:rsid w:val="000F3FEE"/>
    <w:rsid w:val="000F40D5"/>
    <w:rsid w:val="000F42D5"/>
    <w:rsid w:val="000F4545"/>
    <w:rsid w:val="000F46E0"/>
    <w:rsid w:val="000F494F"/>
    <w:rsid w:val="000F4B26"/>
    <w:rsid w:val="000F4B46"/>
    <w:rsid w:val="000F4C81"/>
    <w:rsid w:val="000F4F63"/>
    <w:rsid w:val="000F500F"/>
    <w:rsid w:val="000F5291"/>
    <w:rsid w:val="000F53DE"/>
    <w:rsid w:val="000F55E6"/>
    <w:rsid w:val="000F5B6B"/>
    <w:rsid w:val="000F5CFE"/>
    <w:rsid w:val="000F5FA2"/>
    <w:rsid w:val="000F610F"/>
    <w:rsid w:val="000F6137"/>
    <w:rsid w:val="000F616F"/>
    <w:rsid w:val="000F63B9"/>
    <w:rsid w:val="000F65B2"/>
    <w:rsid w:val="000F6B8E"/>
    <w:rsid w:val="000F6F83"/>
    <w:rsid w:val="000F7282"/>
    <w:rsid w:val="000F73E9"/>
    <w:rsid w:val="000F752C"/>
    <w:rsid w:val="000F77B4"/>
    <w:rsid w:val="000F7AC4"/>
    <w:rsid w:val="000F7FD3"/>
    <w:rsid w:val="001004DB"/>
    <w:rsid w:val="001004EA"/>
    <w:rsid w:val="00100650"/>
    <w:rsid w:val="00100800"/>
    <w:rsid w:val="00100B24"/>
    <w:rsid w:val="00100CDB"/>
    <w:rsid w:val="00101117"/>
    <w:rsid w:val="0010169F"/>
    <w:rsid w:val="001017BE"/>
    <w:rsid w:val="001018C4"/>
    <w:rsid w:val="00101958"/>
    <w:rsid w:val="00102597"/>
    <w:rsid w:val="00102716"/>
    <w:rsid w:val="00102B0E"/>
    <w:rsid w:val="00102CE2"/>
    <w:rsid w:val="00102F76"/>
    <w:rsid w:val="001033AD"/>
    <w:rsid w:val="001038CD"/>
    <w:rsid w:val="00103DC9"/>
    <w:rsid w:val="00103E1B"/>
    <w:rsid w:val="00104155"/>
    <w:rsid w:val="00104849"/>
    <w:rsid w:val="0010551A"/>
    <w:rsid w:val="00105A82"/>
    <w:rsid w:val="00105E90"/>
    <w:rsid w:val="00105E9C"/>
    <w:rsid w:val="00105F08"/>
    <w:rsid w:val="00105FBA"/>
    <w:rsid w:val="0010683C"/>
    <w:rsid w:val="00106F43"/>
    <w:rsid w:val="00106FB9"/>
    <w:rsid w:val="0011018C"/>
    <w:rsid w:val="001107D9"/>
    <w:rsid w:val="00110AEE"/>
    <w:rsid w:val="00110F0C"/>
    <w:rsid w:val="001110C7"/>
    <w:rsid w:val="0011110E"/>
    <w:rsid w:val="001111F7"/>
    <w:rsid w:val="00111279"/>
    <w:rsid w:val="00111296"/>
    <w:rsid w:val="0011134C"/>
    <w:rsid w:val="00111471"/>
    <w:rsid w:val="00111706"/>
    <w:rsid w:val="00111853"/>
    <w:rsid w:val="00111A8C"/>
    <w:rsid w:val="0011241D"/>
    <w:rsid w:val="0011265F"/>
    <w:rsid w:val="00112BF9"/>
    <w:rsid w:val="00112BFE"/>
    <w:rsid w:val="00112C23"/>
    <w:rsid w:val="00112D03"/>
    <w:rsid w:val="00112D14"/>
    <w:rsid w:val="00112EC2"/>
    <w:rsid w:val="001132A9"/>
    <w:rsid w:val="00113482"/>
    <w:rsid w:val="001137F9"/>
    <w:rsid w:val="0011387D"/>
    <w:rsid w:val="00113960"/>
    <w:rsid w:val="00113A95"/>
    <w:rsid w:val="0011406D"/>
    <w:rsid w:val="00114143"/>
    <w:rsid w:val="001143E5"/>
    <w:rsid w:val="00114AB2"/>
    <w:rsid w:val="00114AF8"/>
    <w:rsid w:val="00114BA5"/>
    <w:rsid w:val="00114C5E"/>
    <w:rsid w:val="0011513A"/>
    <w:rsid w:val="00115A1B"/>
    <w:rsid w:val="00115E42"/>
    <w:rsid w:val="00115F10"/>
    <w:rsid w:val="001164BD"/>
    <w:rsid w:val="00116612"/>
    <w:rsid w:val="001167E9"/>
    <w:rsid w:val="001169A2"/>
    <w:rsid w:val="00116D29"/>
    <w:rsid w:val="00116E4F"/>
    <w:rsid w:val="001170F4"/>
    <w:rsid w:val="001179CC"/>
    <w:rsid w:val="00117C00"/>
    <w:rsid w:val="00117DDC"/>
    <w:rsid w:val="00117EE8"/>
    <w:rsid w:val="00117EEA"/>
    <w:rsid w:val="00120235"/>
    <w:rsid w:val="001204C8"/>
    <w:rsid w:val="001204E8"/>
    <w:rsid w:val="00120669"/>
    <w:rsid w:val="0012092E"/>
    <w:rsid w:val="00120D13"/>
    <w:rsid w:val="00120EC6"/>
    <w:rsid w:val="00122299"/>
    <w:rsid w:val="001222D1"/>
    <w:rsid w:val="00122C58"/>
    <w:rsid w:val="00122E6C"/>
    <w:rsid w:val="001238C4"/>
    <w:rsid w:val="00123AC5"/>
    <w:rsid w:val="0012418E"/>
    <w:rsid w:val="001243D9"/>
    <w:rsid w:val="001245C9"/>
    <w:rsid w:val="001246C2"/>
    <w:rsid w:val="001249D3"/>
    <w:rsid w:val="00124A21"/>
    <w:rsid w:val="00124D53"/>
    <w:rsid w:val="001250FA"/>
    <w:rsid w:val="0012515A"/>
    <w:rsid w:val="0012539B"/>
    <w:rsid w:val="00125869"/>
    <w:rsid w:val="001258D6"/>
    <w:rsid w:val="0012593C"/>
    <w:rsid w:val="00125B79"/>
    <w:rsid w:val="00125DC9"/>
    <w:rsid w:val="001266F5"/>
    <w:rsid w:val="00126766"/>
    <w:rsid w:val="00126C4B"/>
    <w:rsid w:val="00126C67"/>
    <w:rsid w:val="00126E9B"/>
    <w:rsid w:val="00127251"/>
    <w:rsid w:val="00130630"/>
    <w:rsid w:val="00130A05"/>
    <w:rsid w:val="00130C8D"/>
    <w:rsid w:val="00130D5C"/>
    <w:rsid w:val="001314BE"/>
    <w:rsid w:val="00131506"/>
    <w:rsid w:val="001315F1"/>
    <w:rsid w:val="001316EC"/>
    <w:rsid w:val="00131CC7"/>
    <w:rsid w:val="00132408"/>
    <w:rsid w:val="0013250E"/>
    <w:rsid w:val="0013257A"/>
    <w:rsid w:val="00132625"/>
    <w:rsid w:val="00132696"/>
    <w:rsid w:val="0013276E"/>
    <w:rsid w:val="001327C3"/>
    <w:rsid w:val="00132AC2"/>
    <w:rsid w:val="00132B03"/>
    <w:rsid w:val="00132E73"/>
    <w:rsid w:val="00132FCA"/>
    <w:rsid w:val="001330BD"/>
    <w:rsid w:val="00133169"/>
    <w:rsid w:val="00133256"/>
    <w:rsid w:val="0013327E"/>
    <w:rsid w:val="001333D7"/>
    <w:rsid w:val="00133639"/>
    <w:rsid w:val="00133B3B"/>
    <w:rsid w:val="00133C5C"/>
    <w:rsid w:val="00133DE8"/>
    <w:rsid w:val="00133F4F"/>
    <w:rsid w:val="00134373"/>
    <w:rsid w:val="001348C9"/>
    <w:rsid w:val="00134EB0"/>
    <w:rsid w:val="00134FC0"/>
    <w:rsid w:val="00135107"/>
    <w:rsid w:val="001352E4"/>
    <w:rsid w:val="00135357"/>
    <w:rsid w:val="001353B4"/>
    <w:rsid w:val="00135685"/>
    <w:rsid w:val="00135934"/>
    <w:rsid w:val="00135A94"/>
    <w:rsid w:val="00135C6D"/>
    <w:rsid w:val="00135CA0"/>
    <w:rsid w:val="00135E2A"/>
    <w:rsid w:val="001364B8"/>
    <w:rsid w:val="00136534"/>
    <w:rsid w:val="001365D5"/>
    <w:rsid w:val="00136639"/>
    <w:rsid w:val="0013675B"/>
    <w:rsid w:val="0013676C"/>
    <w:rsid w:val="0013728D"/>
    <w:rsid w:val="00137492"/>
    <w:rsid w:val="00137513"/>
    <w:rsid w:val="00137B1C"/>
    <w:rsid w:val="00137F9D"/>
    <w:rsid w:val="0014039A"/>
    <w:rsid w:val="00140664"/>
    <w:rsid w:val="00140D00"/>
    <w:rsid w:val="00140FB2"/>
    <w:rsid w:val="00141036"/>
    <w:rsid w:val="001412E8"/>
    <w:rsid w:val="001415FA"/>
    <w:rsid w:val="00141D91"/>
    <w:rsid w:val="00141E84"/>
    <w:rsid w:val="00141EDD"/>
    <w:rsid w:val="00141F10"/>
    <w:rsid w:val="00141FA9"/>
    <w:rsid w:val="001423DA"/>
    <w:rsid w:val="001426ED"/>
    <w:rsid w:val="00142765"/>
    <w:rsid w:val="00142B31"/>
    <w:rsid w:val="0014334E"/>
    <w:rsid w:val="0014337F"/>
    <w:rsid w:val="001433E8"/>
    <w:rsid w:val="00143466"/>
    <w:rsid w:val="001437D2"/>
    <w:rsid w:val="00143932"/>
    <w:rsid w:val="00143CA3"/>
    <w:rsid w:val="00143FB6"/>
    <w:rsid w:val="001440E4"/>
    <w:rsid w:val="0014436A"/>
    <w:rsid w:val="0014436B"/>
    <w:rsid w:val="0014455E"/>
    <w:rsid w:val="00144675"/>
    <w:rsid w:val="00144784"/>
    <w:rsid w:val="0014483D"/>
    <w:rsid w:val="00144ED2"/>
    <w:rsid w:val="001451F7"/>
    <w:rsid w:val="00145631"/>
    <w:rsid w:val="001457C4"/>
    <w:rsid w:val="001458CF"/>
    <w:rsid w:val="00145B67"/>
    <w:rsid w:val="0014636B"/>
    <w:rsid w:val="001464F9"/>
    <w:rsid w:val="0014656E"/>
    <w:rsid w:val="00146666"/>
    <w:rsid w:val="001469DF"/>
    <w:rsid w:val="00146A70"/>
    <w:rsid w:val="00146EB7"/>
    <w:rsid w:val="00146ED1"/>
    <w:rsid w:val="001471F9"/>
    <w:rsid w:val="00147609"/>
    <w:rsid w:val="0014776C"/>
    <w:rsid w:val="00147883"/>
    <w:rsid w:val="00147FF6"/>
    <w:rsid w:val="00150013"/>
    <w:rsid w:val="0015022A"/>
    <w:rsid w:val="001512C8"/>
    <w:rsid w:val="0015159B"/>
    <w:rsid w:val="0015162C"/>
    <w:rsid w:val="00151B25"/>
    <w:rsid w:val="00151BAA"/>
    <w:rsid w:val="00151D0C"/>
    <w:rsid w:val="00151DD2"/>
    <w:rsid w:val="001522B2"/>
    <w:rsid w:val="00152392"/>
    <w:rsid w:val="001523A1"/>
    <w:rsid w:val="00152624"/>
    <w:rsid w:val="00152983"/>
    <w:rsid w:val="00152E64"/>
    <w:rsid w:val="00153432"/>
    <w:rsid w:val="00153D87"/>
    <w:rsid w:val="00153DDF"/>
    <w:rsid w:val="00153FFC"/>
    <w:rsid w:val="00154388"/>
    <w:rsid w:val="00154481"/>
    <w:rsid w:val="0015483B"/>
    <w:rsid w:val="00154933"/>
    <w:rsid w:val="00154AC4"/>
    <w:rsid w:val="00154AFE"/>
    <w:rsid w:val="00154D23"/>
    <w:rsid w:val="00154DA3"/>
    <w:rsid w:val="00154EAE"/>
    <w:rsid w:val="00154F43"/>
    <w:rsid w:val="00155104"/>
    <w:rsid w:val="00155281"/>
    <w:rsid w:val="001553CD"/>
    <w:rsid w:val="0015556F"/>
    <w:rsid w:val="001555EE"/>
    <w:rsid w:val="001556E7"/>
    <w:rsid w:val="00155A98"/>
    <w:rsid w:val="00155AB9"/>
    <w:rsid w:val="00155E9A"/>
    <w:rsid w:val="00156207"/>
    <w:rsid w:val="001563A5"/>
    <w:rsid w:val="001566FC"/>
    <w:rsid w:val="00156C17"/>
    <w:rsid w:val="00156CB2"/>
    <w:rsid w:val="00157016"/>
    <w:rsid w:val="00157099"/>
    <w:rsid w:val="001574DD"/>
    <w:rsid w:val="001577A6"/>
    <w:rsid w:val="00157A05"/>
    <w:rsid w:val="00157E02"/>
    <w:rsid w:val="00157EBB"/>
    <w:rsid w:val="001601F7"/>
    <w:rsid w:val="0016076D"/>
    <w:rsid w:val="00160D61"/>
    <w:rsid w:val="0016133F"/>
    <w:rsid w:val="001614A4"/>
    <w:rsid w:val="00162311"/>
    <w:rsid w:val="00162443"/>
    <w:rsid w:val="00162A43"/>
    <w:rsid w:val="00162BCD"/>
    <w:rsid w:val="00162FC4"/>
    <w:rsid w:val="001630BA"/>
    <w:rsid w:val="00163378"/>
    <w:rsid w:val="00163A35"/>
    <w:rsid w:val="00163A7E"/>
    <w:rsid w:val="00163E4A"/>
    <w:rsid w:val="00163F75"/>
    <w:rsid w:val="00164045"/>
    <w:rsid w:val="001641C0"/>
    <w:rsid w:val="001645F6"/>
    <w:rsid w:val="0016471D"/>
    <w:rsid w:val="001647BC"/>
    <w:rsid w:val="00164A55"/>
    <w:rsid w:val="00164B46"/>
    <w:rsid w:val="00164DFB"/>
    <w:rsid w:val="00164E42"/>
    <w:rsid w:val="00165234"/>
    <w:rsid w:val="001652AE"/>
    <w:rsid w:val="001656CF"/>
    <w:rsid w:val="00165901"/>
    <w:rsid w:val="00165988"/>
    <w:rsid w:val="001659F5"/>
    <w:rsid w:val="00165A40"/>
    <w:rsid w:val="00165CC8"/>
    <w:rsid w:val="00165CEE"/>
    <w:rsid w:val="00166221"/>
    <w:rsid w:val="00166549"/>
    <w:rsid w:val="0016660C"/>
    <w:rsid w:val="00166AC0"/>
    <w:rsid w:val="00166B32"/>
    <w:rsid w:val="00166C4E"/>
    <w:rsid w:val="00166F1B"/>
    <w:rsid w:val="001670F1"/>
    <w:rsid w:val="0016718D"/>
    <w:rsid w:val="0016725E"/>
    <w:rsid w:val="0016762C"/>
    <w:rsid w:val="0016781D"/>
    <w:rsid w:val="00167BD4"/>
    <w:rsid w:val="00167D20"/>
    <w:rsid w:val="00167D30"/>
    <w:rsid w:val="00167F8A"/>
    <w:rsid w:val="00167FFB"/>
    <w:rsid w:val="001704B9"/>
    <w:rsid w:val="0017076C"/>
    <w:rsid w:val="001709AC"/>
    <w:rsid w:val="00170DF5"/>
    <w:rsid w:val="00171073"/>
    <w:rsid w:val="00171189"/>
    <w:rsid w:val="001713B9"/>
    <w:rsid w:val="00171B11"/>
    <w:rsid w:val="00172018"/>
    <w:rsid w:val="0017224A"/>
    <w:rsid w:val="0017283A"/>
    <w:rsid w:val="00172914"/>
    <w:rsid w:val="00172C64"/>
    <w:rsid w:val="00172DCE"/>
    <w:rsid w:val="00172E4D"/>
    <w:rsid w:val="00172F4A"/>
    <w:rsid w:val="00173418"/>
    <w:rsid w:val="00173488"/>
    <w:rsid w:val="0017379F"/>
    <w:rsid w:val="00173A14"/>
    <w:rsid w:val="00174107"/>
    <w:rsid w:val="0017412A"/>
    <w:rsid w:val="001742BA"/>
    <w:rsid w:val="00174741"/>
    <w:rsid w:val="0017476E"/>
    <w:rsid w:val="00174776"/>
    <w:rsid w:val="00174A26"/>
    <w:rsid w:val="00174DDA"/>
    <w:rsid w:val="00174DF8"/>
    <w:rsid w:val="00174E95"/>
    <w:rsid w:val="001759A1"/>
    <w:rsid w:val="00175A22"/>
    <w:rsid w:val="00175E21"/>
    <w:rsid w:val="00176416"/>
    <w:rsid w:val="00176434"/>
    <w:rsid w:val="00176C8B"/>
    <w:rsid w:val="00176DBD"/>
    <w:rsid w:val="00176FB4"/>
    <w:rsid w:val="00177118"/>
    <w:rsid w:val="0017718A"/>
    <w:rsid w:val="00177961"/>
    <w:rsid w:val="00177AC6"/>
    <w:rsid w:val="00177BFA"/>
    <w:rsid w:val="00177D2C"/>
    <w:rsid w:val="00180443"/>
    <w:rsid w:val="001805AD"/>
    <w:rsid w:val="00180648"/>
    <w:rsid w:val="001807E8"/>
    <w:rsid w:val="00180888"/>
    <w:rsid w:val="00180C69"/>
    <w:rsid w:val="00180E50"/>
    <w:rsid w:val="00180E51"/>
    <w:rsid w:val="00181211"/>
    <w:rsid w:val="00181275"/>
    <w:rsid w:val="001814B0"/>
    <w:rsid w:val="0018174F"/>
    <w:rsid w:val="00182448"/>
    <w:rsid w:val="001827BD"/>
    <w:rsid w:val="00182ACD"/>
    <w:rsid w:val="00182DB7"/>
    <w:rsid w:val="0018300F"/>
    <w:rsid w:val="001830B4"/>
    <w:rsid w:val="00183388"/>
    <w:rsid w:val="0018338A"/>
    <w:rsid w:val="001835AF"/>
    <w:rsid w:val="00183B91"/>
    <w:rsid w:val="001842E0"/>
    <w:rsid w:val="0018441B"/>
    <w:rsid w:val="0018465C"/>
    <w:rsid w:val="00184817"/>
    <w:rsid w:val="00184AA9"/>
    <w:rsid w:val="00184BE4"/>
    <w:rsid w:val="00184C4C"/>
    <w:rsid w:val="00184C69"/>
    <w:rsid w:val="00184D1D"/>
    <w:rsid w:val="00184E85"/>
    <w:rsid w:val="00185238"/>
    <w:rsid w:val="001853C2"/>
    <w:rsid w:val="0018544E"/>
    <w:rsid w:val="0018564D"/>
    <w:rsid w:val="001856EF"/>
    <w:rsid w:val="00185AC0"/>
    <w:rsid w:val="00185AD8"/>
    <w:rsid w:val="00185BE8"/>
    <w:rsid w:val="00185C99"/>
    <w:rsid w:val="00185E6D"/>
    <w:rsid w:val="00185E98"/>
    <w:rsid w:val="00186318"/>
    <w:rsid w:val="00186387"/>
    <w:rsid w:val="00186A08"/>
    <w:rsid w:val="00186A9A"/>
    <w:rsid w:val="00186BC3"/>
    <w:rsid w:val="00186E12"/>
    <w:rsid w:val="001875F8"/>
    <w:rsid w:val="001876EB"/>
    <w:rsid w:val="0018797E"/>
    <w:rsid w:val="00187BE7"/>
    <w:rsid w:val="00187E62"/>
    <w:rsid w:val="00187FD6"/>
    <w:rsid w:val="001905D7"/>
    <w:rsid w:val="001908E7"/>
    <w:rsid w:val="00190D0A"/>
    <w:rsid w:val="0019117D"/>
    <w:rsid w:val="001911AE"/>
    <w:rsid w:val="00191241"/>
    <w:rsid w:val="00191BD2"/>
    <w:rsid w:val="00191FCE"/>
    <w:rsid w:val="0019236F"/>
    <w:rsid w:val="00192584"/>
    <w:rsid w:val="00192848"/>
    <w:rsid w:val="00192941"/>
    <w:rsid w:val="0019298D"/>
    <w:rsid w:val="0019305E"/>
    <w:rsid w:val="00193149"/>
    <w:rsid w:val="00193A2E"/>
    <w:rsid w:val="00193BAB"/>
    <w:rsid w:val="00193EB2"/>
    <w:rsid w:val="00194084"/>
    <w:rsid w:val="001940B1"/>
    <w:rsid w:val="0019414B"/>
    <w:rsid w:val="00194828"/>
    <w:rsid w:val="0019486B"/>
    <w:rsid w:val="00194B27"/>
    <w:rsid w:val="00194C3F"/>
    <w:rsid w:val="0019521F"/>
    <w:rsid w:val="00195568"/>
    <w:rsid w:val="00195BB9"/>
    <w:rsid w:val="00195DD4"/>
    <w:rsid w:val="00195F60"/>
    <w:rsid w:val="00196475"/>
    <w:rsid w:val="0019661B"/>
    <w:rsid w:val="001966CD"/>
    <w:rsid w:val="00196B53"/>
    <w:rsid w:val="001970B3"/>
    <w:rsid w:val="001975E9"/>
    <w:rsid w:val="00197658"/>
    <w:rsid w:val="00197700"/>
    <w:rsid w:val="0019773C"/>
    <w:rsid w:val="00197895"/>
    <w:rsid w:val="001979FE"/>
    <w:rsid w:val="00197BA1"/>
    <w:rsid w:val="001A02AB"/>
    <w:rsid w:val="001A02D4"/>
    <w:rsid w:val="001A0468"/>
    <w:rsid w:val="001A0774"/>
    <w:rsid w:val="001A079C"/>
    <w:rsid w:val="001A08A8"/>
    <w:rsid w:val="001A0E6C"/>
    <w:rsid w:val="001A0E70"/>
    <w:rsid w:val="001A0F17"/>
    <w:rsid w:val="001A1019"/>
    <w:rsid w:val="001A1136"/>
    <w:rsid w:val="001A1683"/>
    <w:rsid w:val="001A179F"/>
    <w:rsid w:val="001A1856"/>
    <w:rsid w:val="001A1A50"/>
    <w:rsid w:val="001A1B32"/>
    <w:rsid w:val="001A1EBF"/>
    <w:rsid w:val="001A20A5"/>
    <w:rsid w:val="001A22EA"/>
    <w:rsid w:val="001A2360"/>
    <w:rsid w:val="001A29EC"/>
    <w:rsid w:val="001A390C"/>
    <w:rsid w:val="001A3FCC"/>
    <w:rsid w:val="001A4B63"/>
    <w:rsid w:val="001A5162"/>
    <w:rsid w:val="001A5264"/>
    <w:rsid w:val="001A53E7"/>
    <w:rsid w:val="001A540A"/>
    <w:rsid w:val="001A560A"/>
    <w:rsid w:val="001A56E6"/>
    <w:rsid w:val="001A592F"/>
    <w:rsid w:val="001A5AE0"/>
    <w:rsid w:val="001A5AEE"/>
    <w:rsid w:val="001A5D51"/>
    <w:rsid w:val="001A5DC7"/>
    <w:rsid w:val="001A5E18"/>
    <w:rsid w:val="001A5EA6"/>
    <w:rsid w:val="001A60D7"/>
    <w:rsid w:val="001A628F"/>
    <w:rsid w:val="001A62FA"/>
    <w:rsid w:val="001A6342"/>
    <w:rsid w:val="001A6511"/>
    <w:rsid w:val="001A6840"/>
    <w:rsid w:val="001A6B38"/>
    <w:rsid w:val="001A6D7B"/>
    <w:rsid w:val="001A6EBE"/>
    <w:rsid w:val="001A6FA8"/>
    <w:rsid w:val="001A6FE9"/>
    <w:rsid w:val="001A73B9"/>
    <w:rsid w:val="001A7B36"/>
    <w:rsid w:val="001A7D15"/>
    <w:rsid w:val="001A7DB0"/>
    <w:rsid w:val="001A7DFA"/>
    <w:rsid w:val="001B027A"/>
    <w:rsid w:val="001B0B1C"/>
    <w:rsid w:val="001B0D1D"/>
    <w:rsid w:val="001B0E50"/>
    <w:rsid w:val="001B0FC1"/>
    <w:rsid w:val="001B1738"/>
    <w:rsid w:val="001B18EA"/>
    <w:rsid w:val="001B1A44"/>
    <w:rsid w:val="001B1D22"/>
    <w:rsid w:val="001B1F3D"/>
    <w:rsid w:val="001B1F58"/>
    <w:rsid w:val="001B215E"/>
    <w:rsid w:val="001B24BF"/>
    <w:rsid w:val="001B2E42"/>
    <w:rsid w:val="001B2F22"/>
    <w:rsid w:val="001B3190"/>
    <w:rsid w:val="001B3237"/>
    <w:rsid w:val="001B3283"/>
    <w:rsid w:val="001B3377"/>
    <w:rsid w:val="001B3600"/>
    <w:rsid w:val="001B368F"/>
    <w:rsid w:val="001B36DA"/>
    <w:rsid w:val="001B392B"/>
    <w:rsid w:val="001B3BC2"/>
    <w:rsid w:val="001B3FC5"/>
    <w:rsid w:val="001B4018"/>
    <w:rsid w:val="001B4068"/>
    <w:rsid w:val="001B41CD"/>
    <w:rsid w:val="001B42ED"/>
    <w:rsid w:val="001B4312"/>
    <w:rsid w:val="001B4510"/>
    <w:rsid w:val="001B4858"/>
    <w:rsid w:val="001B4F98"/>
    <w:rsid w:val="001B50CB"/>
    <w:rsid w:val="001B551D"/>
    <w:rsid w:val="001B5558"/>
    <w:rsid w:val="001B55D3"/>
    <w:rsid w:val="001B5810"/>
    <w:rsid w:val="001B58D5"/>
    <w:rsid w:val="001B5BA1"/>
    <w:rsid w:val="001B5C30"/>
    <w:rsid w:val="001B5DD1"/>
    <w:rsid w:val="001B68FE"/>
    <w:rsid w:val="001B6C7B"/>
    <w:rsid w:val="001B6EA5"/>
    <w:rsid w:val="001B7322"/>
    <w:rsid w:val="001B7389"/>
    <w:rsid w:val="001B7499"/>
    <w:rsid w:val="001B74CD"/>
    <w:rsid w:val="001B77AD"/>
    <w:rsid w:val="001B78DA"/>
    <w:rsid w:val="001B790F"/>
    <w:rsid w:val="001B7BA1"/>
    <w:rsid w:val="001B7FC1"/>
    <w:rsid w:val="001C0035"/>
    <w:rsid w:val="001C0777"/>
    <w:rsid w:val="001C0967"/>
    <w:rsid w:val="001C0A4A"/>
    <w:rsid w:val="001C0CFA"/>
    <w:rsid w:val="001C0E1B"/>
    <w:rsid w:val="001C0E9E"/>
    <w:rsid w:val="001C0F10"/>
    <w:rsid w:val="001C1116"/>
    <w:rsid w:val="001C14C5"/>
    <w:rsid w:val="001C1876"/>
    <w:rsid w:val="001C1A09"/>
    <w:rsid w:val="001C1ADC"/>
    <w:rsid w:val="001C1D1A"/>
    <w:rsid w:val="001C1EDE"/>
    <w:rsid w:val="001C1F66"/>
    <w:rsid w:val="001C2094"/>
    <w:rsid w:val="001C20E6"/>
    <w:rsid w:val="001C2196"/>
    <w:rsid w:val="001C258D"/>
    <w:rsid w:val="001C2783"/>
    <w:rsid w:val="001C2884"/>
    <w:rsid w:val="001C3246"/>
    <w:rsid w:val="001C3914"/>
    <w:rsid w:val="001C3D8A"/>
    <w:rsid w:val="001C3D91"/>
    <w:rsid w:val="001C3E39"/>
    <w:rsid w:val="001C41FC"/>
    <w:rsid w:val="001C42EF"/>
    <w:rsid w:val="001C480D"/>
    <w:rsid w:val="001C49E1"/>
    <w:rsid w:val="001C4A09"/>
    <w:rsid w:val="001C4D4A"/>
    <w:rsid w:val="001C4D98"/>
    <w:rsid w:val="001C5067"/>
    <w:rsid w:val="001C50E2"/>
    <w:rsid w:val="001C5242"/>
    <w:rsid w:val="001C561A"/>
    <w:rsid w:val="001C5841"/>
    <w:rsid w:val="001C5D2F"/>
    <w:rsid w:val="001C5F7F"/>
    <w:rsid w:val="001C60E3"/>
    <w:rsid w:val="001C6326"/>
    <w:rsid w:val="001C6435"/>
    <w:rsid w:val="001C65C8"/>
    <w:rsid w:val="001C66A8"/>
    <w:rsid w:val="001C6972"/>
    <w:rsid w:val="001C699E"/>
    <w:rsid w:val="001C6A91"/>
    <w:rsid w:val="001C6B4E"/>
    <w:rsid w:val="001C6C96"/>
    <w:rsid w:val="001C6ECE"/>
    <w:rsid w:val="001C6F9B"/>
    <w:rsid w:val="001C72D5"/>
    <w:rsid w:val="001C7384"/>
    <w:rsid w:val="001C7400"/>
    <w:rsid w:val="001C7768"/>
    <w:rsid w:val="001C7BD6"/>
    <w:rsid w:val="001D00FA"/>
    <w:rsid w:val="001D0159"/>
    <w:rsid w:val="001D0378"/>
    <w:rsid w:val="001D0900"/>
    <w:rsid w:val="001D0DDE"/>
    <w:rsid w:val="001D10FC"/>
    <w:rsid w:val="001D11D3"/>
    <w:rsid w:val="001D11EF"/>
    <w:rsid w:val="001D1CB8"/>
    <w:rsid w:val="001D2044"/>
    <w:rsid w:val="001D20F5"/>
    <w:rsid w:val="001D2278"/>
    <w:rsid w:val="001D2527"/>
    <w:rsid w:val="001D255B"/>
    <w:rsid w:val="001D29A6"/>
    <w:rsid w:val="001D2CFE"/>
    <w:rsid w:val="001D2F83"/>
    <w:rsid w:val="001D30EB"/>
    <w:rsid w:val="001D32D6"/>
    <w:rsid w:val="001D3397"/>
    <w:rsid w:val="001D37F6"/>
    <w:rsid w:val="001D3B8F"/>
    <w:rsid w:val="001D4210"/>
    <w:rsid w:val="001D42FB"/>
    <w:rsid w:val="001D4480"/>
    <w:rsid w:val="001D449F"/>
    <w:rsid w:val="001D478C"/>
    <w:rsid w:val="001D4BBF"/>
    <w:rsid w:val="001D4D14"/>
    <w:rsid w:val="001D5A06"/>
    <w:rsid w:val="001D5A91"/>
    <w:rsid w:val="001D5B8C"/>
    <w:rsid w:val="001D61F0"/>
    <w:rsid w:val="001D6929"/>
    <w:rsid w:val="001D6A6D"/>
    <w:rsid w:val="001D748D"/>
    <w:rsid w:val="001D778A"/>
    <w:rsid w:val="001D7CEA"/>
    <w:rsid w:val="001D7D65"/>
    <w:rsid w:val="001E0132"/>
    <w:rsid w:val="001E03C4"/>
    <w:rsid w:val="001E03EB"/>
    <w:rsid w:val="001E0777"/>
    <w:rsid w:val="001E08BF"/>
    <w:rsid w:val="001E098E"/>
    <w:rsid w:val="001E0DCB"/>
    <w:rsid w:val="001E101F"/>
    <w:rsid w:val="001E10F9"/>
    <w:rsid w:val="001E11C9"/>
    <w:rsid w:val="001E1505"/>
    <w:rsid w:val="001E1852"/>
    <w:rsid w:val="001E18DA"/>
    <w:rsid w:val="001E1B2D"/>
    <w:rsid w:val="001E2020"/>
    <w:rsid w:val="001E216A"/>
    <w:rsid w:val="001E23A8"/>
    <w:rsid w:val="001E240C"/>
    <w:rsid w:val="001E2474"/>
    <w:rsid w:val="001E24DB"/>
    <w:rsid w:val="001E299D"/>
    <w:rsid w:val="001E29BD"/>
    <w:rsid w:val="001E2B48"/>
    <w:rsid w:val="001E2C31"/>
    <w:rsid w:val="001E2EC0"/>
    <w:rsid w:val="001E2ED0"/>
    <w:rsid w:val="001E317D"/>
    <w:rsid w:val="001E3959"/>
    <w:rsid w:val="001E40A8"/>
    <w:rsid w:val="001E40D1"/>
    <w:rsid w:val="001E40E9"/>
    <w:rsid w:val="001E4E69"/>
    <w:rsid w:val="001E50A8"/>
    <w:rsid w:val="001E54AA"/>
    <w:rsid w:val="001E5ABB"/>
    <w:rsid w:val="001E5C12"/>
    <w:rsid w:val="001E5D32"/>
    <w:rsid w:val="001E632E"/>
    <w:rsid w:val="001E6387"/>
    <w:rsid w:val="001E63A9"/>
    <w:rsid w:val="001E66CC"/>
    <w:rsid w:val="001E6813"/>
    <w:rsid w:val="001E6A2D"/>
    <w:rsid w:val="001E6B17"/>
    <w:rsid w:val="001E6BEE"/>
    <w:rsid w:val="001E7D7E"/>
    <w:rsid w:val="001E7E25"/>
    <w:rsid w:val="001F01BA"/>
    <w:rsid w:val="001F07AF"/>
    <w:rsid w:val="001F08EE"/>
    <w:rsid w:val="001F0CB3"/>
    <w:rsid w:val="001F0D6D"/>
    <w:rsid w:val="001F0F40"/>
    <w:rsid w:val="001F0FF0"/>
    <w:rsid w:val="001F10B8"/>
    <w:rsid w:val="001F10DA"/>
    <w:rsid w:val="001F15CC"/>
    <w:rsid w:val="001F18F2"/>
    <w:rsid w:val="001F194E"/>
    <w:rsid w:val="001F1D94"/>
    <w:rsid w:val="001F1E78"/>
    <w:rsid w:val="001F22D0"/>
    <w:rsid w:val="001F238F"/>
    <w:rsid w:val="001F2397"/>
    <w:rsid w:val="001F2535"/>
    <w:rsid w:val="001F2B4C"/>
    <w:rsid w:val="001F2C95"/>
    <w:rsid w:val="001F3020"/>
    <w:rsid w:val="001F30AB"/>
    <w:rsid w:val="001F35BD"/>
    <w:rsid w:val="001F36D9"/>
    <w:rsid w:val="001F3B71"/>
    <w:rsid w:val="001F3B88"/>
    <w:rsid w:val="001F3FDE"/>
    <w:rsid w:val="001F44EF"/>
    <w:rsid w:val="001F4618"/>
    <w:rsid w:val="001F46F3"/>
    <w:rsid w:val="001F473B"/>
    <w:rsid w:val="001F4A1C"/>
    <w:rsid w:val="001F4AE5"/>
    <w:rsid w:val="001F4BB1"/>
    <w:rsid w:val="001F4D15"/>
    <w:rsid w:val="001F5220"/>
    <w:rsid w:val="001F578B"/>
    <w:rsid w:val="001F581D"/>
    <w:rsid w:val="001F5C6B"/>
    <w:rsid w:val="001F64CB"/>
    <w:rsid w:val="001F6586"/>
    <w:rsid w:val="001F6A8C"/>
    <w:rsid w:val="001F6AB1"/>
    <w:rsid w:val="001F7430"/>
    <w:rsid w:val="001F7431"/>
    <w:rsid w:val="001F7592"/>
    <w:rsid w:val="002002F0"/>
    <w:rsid w:val="002003E0"/>
    <w:rsid w:val="00200543"/>
    <w:rsid w:val="00200574"/>
    <w:rsid w:val="0020072D"/>
    <w:rsid w:val="00200B0C"/>
    <w:rsid w:val="00200B89"/>
    <w:rsid w:val="00200FB4"/>
    <w:rsid w:val="00201491"/>
    <w:rsid w:val="00201805"/>
    <w:rsid w:val="00201889"/>
    <w:rsid w:val="00201F97"/>
    <w:rsid w:val="002021E0"/>
    <w:rsid w:val="0020255E"/>
    <w:rsid w:val="002026E6"/>
    <w:rsid w:val="00202B86"/>
    <w:rsid w:val="00202BC5"/>
    <w:rsid w:val="00203003"/>
    <w:rsid w:val="0020311C"/>
    <w:rsid w:val="0020330D"/>
    <w:rsid w:val="00203509"/>
    <w:rsid w:val="00203567"/>
    <w:rsid w:val="002039DD"/>
    <w:rsid w:val="00203AB2"/>
    <w:rsid w:val="00203BEB"/>
    <w:rsid w:val="00203E77"/>
    <w:rsid w:val="002041B1"/>
    <w:rsid w:val="00204811"/>
    <w:rsid w:val="00204D54"/>
    <w:rsid w:val="00204E51"/>
    <w:rsid w:val="00204F4F"/>
    <w:rsid w:val="00205154"/>
    <w:rsid w:val="002051E5"/>
    <w:rsid w:val="00205A4C"/>
    <w:rsid w:val="00205C45"/>
    <w:rsid w:val="00205FAA"/>
    <w:rsid w:val="002062F2"/>
    <w:rsid w:val="002063BE"/>
    <w:rsid w:val="00206455"/>
    <w:rsid w:val="00206C9D"/>
    <w:rsid w:val="00207294"/>
    <w:rsid w:val="002073CB"/>
    <w:rsid w:val="0020779C"/>
    <w:rsid w:val="00207E41"/>
    <w:rsid w:val="00207EFB"/>
    <w:rsid w:val="00210029"/>
    <w:rsid w:val="00210E23"/>
    <w:rsid w:val="002112F5"/>
    <w:rsid w:val="00211305"/>
    <w:rsid w:val="00211483"/>
    <w:rsid w:val="002115A6"/>
    <w:rsid w:val="00211660"/>
    <w:rsid w:val="00211771"/>
    <w:rsid w:val="002119A4"/>
    <w:rsid w:val="00211A35"/>
    <w:rsid w:val="00211B8F"/>
    <w:rsid w:val="00211BC6"/>
    <w:rsid w:val="00211C5A"/>
    <w:rsid w:val="00211EE8"/>
    <w:rsid w:val="002121BF"/>
    <w:rsid w:val="00212376"/>
    <w:rsid w:val="00212804"/>
    <w:rsid w:val="00212A6F"/>
    <w:rsid w:val="00212F85"/>
    <w:rsid w:val="00213288"/>
    <w:rsid w:val="002132D0"/>
    <w:rsid w:val="002134EF"/>
    <w:rsid w:val="0021371B"/>
    <w:rsid w:val="00213F8B"/>
    <w:rsid w:val="00213FE0"/>
    <w:rsid w:val="00214B59"/>
    <w:rsid w:val="00214F36"/>
    <w:rsid w:val="00215445"/>
    <w:rsid w:val="00215451"/>
    <w:rsid w:val="0021577B"/>
    <w:rsid w:val="00215937"/>
    <w:rsid w:val="0021623F"/>
    <w:rsid w:val="00216551"/>
    <w:rsid w:val="002169F1"/>
    <w:rsid w:val="00216DF2"/>
    <w:rsid w:val="00216FB3"/>
    <w:rsid w:val="00216FF6"/>
    <w:rsid w:val="002171CC"/>
    <w:rsid w:val="0021762C"/>
    <w:rsid w:val="00217632"/>
    <w:rsid w:val="0021790E"/>
    <w:rsid w:val="00217945"/>
    <w:rsid w:val="00217AB9"/>
    <w:rsid w:val="00217BD7"/>
    <w:rsid w:val="00217C84"/>
    <w:rsid w:val="00217E60"/>
    <w:rsid w:val="00220178"/>
    <w:rsid w:val="00220959"/>
    <w:rsid w:val="00220ED0"/>
    <w:rsid w:val="002212CB"/>
    <w:rsid w:val="0022176B"/>
    <w:rsid w:val="002219A2"/>
    <w:rsid w:val="00221F94"/>
    <w:rsid w:val="00222014"/>
    <w:rsid w:val="002228F9"/>
    <w:rsid w:val="0022291A"/>
    <w:rsid w:val="00222C32"/>
    <w:rsid w:val="00222CBF"/>
    <w:rsid w:val="00222DD3"/>
    <w:rsid w:val="002230CE"/>
    <w:rsid w:val="00223796"/>
    <w:rsid w:val="00223998"/>
    <w:rsid w:val="00223BDA"/>
    <w:rsid w:val="00223D0C"/>
    <w:rsid w:val="00225107"/>
    <w:rsid w:val="00225253"/>
    <w:rsid w:val="00225337"/>
    <w:rsid w:val="00225514"/>
    <w:rsid w:val="00225942"/>
    <w:rsid w:val="00225B30"/>
    <w:rsid w:val="0022664E"/>
    <w:rsid w:val="0022665C"/>
    <w:rsid w:val="002267B7"/>
    <w:rsid w:val="00226846"/>
    <w:rsid w:val="00226B67"/>
    <w:rsid w:val="00226C95"/>
    <w:rsid w:val="00226E98"/>
    <w:rsid w:val="0022707C"/>
    <w:rsid w:val="002271B7"/>
    <w:rsid w:val="00227601"/>
    <w:rsid w:val="00227618"/>
    <w:rsid w:val="002277C1"/>
    <w:rsid w:val="002279A1"/>
    <w:rsid w:val="00227D96"/>
    <w:rsid w:val="00227EEA"/>
    <w:rsid w:val="00227F25"/>
    <w:rsid w:val="0023030E"/>
    <w:rsid w:val="002308C8"/>
    <w:rsid w:val="00230AD7"/>
    <w:rsid w:val="00230DED"/>
    <w:rsid w:val="00230EA9"/>
    <w:rsid w:val="00231696"/>
    <w:rsid w:val="00231888"/>
    <w:rsid w:val="00231F50"/>
    <w:rsid w:val="00231FB6"/>
    <w:rsid w:val="002322D6"/>
    <w:rsid w:val="00232A12"/>
    <w:rsid w:val="00232C10"/>
    <w:rsid w:val="00232CFE"/>
    <w:rsid w:val="00233458"/>
    <w:rsid w:val="0023370A"/>
    <w:rsid w:val="0023378E"/>
    <w:rsid w:val="00233F63"/>
    <w:rsid w:val="00233F72"/>
    <w:rsid w:val="0023404E"/>
    <w:rsid w:val="002340D8"/>
    <w:rsid w:val="002340E5"/>
    <w:rsid w:val="00234192"/>
    <w:rsid w:val="002342F3"/>
    <w:rsid w:val="002344C1"/>
    <w:rsid w:val="002347BE"/>
    <w:rsid w:val="00234A8C"/>
    <w:rsid w:val="00234D6F"/>
    <w:rsid w:val="00235153"/>
    <w:rsid w:val="002351CF"/>
    <w:rsid w:val="0023523A"/>
    <w:rsid w:val="00235AD1"/>
    <w:rsid w:val="00235C6A"/>
    <w:rsid w:val="002363DD"/>
    <w:rsid w:val="0023681C"/>
    <w:rsid w:val="00236945"/>
    <w:rsid w:val="002369D1"/>
    <w:rsid w:val="00236A22"/>
    <w:rsid w:val="00236E17"/>
    <w:rsid w:val="002372DB"/>
    <w:rsid w:val="002376CE"/>
    <w:rsid w:val="0023787A"/>
    <w:rsid w:val="00237FA4"/>
    <w:rsid w:val="0024095B"/>
    <w:rsid w:val="00240C7B"/>
    <w:rsid w:val="002411C5"/>
    <w:rsid w:val="00241271"/>
    <w:rsid w:val="00241460"/>
    <w:rsid w:val="002414A7"/>
    <w:rsid w:val="002419CE"/>
    <w:rsid w:val="00242061"/>
    <w:rsid w:val="002422E5"/>
    <w:rsid w:val="0024244A"/>
    <w:rsid w:val="0024246F"/>
    <w:rsid w:val="0024278E"/>
    <w:rsid w:val="002428A6"/>
    <w:rsid w:val="00242981"/>
    <w:rsid w:val="00242C3B"/>
    <w:rsid w:val="00242C5B"/>
    <w:rsid w:val="00242FF9"/>
    <w:rsid w:val="00243439"/>
    <w:rsid w:val="00243A0B"/>
    <w:rsid w:val="00243D9C"/>
    <w:rsid w:val="002441C9"/>
    <w:rsid w:val="00244647"/>
    <w:rsid w:val="00244712"/>
    <w:rsid w:val="002447CC"/>
    <w:rsid w:val="00244844"/>
    <w:rsid w:val="00244A37"/>
    <w:rsid w:val="00244AB3"/>
    <w:rsid w:val="00244B0F"/>
    <w:rsid w:val="00244B5E"/>
    <w:rsid w:val="00244E3F"/>
    <w:rsid w:val="002450B9"/>
    <w:rsid w:val="00245204"/>
    <w:rsid w:val="002452C4"/>
    <w:rsid w:val="00245432"/>
    <w:rsid w:val="0024579C"/>
    <w:rsid w:val="00245869"/>
    <w:rsid w:val="0024596D"/>
    <w:rsid w:val="00245A1F"/>
    <w:rsid w:val="00245B9B"/>
    <w:rsid w:val="00245F83"/>
    <w:rsid w:val="0024635C"/>
    <w:rsid w:val="002467F9"/>
    <w:rsid w:val="00246825"/>
    <w:rsid w:val="00247108"/>
    <w:rsid w:val="0024786D"/>
    <w:rsid w:val="00250199"/>
    <w:rsid w:val="0025083C"/>
    <w:rsid w:val="00250877"/>
    <w:rsid w:val="00250F93"/>
    <w:rsid w:val="00250FBA"/>
    <w:rsid w:val="00251422"/>
    <w:rsid w:val="0025161E"/>
    <w:rsid w:val="002518C4"/>
    <w:rsid w:val="00251B5C"/>
    <w:rsid w:val="00251C8E"/>
    <w:rsid w:val="00251CB9"/>
    <w:rsid w:val="00252006"/>
    <w:rsid w:val="00252010"/>
    <w:rsid w:val="002520E1"/>
    <w:rsid w:val="00252258"/>
    <w:rsid w:val="00252521"/>
    <w:rsid w:val="00252787"/>
    <w:rsid w:val="00252977"/>
    <w:rsid w:val="00252A85"/>
    <w:rsid w:val="00253130"/>
    <w:rsid w:val="00253479"/>
    <w:rsid w:val="00253D36"/>
    <w:rsid w:val="00253D40"/>
    <w:rsid w:val="002540E7"/>
    <w:rsid w:val="00254936"/>
    <w:rsid w:val="002549F3"/>
    <w:rsid w:val="00255238"/>
    <w:rsid w:val="0025524C"/>
    <w:rsid w:val="002555D3"/>
    <w:rsid w:val="002557CA"/>
    <w:rsid w:val="00255837"/>
    <w:rsid w:val="002559CB"/>
    <w:rsid w:val="00255BA5"/>
    <w:rsid w:val="00255FCE"/>
    <w:rsid w:val="0025608F"/>
    <w:rsid w:val="002563C4"/>
    <w:rsid w:val="00256E85"/>
    <w:rsid w:val="00256FD1"/>
    <w:rsid w:val="00256FF6"/>
    <w:rsid w:val="00257111"/>
    <w:rsid w:val="002571F8"/>
    <w:rsid w:val="002573D4"/>
    <w:rsid w:val="00257598"/>
    <w:rsid w:val="00257684"/>
    <w:rsid w:val="00257755"/>
    <w:rsid w:val="00257F40"/>
    <w:rsid w:val="00260341"/>
    <w:rsid w:val="00260405"/>
    <w:rsid w:val="002608B5"/>
    <w:rsid w:val="00260AFA"/>
    <w:rsid w:val="00260B65"/>
    <w:rsid w:val="00261328"/>
    <w:rsid w:val="0026188B"/>
    <w:rsid w:val="00261E83"/>
    <w:rsid w:val="00262767"/>
    <w:rsid w:val="00262DE9"/>
    <w:rsid w:val="00262E4D"/>
    <w:rsid w:val="00262FDD"/>
    <w:rsid w:val="00263246"/>
    <w:rsid w:val="00263349"/>
    <w:rsid w:val="00263790"/>
    <w:rsid w:val="00263CB2"/>
    <w:rsid w:val="00263DA5"/>
    <w:rsid w:val="00263F47"/>
    <w:rsid w:val="0026413C"/>
    <w:rsid w:val="002647D3"/>
    <w:rsid w:val="00264D2C"/>
    <w:rsid w:val="00264EFC"/>
    <w:rsid w:val="00264FC7"/>
    <w:rsid w:val="0026532A"/>
    <w:rsid w:val="002655C7"/>
    <w:rsid w:val="00265B54"/>
    <w:rsid w:val="00265C33"/>
    <w:rsid w:val="00265D04"/>
    <w:rsid w:val="00266125"/>
    <w:rsid w:val="0026691E"/>
    <w:rsid w:val="00266C11"/>
    <w:rsid w:val="00266E63"/>
    <w:rsid w:val="002670DB"/>
    <w:rsid w:val="002676C2"/>
    <w:rsid w:val="00267929"/>
    <w:rsid w:val="00267BD6"/>
    <w:rsid w:val="00267FEF"/>
    <w:rsid w:val="00270891"/>
    <w:rsid w:val="00270969"/>
    <w:rsid w:val="00271531"/>
    <w:rsid w:val="00271B08"/>
    <w:rsid w:val="00271D72"/>
    <w:rsid w:val="00271F57"/>
    <w:rsid w:val="00271F7C"/>
    <w:rsid w:val="00272080"/>
    <w:rsid w:val="0027214E"/>
    <w:rsid w:val="00272256"/>
    <w:rsid w:val="00272A6A"/>
    <w:rsid w:val="00273C0F"/>
    <w:rsid w:val="00273D62"/>
    <w:rsid w:val="00273D68"/>
    <w:rsid w:val="00274132"/>
    <w:rsid w:val="002741B3"/>
    <w:rsid w:val="0027420F"/>
    <w:rsid w:val="0027425D"/>
    <w:rsid w:val="00274581"/>
    <w:rsid w:val="00274928"/>
    <w:rsid w:val="00274B04"/>
    <w:rsid w:val="002753EA"/>
    <w:rsid w:val="002761C2"/>
    <w:rsid w:val="00276E0E"/>
    <w:rsid w:val="00276EA0"/>
    <w:rsid w:val="00277185"/>
    <w:rsid w:val="002777AF"/>
    <w:rsid w:val="00277C80"/>
    <w:rsid w:val="00277D4C"/>
    <w:rsid w:val="0028011D"/>
    <w:rsid w:val="0028055E"/>
    <w:rsid w:val="002805A3"/>
    <w:rsid w:val="0028088C"/>
    <w:rsid w:val="002808DD"/>
    <w:rsid w:val="00280909"/>
    <w:rsid w:val="00280EC7"/>
    <w:rsid w:val="00281212"/>
    <w:rsid w:val="0028185E"/>
    <w:rsid w:val="00281ABD"/>
    <w:rsid w:val="00281E55"/>
    <w:rsid w:val="00281F54"/>
    <w:rsid w:val="002821EF"/>
    <w:rsid w:val="00282419"/>
    <w:rsid w:val="0028275F"/>
    <w:rsid w:val="002828FF"/>
    <w:rsid w:val="00282982"/>
    <w:rsid w:val="00282C4E"/>
    <w:rsid w:val="00282F4A"/>
    <w:rsid w:val="0028310C"/>
    <w:rsid w:val="00283215"/>
    <w:rsid w:val="00283378"/>
    <w:rsid w:val="0028356E"/>
    <w:rsid w:val="002836F0"/>
    <w:rsid w:val="00283837"/>
    <w:rsid w:val="00283B49"/>
    <w:rsid w:val="00283B67"/>
    <w:rsid w:val="00283CB8"/>
    <w:rsid w:val="002842E3"/>
    <w:rsid w:val="00284417"/>
    <w:rsid w:val="002848F2"/>
    <w:rsid w:val="00284AC9"/>
    <w:rsid w:val="00284DD0"/>
    <w:rsid w:val="002854F9"/>
    <w:rsid w:val="00285525"/>
    <w:rsid w:val="00285686"/>
    <w:rsid w:val="002857A4"/>
    <w:rsid w:val="00285D0B"/>
    <w:rsid w:val="00285D84"/>
    <w:rsid w:val="00285DF4"/>
    <w:rsid w:val="00285E8B"/>
    <w:rsid w:val="0028614F"/>
    <w:rsid w:val="00286153"/>
    <w:rsid w:val="00286459"/>
    <w:rsid w:val="00286492"/>
    <w:rsid w:val="0028653A"/>
    <w:rsid w:val="0028661E"/>
    <w:rsid w:val="00286D0E"/>
    <w:rsid w:val="00286E26"/>
    <w:rsid w:val="00286E47"/>
    <w:rsid w:val="00287624"/>
    <w:rsid w:val="0028767B"/>
    <w:rsid w:val="00287F1F"/>
    <w:rsid w:val="002903A3"/>
    <w:rsid w:val="002903F4"/>
    <w:rsid w:val="00290A98"/>
    <w:rsid w:val="002910C6"/>
    <w:rsid w:val="002912AE"/>
    <w:rsid w:val="002914DD"/>
    <w:rsid w:val="0029152B"/>
    <w:rsid w:val="002916B3"/>
    <w:rsid w:val="00291769"/>
    <w:rsid w:val="00291E34"/>
    <w:rsid w:val="00292191"/>
    <w:rsid w:val="002922A2"/>
    <w:rsid w:val="002924FC"/>
    <w:rsid w:val="0029265E"/>
    <w:rsid w:val="0029282E"/>
    <w:rsid w:val="00292853"/>
    <w:rsid w:val="0029295C"/>
    <w:rsid w:val="0029333B"/>
    <w:rsid w:val="002933A3"/>
    <w:rsid w:val="00293403"/>
    <w:rsid w:val="002935D0"/>
    <w:rsid w:val="0029364E"/>
    <w:rsid w:val="00293658"/>
    <w:rsid w:val="002937F8"/>
    <w:rsid w:val="00293A92"/>
    <w:rsid w:val="0029402B"/>
    <w:rsid w:val="0029415D"/>
    <w:rsid w:val="0029419D"/>
    <w:rsid w:val="0029464C"/>
    <w:rsid w:val="002946D6"/>
    <w:rsid w:val="00294B29"/>
    <w:rsid w:val="00294B8E"/>
    <w:rsid w:val="00294D32"/>
    <w:rsid w:val="00295479"/>
    <w:rsid w:val="00295745"/>
    <w:rsid w:val="002957C7"/>
    <w:rsid w:val="002959E1"/>
    <w:rsid w:val="00295DDB"/>
    <w:rsid w:val="00296039"/>
    <w:rsid w:val="00296291"/>
    <w:rsid w:val="002965B0"/>
    <w:rsid w:val="002968C7"/>
    <w:rsid w:val="0029693E"/>
    <w:rsid w:val="002969B0"/>
    <w:rsid w:val="00296EE5"/>
    <w:rsid w:val="00296F59"/>
    <w:rsid w:val="00297044"/>
    <w:rsid w:val="002973BB"/>
    <w:rsid w:val="00297801"/>
    <w:rsid w:val="00297E2C"/>
    <w:rsid w:val="002A01CE"/>
    <w:rsid w:val="002A07EB"/>
    <w:rsid w:val="002A0A27"/>
    <w:rsid w:val="002A0EB7"/>
    <w:rsid w:val="002A114E"/>
    <w:rsid w:val="002A1190"/>
    <w:rsid w:val="002A165A"/>
    <w:rsid w:val="002A1705"/>
    <w:rsid w:val="002A17C1"/>
    <w:rsid w:val="002A1BBE"/>
    <w:rsid w:val="002A1D80"/>
    <w:rsid w:val="002A2152"/>
    <w:rsid w:val="002A219C"/>
    <w:rsid w:val="002A2452"/>
    <w:rsid w:val="002A265C"/>
    <w:rsid w:val="002A2798"/>
    <w:rsid w:val="002A2974"/>
    <w:rsid w:val="002A2CA9"/>
    <w:rsid w:val="002A2E57"/>
    <w:rsid w:val="002A30E4"/>
    <w:rsid w:val="002A31C2"/>
    <w:rsid w:val="002A341D"/>
    <w:rsid w:val="002A3548"/>
    <w:rsid w:val="002A3599"/>
    <w:rsid w:val="002A3744"/>
    <w:rsid w:val="002A3774"/>
    <w:rsid w:val="002A38FB"/>
    <w:rsid w:val="002A4053"/>
    <w:rsid w:val="002A44B0"/>
    <w:rsid w:val="002A4533"/>
    <w:rsid w:val="002A45F1"/>
    <w:rsid w:val="002A48D6"/>
    <w:rsid w:val="002A4C6D"/>
    <w:rsid w:val="002A4E5A"/>
    <w:rsid w:val="002A5932"/>
    <w:rsid w:val="002A5F84"/>
    <w:rsid w:val="002A615F"/>
    <w:rsid w:val="002A62E3"/>
    <w:rsid w:val="002A6329"/>
    <w:rsid w:val="002A6489"/>
    <w:rsid w:val="002A64D7"/>
    <w:rsid w:val="002A64D9"/>
    <w:rsid w:val="002A654D"/>
    <w:rsid w:val="002A6586"/>
    <w:rsid w:val="002A65CC"/>
    <w:rsid w:val="002A65FB"/>
    <w:rsid w:val="002A6753"/>
    <w:rsid w:val="002A6989"/>
    <w:rsid w:val="002A6B68"/>
    <w:rsid w:val="002A73FD"/>
    <w:rsid w:val="002A7674"/>
    <w:rsid w:val="002A76EC"/>
    <w:rsid w:val="002A796F"/>
    <w:rsid w:val="002A7BC6"/>
    <w:rsid w:val="002A7F6D"/>
    <w:rsid w:val="002B005B"/>
    <w:rsid w:val="002B02B8"/>
    <w:rsid w:val="002B0544"/>
    <w:rsid w:val="002B0A8D"/>
    <w:rsid w:val="002B0DA1"/>
    <w:rsid w:val="002B1724"/>
    <w:rsid w:val="002B1848"/>
    <w:rsid w:val="002B18B3"/>
    <w:rsid w:val="002B1B51"/>
    <w:rsid w:val="002B1DDE"/>
    <w:rsid w:val="002B1E26"/>
    <w:rsid w:val="002B1F41"/>
    <w:rsid w:val="002B2199"/>
    <w:rsid w:val="002B2485"/>
    <w:rsid w:val="002B265D"/>
    <w:rsid w:val="002B2684"/>
    <w:rsid w:val="002B2D68"/>
    <w:rsid w:val="002B2E40"/>
    <w:rsid w:val="002B2E70"/>
    <w:rsid w:val="002B354C"/>
    <w:rsid w:val="002B3555"/>
    <w:rsid w:val="002B3C02"/>
    <w:rsid w:val="002B3D6D"/>
    <w:rsid w:val="002B3FDE"/>
    <w:rsid w:val="002B4287"/>
    <w:rsid w:val="002B4417"/>
    <w:rsid w:val="002B44C1"/>
    <w:rsid w:val="002B46D7"/>
    <w:rsid w:val="002B47B8"/>
    <w:rsid w:val="002B4A64"/>
    <w:rsid w:val="002B4DCF"/>
    <w:rsid w:val="002B4E6A"/>
    <w:rsid w:val="002B500C"/>
    <w:rsid w:val="002B5603"/>
    <w:rsid w:val="002B5A88"/>
    <w:rsid w:val="002B5C43"/>
    <w:rsid w:val="002B5CF9"/>
    <w:rsid w:val="002B60A7"/>
    <w:rsid w:val="002B631A"/>
    <w:rsid w:val="002B6DCD"/>
    <w:rsid w:val="002B7122"/>
    <w:rsid w:val="002B7155"/>
    <w:rsid w:val="002B720E"/>
    <w:rsid w:val="002B756F"/>
    <w:rsid w:val="002B759F"/>
    <w:rsid w:val="002B7B99"/>
    <w:rsid w:val="002B7BBF"/>
    <w:rsid w:val="002B7D99"/>
    <w:rsid w:val="002B7DF7"/>
    <w:rsid w:val="002C1271"/>
    <w:rsid w:val="002C13F3"/>
    <w:rsid w:val="002C1431"/>
    <w:rsid w:val="002C14A0"/>
    <w:rsid w:val="002C170D"/>
    <w:rsid w:val="002C1F50"/>
    <w:rsid w:val="002C2100"/>
    <w:rsid w:val="002C2375"/>
    <w:rsid w:val="002C23E8"/>
    <w:rsid w:val="002C2D3E"/>
    <w:rsid w:val="002C324E"/>
    <w:rsid w:val="002C3293"/>
    <w:rsid w:val="002C345B"/>
    <w:rsid w:val="002C3A0C"/>
    <w:rsid w:val="002C3B69"/>
    <w:rsid w:val="002C3B7A"/>
    <w:rsid w:val="002C3C8B"/>
    <w:rsid w:val="002C4073"/>
    <w:rsid w:val="002C4250"/>
    <w:rsid w:val="002C4460"/>
    <w:rsid w:val="002C48FD"/>
    <w:rsid w:val="002C4C8C"/>
    <w:rsid w:val="002C5130"/>
    <w:rsid w:val="002C5383"/>
    <w:rsid w:val="002C5400"/>
    <w:rsid w:val="002C5413"/>
    <w:rsid w:val="002C554D"/>
    <w:rsid w:val="002C56C2"/>
    <w:rsid w:val="002C5858"/>
    <w:rsid w:val="002C59DD"/>
    <w:rsid w:val="002C61BE"/>
    <w:rsid w:val="002C6927"/>
    <w:rsid w:val="002C6BD3"/>
    <w:rsid w:val="002C706C"/>
    <w:rsid w:val="002C725A"/>
    <w:rsid w:val="002C7388"/>
    <w:rsid w:val="002C7EAC"/>
    <w:rsid w:val="002C7FA1"/>
    <w:rsid w:val="002D0133"/>
    <w:rsid w:val="002D0957"/>
    <w:rsid w:val="002D0A2F"/>
    <w:rsid w:val="002D0F8C"/>
    <w:rsid w:val="002D10E6"/>
    <w:rsid w:val="002D12A1"/>
    <w:rsid w:val="002D15FB"/>
    <w:rsid w:val="002D182C"/>
    <w:rsid w:val="002D1AC9"/>
    <w:rsid w:val="002D1C2C"/>
    <w:rsid w:val="002D1F35"/>
    <w:rsid w:val="002D2031"/>
    <w:rsid w:val="002D24E1"/>
    <w:rsid w:val="002D26C7"/>
    <w:rsid w:val="002D26F3"/>
    <w:rsid w:val="002D314F"/>
    <w:rsid w:val="002D3373"/>
    <w:rsid w:val="002D3400"/>
    <w:rsid w:val="002D34C3"/>
    <w:rsid w:val="002D35CE"/>
    <w:rsid w:val="002D3718"/>
    <w:rsid w:val="002D399F"/>
    <w:rsid w:val="002D3DB0"/>
    <w:rsid w:val="002D4050"/>
    <w:rsid w:val="002D41E5"/>
    <w:rsid w:val="002D4257"/>
    <w:rsid w:val="002D426E"/>
    <w:rsid w:val="002D43C7"/>
    <w:rsid w:val="002D462B"/>
    <w:rsid w:val="002D46AA"/>
    <w:rsid w:val="002D4A45"/>
    <w:rsid w:val="002D4CE7"/>
    <w:rsid w:val="002D4DBF"/>
    <w:rsid w:val="002D5085"/>
    <w:rsid w:val="002D50F0"/>
    <w:rsid w:val="002D523D"/>
    <w:rsid w:val="002D5723"/>
    <w:rsid w:val="002D574A"/>
    <w:rsid w:val="002D5826"/>
    <w:rsid w:val="002D5C63"/>
    <w:rsid w:val="002D5DEC"/>
    <w:rsid w:val="002D5F00"/>
    <w:rsid w:val="002D654B"/>
    <w:rsid w:val="002D66C8"/>
    <w:rsid w:val="002D6860"/>
    <w:rsid w:val="002D6870"/>
    <w:rsid w:val="002D6886"/>
    <w:rsid w:val="002D6936"/>
    <w:rsid w:val="002D6EB9"/>
    <w:rsid w:val="002D72A2"/>
    <w:rsid w:val="002D76FD"/>
    <w:rsid w:val="002D773A"/>
    <w:rsid w:val="002D773E"/>
    <w:rsid w:val="002D7765"/>
    <w:rsid w:val="002D79FE"/>
    <w:rsid w:val="002D7C10"/>
    <w:rsid w:val="002D7E03"/>
    <w:rsid w:val="002D7E86"/>
    <w:rsid w:val="002E0747"/>
    <w:rsid w:val="002E085E"/>
    <w:rsid w:val="002E0A1B"/>
    <w:rsid w:val="002E1014"/>
    <w:rsid w:val="002E12BC"/>
    <w:rsid w:val="002E1316"/>
    <w:rsid w:val="002E1588"/>
    <w:rsid w:val="002E1614"/>
    <w:rsid w:val="002E190D"/>
    <w:rsid w:val="002E1DEF"/>
    <w:rsid w:val="002E2039"/>
    <w:rsid w:val="002E20F5"/>
    <w:rsid w:val="002E2437"/>
    <w:rsid w:val="002E2B27"/>
    <w:rsid w:val="002E2CB6"/>
    <w:rsid w:val="002E2F5E"/>
    <w:rsid w:val="002E38E4"/>
    <w:rsid w:val="002E3A14"/>
    <w:rsid w:val="002E40A2"/>
    <w:rsid w:val="002E4265"/>
    <w:rsid w:val="002E4279"/>
    <w:rsid w:val="002E440A"/>
    <w:rsid w:val="002E4984"/>
    <w:rsid w:val="002E4AC8"/>
    <w:rsid w:val="002E4D54"/>
    <w:rsid w:val="002E4EF5"/>
    <w:rsid w:val="002E55CE"/>
    <w:rsid w:val="002E5B49"/>
    <w:rsid w:val="002E5BD4"/>
    <w:rsid w:val="002E5BFC"/>
    <w:rsid w:val="002E5DA5"/>
    <w:rsid w:val="002E63B2"/>
    <w:rsid w:val="002E6401"/>
    <w:rsid w:val="002E6417"/>
    <w:rsid w:val="002E66EF"/>
    <w:rsid w:val="002E6837"/>
    <w:rsid w:val="002E689E"/>
    <w:rsid w:val="002E6CA8"/>
    <w:rsid w:val="002E6CC0"/>
    <w:rsid w:val="002E6DDE"/>
    <w:rsid w:val="002E71BF"/>
    <w:rsid w:val="002E71D3"/>
    <w:rsid w:val="002E7248"/>
    <w:rsid w:val="002E7483"/>
    <w:rsid w:val="002E7805"/>
    <w:rsid w:val="002E7BBB"/>
    <w:rsid w:val="002F00C0"/>
    <w:rsid w:val="002F01DA"/>
    <w:rsid w:val="002F0687"/>
    <w:rsid w:val="002F06C7"/>
    <w:rsid w:val="002F079D"/>
    <w:rsid w:val="002F089C"/>
    <w:rsid w:val="002F10BB"/>
    <w:rsid w:val="002F16A6"/>
    <w:rsid w:val="002F170F"/>
    <w:rsid w:val="002F1B86"/>
    <w:rsid w:val="002F1BEF"/>
    <w:rsid w:val="002F1EC1"/>
    <w:rsid w:val="002F233E"/>
    <w:rsid w:val="002F29A0"/>
    <w:rsid w:val="002F2C60"/>
    <w:rsid w:val="002F2D66"/>
    <w:rsid w:val="002F2E07"/>
    <w:rsid w:val="002F3329"/>
    <w:rsid w:val="002F34A2"/>
    <w:rsid w:val="002F35C4"/>
    <w:rsid w:val="002F366C"/>
    <w:rsid w:val="002F3ADF"/>
    <w:rsid w:val="002F3D91"/>
    <w:rsid w:val="002F410F"/>
    <w:rsid w:val="002F484D"/>
    <w:rsid w:val="002F4B35"/>
    <w:rsid w:val="002F4EE4"/>
    <w:rsid w:val="002F4FC2"/>
    <w:rsid w:val="002F4FF7"/>
    <w:rsid w:val="002F50B3"/>
    <w:rsid w:val="002F53FF"/>
    <w:rsid w:val="002F56F0"/>
    <w:rsid w:val="002F5955"/>
    <w:rsid w:val="002F59E2"/>
    <w:rsid w:val="002F6064"/>
    <w:rsid w:val="002F636F"/>
    <w:rsid w:val="002F65D9"/>
    <w:rsid w:val="002F66C4"/>
    <w:rsid w:val="002F69B0"/>
    <w:rsid w:val="002F69E6"/>
    <w:rsid w:val="002F6AC7"/>
    <w:rsid w:val="002F6EC8"/>
    <w:rsid w:val="002F7107"/>
    <w:rsid w:val="002F72DA"/>
    <w:rsid w:val="002F72FA"/>
    <w:rsid w:val="002F786C"/>
    <w:rsid w:val="002F7D75"/>
    <w:rsid w:val="002F7E44"/>
    <w:rsid w:val="0030012A"/>
    <w:rsid w:val="00300217"/>
    <w:rsid w:val="00300B22"/>
    <w:rsid w:val="00300E15"/>
    <w:rsid w:val="00300F4C"/>
    <w:rsid w:val="00301010"/>
    <w:rsid w:val="003010C8"/>
    <w:rsid w:val="003013C2"/>
    <w:rsid w:val="00301B58"/>
    <w:rsid w:val="003024DD"/>
    <w:rsid w:val="003027D6"/>
    <w:rsid w:val="00302C3F"/>
    <w:rsid w:val="00302C80"/>
    <w:rsid w:val="0030304F"/>
    <w:rsid w:val="003030F8"/>
    <w:rsid w:val="003034BA"/>
    <w:rsid w:val="003039F7"/>
    <w:rsid w:val="00303AC4"/>
    <w:rsid w:val="00303D8E"/>
    <w:rsid w:val="0030414C"/>
    <w:rsid w:val="00304188"/>
    <w:rsid w:val="003046A7"/>
    <w:rsid w:val="00304F5D"/>
    <w:rsid w:val="0030502D"/>
    <w:rsid w:val="003052CA"/>
    <w:rsid w:val="00305428"/>
    <w:rsid w:val="0030563F"/>
    <w:rsid w:val="003059DF"/>
    <w:rsid w:val="00306014"/>
    <w:rsid w:val="00306205"/>
    <w:rsid w:val="003065E0"/>
    <w:rsid w:val="003067E1"/>
    <w:rsid w:val="00306BDB"/>
    <w:rsid w:val="00306D09"/>
    <w:rsid w:val="0030707B"/>
    <w:rsid w:val="003070AF"/>
    <w:rsid w:val="00307379"/>
    <w:rsid w:val="00307750"/>
    <w:rsid w:val="003077F8"/>
    <w:rsid w:val="00307A85"/>
    <w:rsid w:val="00307D18"/>
    <w:rsid w:val="003103A7"/>
    <w:rsid w:val="0031041A"/>
    <w:rsid w:val="00310677"/>
    <w:rsid w:val="00310A7D"/>
    <w:rsid w:val="00310DEA"/>
    <w:rsid w:val="00310F57"/>
    <w:rsid w:val="00310FA1"/>
    <w:rsid w:val="003113C0"/>
    <w:rsid w:val="00311439"/>
    <w:rsid w:val="00311895"/>
    <w:rsid w:val="00311B3C"/>
    <w:rsid w:val="003124AD"/>
    <w:rsid w:val="003127E5"/>
    <w:rsid w:val="003128B7"/>
    <w:rsid w:val="00312984"/>
    <w:rsid w:val="00312B41"/>
    <w:rsid w:val="00312E20"/>
    <w:rsid w:val="00312EDA"/>
    <w:rsid w:val="00313949"/>
    <w:rsid w:val="00313A66"/>
    <w:rsid w:val="00313ADC"/>
    <w:rsid w:val="00313DAC"/>
    <w:rsid w:val="00313F11"/>
    <w:rsid w:val="003144C2"/>
    <w:rsid w:val="003148D8"/>
    <w:rsid w:val="00314946"/>
    <w:rsid w:val="00314A8D"/>
    <w:rsid w:val="00314AA0"/>
    <w:rsid w:val="00315173"/>
    <w:rsid w:val="0031540C"/>
    <w:rsid w:val="003155CD"/>
    <w:rsid w:val="00315F6C"/>
    <w:rsid w:val="0031604E"/>
    <w:rsid w:val="00316270"/>
    <w:rsid w:val="003163A9"/>
    <w:rsid w:val="003168B5"/>
    <w:rsid w:val="003169A7"/>
    <w:rsid w:val="003169CE"/>
    <w:rsid w:val="00316ED1"/>
    <w:rsid w:val="00316F55"/>
    <w:rsid w:val="00317115"/>
    <w:rsid w:val="0031723F"/>
    <w:rsid w:val="0031777D"/>
    <w:rsid w:val="003204A6"/>
    <w:rsid w:val="003204D2"/>
    <w:rsid w:val="003205AB"/>
    <w:rsid w:val="00320818"/>
    <w:rsid w:val="00320A0D"/>
    <w:rsid w:val="00320C5D"/>
    <w:rsid w:val="00320ED9"/>
    <w:rsid w:val="00321070"/>
    <w:rsid w:val="003210B6"/>
    <w:rsid w:val="003210B9"/>
    <w:rsid w:val="00321101"/>
    <w:rsid w:val="0032114C"/>
    <w:rsid w:val="00321330"/>
    <w:rsid w:val="0032140F"/>
    <w:rsid w:val="0032156B"/>
    <w:rsid w:val="00321779"/>
    <w:rsid w:val="00321829"/>
    <w:rsid w:val="003219C0"/>
    <w:rsid w:val="00321ACA"/>
    <w:rsid w:val="003225E8"/>
    <w:rsid w:val="0032288F"/>
    <w:rsid w:val="003228A1"/>
    <w:rsid w:val="00322DA4"/>
    <w:rsid w:val="00322DBF"/>
    <w:rsid w:val="00322ECF"/>
    <w:rsid w:val="00323100"/>
    <w:rsid w:val="00323134"/>
    <w:rsid w:val="003231EC"/>
    <w:rsid w:val="00323C4A"/>
    <w:rsid w:val="00323F60"/>
    <w:rsid w:val="0032451C"/>
    <w:rsid w:val="00324560"/>
    <w:rsid w:val="00324719"/>
    <w:rsid w:val="0032495F"/>
    <w:rsid w:val="00324A4F"/>
    <w:rsid w:val="00324ACA"/>
    <w:rsid w:val="00325094"/>
    <w:rsid w:val="003252A5"/>
    <w:rsid w:val="003254DB"/>
    <w:rsid w:val="003257CF"/>
    <w:rsid w:val="00325F64"/>
    <w:rsid w:val="00325FDD"/>
    <w:rsid w:val="00326002"/>
    <w:rsid w:val="0032618E"/>
    <w:rsid w:val="0032685C"/>
    <w:rsid w:val="003268EF"/>
    <w:rsid w:val="00326B83"/>
    <w:rsid w:val="00326BF8"/>
    <w:rsid w:val="00326E43"/>
    <w:rsid w:val="003276BA"/>
    <w:rsid w:val="00327C16"/>
    <w:rsid w:val="00330A2B"/>
    <w:rsid w:val="00330ED4"/>
    <w:rsid w:val="00330F0B"/>
    <w:rsid w:val="00330FAA"/>
    <w:rsid w:val="003310FD"/>
    <w:rsid w:val="003311F3"/>
    <w:rsid w:val="00331F45"/>
    <w:rsid w:val="00331F7B"/>
    <w:rsid w:val="003321A9"/>
    <w:rsid w:val="00332345"/>
    <w:rsid w:val="00332378"/>
    <w:rsid w:val="00332951"/>
    <w:rsid w:val="0033329F"/>
    <w:rsid w:val="003333BA"/>
    <w:rsid w:val="003335FA"/>
    <w:rsid w:val="0033367C"/>
    <w:rsid w:val="00333F33"/>
    <w:rsid w:val="00334221"/>
    <w:rsid w:val="0033445D"/>
    <w:rsid w:val="00334907"/>
    <w:rsid w:val="0033493D"/>
    <w:rsid w:val="00334945"/>
    <w:rsid w:val="00334A16"/>
    <w:rsid w:val="00334BD6"/>
    <w:rsid w:val="00334CE5"/>
    <w:rsid w:val="0033523F"/>
    <w:rsid w:val="00335250"/>
    <w:rsid w:val="003352C6"/>
    <w:rsid w:val="00335310"/>
    <w:rsid w:val="00335690"/>
    <w:rsid w:val="003358F7"/>
    <w:rsid w:val="003358FA"/>
    <w:rsid w:val="0033592F"/>
    <w:rsid w:val="00335B98"/>
    <w:rsid w:val="00336188"/>
    <w:rsid w:val="0033672B"/>
    <w:rsid w:val="00336AD3"/>
    <w:rsid w:val="00336CB1"/>
    <w:rsid w:val="003371BD"/>
    <w:rsid w:val="0033746E"/>
    <w:rsid w:val="003374B7"/>
    <w:rsid w:val="00337575"/>
    <w:rsid w:val="003379E4"/>
    <w:rsid w:val="00337AAE"/>
    <w:rsid w:val="00337C0D"/>
    <w:rsid w:val="00340710"/>
    <w:rsid w:val="003408D6"/>
    <w:rsid w:val="003409F1"/>
    <w:rsid w:val="00340C80"/>
    <w:rsid w:val="00340CBF"/>
    <w:rsid w:val="00340DDB"/>
    <w:rsid w:val="00341846"/>
    <w:rsid w:val="0034186E"/>
    <w:rsid w:val="00341872"/>
    <w:rsid w:val="00341BF3"/>
    <w:rsid w:val="00341ED6"/>
    <w:rsid w:val="0034253F"/>
    <w:rsid w:val="00342543"/>
    <w:rsid w:val="003425D7"/>
    <w:rsid w:val="003429C4"/>
    <w:rsid w:val="00342BE7"/>
    <w:rsid w:val="00343052"/>
    <w:rsid w:val="00343057"/>
    <w:rsid w:val="003430E1"/>
    <w:rsid w:val="00343307"/>
    <w:rsid w:val="00343933"/>
    <w:rsid w:val="00343C86"/>
    <w:rsid w:val="00343EF4"/>
    <w:rsid w:val="00344037"/>
    <w:rsid w:val="00344683"/>
    <w:rsid w:val="00344B5F"/>
    <w:rsid w:val="00344E8F"/>
    <w:rsid w:val="0034545A"/>
    <w:rsid w:val="00345818"/>
    <w:rsid w:val="00345910"/>
    <w:rsid w:val="00345A82"/>
    <w:rsid w:val="00345AAE"/>
    <w:rsid w:val="00345CB8"/>
    <w:rsid w:val="00345E1C"/>
    <w:rsid w:val="00346083"/>
    <w:rsid w:val="0034636D"/>
    <w:rsid w:val="003463E3"/>
    <w:rsid w:val="00346506"/>
    <w:rsid w:val="0034666A"/>
    <w:rsid w:val="003467BA"/>
    <w:rsid w:val="00346B4A"/>
    <w:rsid w:val="00346FD8"/>
    <w:rsid w:val="00347160"/>
    <w:rsid w:val="00347225"/>
    <w:rsid w:val="00347B45"/>
    <w:rsid w:val="00347B78"/>
    <w:rsid w:val="00347CEA"/>
    <w:rsid w:val="00347ECE"/>
    <w:rsid w:val="00350062"/>
    <w:rsid w:val="003500E4"/>
    <w:rsid w:val="0035040F"/>
    <w:rsid w:val="0035088A"/>
    <w:rsid w:val="003508F3"/>
    <w:rsid w:val="00350F4E"/>
    <w:rsid w:val="00350FF7"/>
    <w:rsid w:val="003511AE"/>
    <w:rsid w:val="003511C0"/>
    <w:rsid w:val="0035148D"/>
    <w:rsid w:val="003515B5"/>
    <w:rsid w:val="003517E1"/>
    <w:rsid w:val="00351801"/>
    <w:rsid w:val="00351B00"/>
    <w:rsid w:val="00351D05"/>
    <w:rsid w:val="00351F0D"/>
    <w:rsid w:val="003524D3"/>
    <w:rsid w:val="003524E4"/>
    <w:rsid w:val="003529EF"/>
    <w:rsid w:val="00352B1D"/>
    <w:rsid w:val="00352D75"/>
    <w:rsid w:val="00352E4E"/>
    <w:rsid w:val="003533A8"/>
    <w:rsid w:val="003536D3"/>
    <w:rsid w:val="0035371D"/>
    <w:rsid w:val="00353C63"/>
    <w:rsid w:val="003546AA"/>
    <w:rsid w:val="003548FD"/>
    <w:rsid w:val="00354B74"/>
    <w:rsid w:val="00354C0D"/>
    <w:rsid w:val="00354F5D"/>
    <w:rsid w:val="003550F8"/>
    <w:rsid w:val="003554FC"/>
    <w:rsid w:val="003559A2"/>
    <w:rsid w:val="00355A56"/>
    <w:rsid w:val="00355ABF"/>
    <w:rsid w:val="00355D13"/>
    <w:rsid w:val="00356481"/>
    <w:rsid w:val="00356C1E"/>
    <w:rsid w:val="00356FBD"/>
    <w:rsid w:val="00357363"/>
    <w:rsid w:val="00357441"/>
    <w:rsid w:val="00357503"/>
    <w:rsid w:val="00357616"/>
    <w:rsid w:val="003576EC"/>
    <w:rsid w:val="00357848"/>
    <w:rsid w:val="00357A21"/>
    <w:rsid w:val="00357BC2"/>
    <w:rsid w:val="00357DBF"/>
    <w:rsid w:val="00357FBF"/>
    <w:rsid w:val="003601B4"/>
    <w:rsid w:val="003606E1"/>
    <w:rsid w:val="00360CC0"/>
    <w:rsid w:val="00360F0A"/>
    <w:rsid w:val="00360F8C"/>
    <w:rsid w:val="00361078"/>
    <w:rsid w:val="0036112A"/>
    <w:rsid w:val="003614C0"/>
    <w:rsid w:val="003614EE"/>
    <w:rsid w:val="0036166D"/>
    <w:rsid w:val="00361B4C"/>
    <w:rsid w:val="00361D6D"/>
    <w:rsid w:val="0036265C"/>
    <w:rsid w:val="00362738"/>
    <w:rsid w:val="00362D86"/>
    <w:rsid w:val="00362E0D"/>
    <w:rsid w:val="0036300B"/>
    <w:rsid w:val="00363198"/>
    <w:rsid w:val="0036343E"/>
    <w:rsid w:val="00363651"/>
    <w:rsid w:val="00363773"/>
    <w:rsid w:val="003637C4"/>
    <w:rsid w:val="00363887"/>
    <w:rsid w:val="00363975"/>
    <w:rsid w:val="00363B0E"/>
    <w:rsid w:val="00363CD8"/>
    <w:rsid w:val="00363E4F"/>
    <w:rsid w:val="0036411A"/>
    <w:rsid w:val="003641AF"/>
    <w:rsid w:val="00364696"/>
    <w:rsid w:val="00364B13"/>
    <w:rsid w:val="003650E9"/>
    <w:rsid w:val="003654F4"/>
    <w:rsid w:val="003658DD"/>
    <w:rsid w:val="00365BF8"/>
    <w:rsid w:val="00365BFC"/>
    <w:rsid w:val="00365CB2"/>
    <w:rsid w:val="00365DB3"/>
    <w:rsid w:val="00366110"/>
    <w:rsid w:val="0036668B"/>
    <w:rsid w:val="00366BE7"/>
    <w:rsid w:val="00366D1D"/>
    <w:rsid w:val="00366F21"/>
    <w:rsid w:val="00366F67"/>
    <w:rsid w:val="0036729D"/>
    <w:rsid w:val="0036790B"/>
    <w:rsid w:val="00367A8E"/>
    <w:rsid w:val="00367DEA"/>
    <w:rsid w:val="003700A5"/>
    <w:rsid w:val="003703C3"/>
    <w:rsid w:val="0037053A"/>
    <w:rsid w:val="00370707"/>
    <w:rsid w:val="003709F8"/>
    <w:rsid w:val="00370A87"/>
    <w:rsid w:val="00370D30"/>
    <w:rsid w:val="00370EB2"/>
    <w:rsid w:val="00370F9C"/>
    <w:rsid w:val="00371016"/>
    <w:rsid w:val="00371247"/>
    <w:rsid w:val="00371257"/>
    <w:rsid w:val="00371840"/>
    <w:rsid w:val="0037191D"/>
    <w:rsid w:val="00371BB2"/>
    <w:rsid w:val="00371EA1"/>
    <w:rsid w:val="003722FA"/>
    <w:rsid w:val="003723AE"/>
    <w:rsid w:val="003723B5"/>
    <w:rsid w:val="003724B9"/>
    <w:rsid w:val="003724DB"/>
    <w:rsid w:val="003726A1"/>
    <w:rsid w:val="003726C7"/>
    <w:rsid w:val="003727E4"/>
    <w:rsid w:val="00372812"/>
    <w:rsid w:val="00372898"/>
    <w:rsid w:val="003728FD"/>
    <w:rsid w:val="003729BF"/>
    <w:rsid w:val="00372D58"/>
    <w:rsid w:val="00372D95"/>
    <w:rsid w:val="00373068"/>
    <w:rsid w:val="0037337F"/>
    <w:rsid w:val="00373755"/>
    <w:rsid w:val="00373819"/>
    <w:rsid w:val="003738A2"/>
    <w:rsid w:val="00373B9C"/>
    <w:rsid w:val="00373F28"/>
    <w:rsid w:val="00374F23"/>
    <w:rsid w:val="003750D7"/>
    <w:rsid w:val="00375381"/>
    <w:rsid w:val="003756C1"/>
    <w:rsid w:val="00375846"/>
    <w:rsid w:val="00375CB3"/>
    <w:rsid w:val="00375CE6"/>
    <w:rsid w:val="00375D4A"/>
    <w:rsid w:val="00375DE5"/>
    <w:rsid w:val="00376630"/>
    <w:rsid w:val="0037670B"/>
    <w:rsid w:val="00376F5A"/>
    <w:rsid w:val="00376FF9"/>
    <w:rsid w:val="0037743A"/>
    <w:rsid w:val="00377C27"/>
    <w:rsid w:val="003800DF"/>
    <w:rsid w:val="00380153"/>
    <w:rsid w:val="003801BE"/>
    <w:rsid w:val="00380267"/>
    <w:rsid w:val="00380271"/>
    <w:rsid w:val="0038048C"/>
    <w:rsid w:val="00380990"/>
    <w:rsid w:val="00380C6B"/>
    <w:rsid w:val="00380DD5"/>
    <w:rsid w:val="003815A3"/>
    <w:rsid w:val="003819BF"/>
    <w:rsid w:val="00381C24"/>
    <w:rsid w:val="00381CE8"/>
    <w:rsid w:val="00381F8D"/>
    <w:rsid w:val="0038220F"/>
    <w:rsid w:val="0038228A"/>
    <w:rsid w:val="003823DB"/>
    <w:rsid w:val="00382EC5"/>
    <w:rsid w:val="00382FF5"/>
    <w:rsid w:val="00383131"/>
    <w:rsid w:val="00383233"/>
    <w:rsid w:val="0038364F"/>
    <w:rsid w:val="0038367C"/>
    <w:rsid w:val="00383814"/>
    <w:rsid w:val="00383DD9"/>
    <w:rsid w:val="003845EF"/>
    <w:rsid w:val="003848E1"/>
    <w:rsid w:val="003850CE"/>
    <w:rsid w:val="003855EC"/>
    <w:rsid w:val="0038578C"/>
    <w:rsid w:val="00385DE2"/>
    <w:rsid w:val="00385F54"/>
    <w:rsid w:val="00386642"/>
    <w:rsid w:val="00386813"/>
    <w:rsid w:val="0038682A"/>
    <w:rsid w:val="003871DB"/>
    <w:rsid w:val="0038764F"/>
    <w:rsid w:val="00387C59"/>
    <w:rsid w:val="00387CAA"/>
    <w:rsid w:val="00387DFD"/>
    <w:rsid w:val="00387E79"/>
    <w:rsid w:val="00387F50"/>
    <w:rsid w:val="00387FF9"/>
    <w:rsid w:val="003900D8"/>
    <w:rsid w:val="0039054C"/>
    <w:rsid w:val="00390666"/>
    <w:rsid w:val="00390CBE"/>
    <w:rsid w:val="00390CCE"/>
    <w:rsid w:val="00390E8D"/>
    <w:rsid w:val="00391122"/>
    <w:rsid w:val="00391218"/>
    <w:rsid w:val="003912BD"/>
    <w:rsid w:val="003914C8"/>
    <w:rsid w:val="003916A3"/>
    <w:rsid w:val="0039192A"/>
    <w:rsid w:val="003919FB"/>
    <w:rsid w:val="00391BA8"/>
    <w:rsid w:val="00391CD2"/>
    <w:rsid w:val="00391DC3"/>
    <w:rsid w:val="00391E1E"/>
    <w:rsid w:val="003922BF"/>
    <w:rsid w:val="003923BF"/>
    <w:rsid w:val="003925AE"/>
    <w:rsid w:val="003926F7"/>
    <w:rsid w:val="00392C16"/>
    <w:rsid w:val="00392CFD"/>
    <w:rsid w:val="00392F41"/>
    <w:rsid w:val="0039345C"/>
    <w:rsid w:val="003936AE"/>
    <w:rsid w:val="003936BC"/>
    <w:rsid w:val="003938A0"/>
    <w:rsid w:val="003939E8"/>
    <w:rsid w:val="00393AC5"/>
    <w:rsid w:val="00393B22"/>
    <w:rsid w:val="00393C92"/>
    <w:rsid w:val="00393D38"/>
    <w:rsid w:val="00393DAC"/>
    <w:rsid w:val="0039419C"/>
    <w:rsid w:val="003941A7"/>
    <w:rsid w:val="003942F6"/>
    <w:rsid w:val="0039477D"/>
    <w:rsid w:val="00394B97"/>
    <w:rsid w:val="00394D01"/>
    <w:rsid w:val="00394E94"/>
    <w:rsid w:val="00395048"/>
    <w:rsid w:val="0039539A"/>
    <w:rsid w:val="0039550E"/>
    <w:rsid w:val="00395A0B"/>
    <w:rsid w:val="0039609D"/>
    <w:rsid w:val="0039643B"/>
    <w:rsid w:val="00396510"/>
    <w:rsid w:val="003969D8"/>
    <w:rsid w:val="00396B9D"/>
    <w:rsid w:val="00396C6B"/>
    <w:rsid w:val="00396FE6"/>
    <w:rsid w:val="003978BF"/>
    <w:rsid w:val="00397909"/>
    <w:rsid w:val="00397930"/>
    <w:rsid w:val="0039796B"/>
    <w:rsid w:val="003A0385"/>
    <w:rsid w:val="003A071E"/>
    <w:rsid w:val="003A0748"/>
    <w:rsid w:val="003A07A5"/>
    <w:rsid w:val="003A07D0"/>
    <w:rsid w:val="003A0A91"/>
    <w:rsid w:val="003A0EF0"/>
    <w:rsid w:val="003A1334"/>
    <w:rsid w:val="003A1529"/>
    <w:rsid w:val="003A15E2"/>
    <w:rsid w:val="003A1CA9"/>
    <w:rsid w:val="003A1E71"/>
    <w:rsid w:val="003A1FBE"/>
    <w:rsid w:val="003A2197"/>
    <w:rsid w:val="003A2269"/>
    <w:rsid w:val="003A2686"/>
    <w:rsid w:val="003A2972"/>
    <w:rsid w:val="003A2A20"/>
    <w:rsid w:val="003A2F05"/>
    <w:rsid w:val="003A2FA2"/>
    <w:rsid w:val="003A3384"/>
    <w:rsid w:val="003A38EC"/>
    <w:rsid w:val="003A3E41"/>
    <w:rsid w:val="003A3E75"/>
    <w:rsid w:val="003A3FF2"/>
    <w:rsid w:val="003A424E"/>
    <w:rsid w:val="003A457F"/>
    <w:rsid w:val="003A4855"/>
    <w:rsid w:val="003A4C4E"/>
    <w:rsid w:val="003A5BA2"/>
    <w:rsid w:val="003A5CDC"/>
    <w:rsid w:val="003A6175"/>
    <w:rsid w:val="003A61EC"/>
    <w:rsid w:val="003A6348"/>
    <w:rsid w:val="003A6797"/>
    <w:rsid w:val="003A683D"/>
    <w:rsid w:val="003A6844"/>
    <w:rsid w:val="003A7281"/>
    <w:rsid w:val="003B0061"/>
    <w:rsid w:val="003B008E"/>
    <w:rsid w:val="003B0093"/>
    <w:rsid w:val="003B00A3"/>
    <w:rsid w:val="003B01E7"/>
    <w:rsid w:val="003B0220"/>
    <w:rsid w:val="003B0482"/>
    <w:rsid w:val="003B0595"/>
    <w:rsid w:val="003B0A74"/>
    <w:rsid w:val="003B0AD3"/>
    <w:rsid w:val="003B0B6C"/>
    <w:rsid w:val="003B0B7F"/>
    <w:rsid w:val="003B0D27"/>
    <w:rsid w:val="003B0FA3"/>
    <w:rsid w:val="003B159D"/>
    <w:rsid w:val="003B1990"/>
    <w:rsid w:val="003B1FEF"/>
    <w:rsid w:val="003B2644"/>
    <w:rsid w:val="003B2746"/>
    <w:rsid w:val="003B2CA0"/>
    <w:rsid w:val="003B2E53"/>
    <w:rsid w:val="003B3BAE"/>
    <w:rsid w:val="003B3BEC"/>
    <w:rsid w:val="003B3D42"/>
    <w:rsid w:val="003B3F4C"/>
    <w:rsid w:val="003B4010"/>
    <w:rsid w:val="003B4031"/>
    <w:rsid w:val="003B464A"/>
    <w:rsid w:val="003B4A27"/>
    <w:rsid w:val="003B4A60"/>
    <w:rsid w:val="003B4E75"/>
    <w:rsid w:val="003B4F42"/>
    <w:rsid w:val="003B5021"/>
    <w:rsid w:val="003B5BD9"/>
    <w:rsid w:val="003B5E5F"/>
    <w:rsid w:val="003B5F85"/>
    <w:rsid w:val="003B6542"/>
    <w:rsid w:val="003B6659"/>
    <w:rsid w:val="003B6B1D"/>
    <w:rsid w:val="003B6CFB"/>
    <w:rsid w:val="003B6D79"/>
    <w:rsid w:val="003B71B2"/>
    <w:rsid w:val="003B7507"/>
    <w:rsid w:val="003B7575"/>
    <w:rsid w:val="003B75FE"/>
    <w:rsid w:val="003B7634"/>
    <w:rsid w:val="003B7E4D"/>
    <w:rsid w:val="003C00F8"/>
    <w:rsid w:val="003C01DB"/>
    <w:rsid w:val="003C052C"/>
    <w:rsid w:val="003C053B"/>
    <w:rsid w:val="003C0B47"/>
    <w:rsid w:val="003C0D49"/>
    <w:rsid w:val="003C0E71"/>
    <w:rsid w:val="003C0F3C"/>
    <w:rsid w:val="003C10F1"/>
    <w:rsid w:val="003C14BE"/>
    <w:rsid w:val="003C170E"/>
    <w:rsid w:val="003C1781"/>
    <w:rsid w:val="003C180E"/>
    <w:rsid w:val="003C1998"/>
    <w:rsid w:val="003C19F9"/>
    <w:rsid w:val="003C1A2C"/>
    <w:rsid w:val="003C1BF6"/>
    <w:rsid w:val="003C1EF1"/>
    <w:rsid w:val="003C2B58"/>
    <w:rsid w:val="003C3B0B"/>
    <w:rsid w:val="003C3C49"/>
    <w:rsid w:val="003C413A"/>
    <w:rsid w:val="003C4B81"/>
    <w:rsid w:val="003C4D2E"/>
    <w:rsid w:val="003C4D66"/>
    <w:rsid w:val="003C4D8C"/>
    <w:rsid w:val="003C5714"/>
    <w:rsid w:val="003C582F"/>
    <w:rsid w:val="003C59CD"/>
    <w:rsid w:val="003C5F6A"/>
    <w:rsid w:val="003C62E3"/>
    <w:rsid w:val="003C6F11"/>
    <w:rsid w:val="003C6F92"/>
    <w:rsid w:val="003C6FE0"/>
    <w:rsid w:val="003C7012"/>
    <w:rsid w:val="003C7634"/>
    <w:rsid w:val="003C778B"/>
    <w:rsid w:val="003C7F11"/>
    <w:rsid w:val="003D0310"/>
    <w:rsid w:val="003D03BD"/>
    <w:rsid w:val="003D071B"/>
    <w:rsid w:val="003D1019"/>
    <w:rsid w:val="003D11CF"/>
    <w:rsid w:val="003D1500"/>
    <w:rsid w:val="003D1590"/>
    <w:rsid w:val="003D15A5"/>
    <w:rsid w:val="003D15C5"/>
    <w:rsid w:val="003D178A"/>
    <w:rsid w:val="003D1795"/>
    <w:rsid w:val="003D2199"/>
    <w:rsid w:val="003D2246"/>
    <w:rsid w:val="003D294F"/>
    <w:rsid w:val="003D2953"/>
    <w:rsid w:val="003D29A0"/>
    <w:rsid w:val="003D2ABC"/>
    <w:rsid w:val="003D2D42"/>
    <w:rsid w:val="003D2D72"/>
    <w:rsid w:val="003D2E54"/>
    <w:rsid w:val="003D326A"/>
    <w:rsid w:val="003D32CF"/>
    <w:rsid w:val="003D347B"/>
    <w:rsid w:val="003D3920"/>
    <w:rsid w:val="003D3D37"/>
    <w:rsid w:val="003D3D93"/>
    <w:rsid w:val="003D4048"/>
    <w:rsid w:val="003D4222"/>
    <w:rsid w:val="003D4552"/>
    <w:rsid w:val="003D4829"/>
    <w:rsid w:val="003D482D"/>
    <w:rsid w:val="003D4A49"/>
    <w:rsid w:val="003D4D2C"/>
    <w:rsid w:val="003D50AF"/>
    <w:rsid w:val="003D54EE"/>
    <w:rsid w:val="003D55B3"/>
    <w:rsid w:val="003D5695"/>
    <w:rsid w:val="003D5751"/>
    <w:rsid w:val="003D5A9A"/>
    <w:rsid w:val="003D5AC6"/>
    <w:rsid w:val="003D5ACB"/>
    <w:rsid w:val="003D5C3E"/>
    <w:rsid w:val="003D5D2C"/>
    <w:rsid w:val="003D6524"/>
    <w:rsid w:val="003D655E"/>
    <w:rsid w:val="003D6EE5"/>
    <w:rsid w:val="003D7095"/>
    <w:rsid w:val="003D7662"/>
    <w:rsid w:val="003D77D8"/>
    <w:rsid w:val="003D7BE9"/>
    <w:rsid w:val="003D7CBE"/>
    <w:rsid w:val="003E031F"/>
    <w:rsid w:val="003E055C"/>
    <w:rsid w:val="003E09BC"/>
    <w:rsid w:val="003E09F9"/>
    <w:rsid w:val="003E0C59"/>
    <w:rsid w:val="003E0C6E"/>
    <w:rsid w:val="003E0E21"/>
    <w:rsid w:val="003E10BE"/>
    <w:rsid w:val="003E123B"/>
    <w:rsid w:val="003E1471"/>
    <w:rsid w:val="003E19A0"/>
    <w:rsid w:val="003E1C6C"/>
    <w:rsid w:val="003E1EDE"/>
    <w:rsid w:val="003E20A9"/>
    <w:rsid w:val="003E2265"/>
    <w:rsid w:val="003E22F0"/>
    <w:rsid w:val="003E24D4"/>
    <w:rsid w:val="003E2A07"/>
    <w:rsid w:val="003E2DB8"/>
    <w:rsid w:val="003E2F89"/>
    <w:rsid w:val="003E3064"/>
    <w:rsid w:val="003E3100"/>
    <w:rsid w:val="003E347C"/>
    <w:rsid w:val="003E34EB"/>
    <w:rsid w:val="003E3B51"/>
    <w:rsid w:val="003E3E61"/>
    <w:rsid w:val="003E3FC3"/>
    <w:rsid w:val="003E46DA"/>
    <w:rsid w:val="003E49C2"/>
    <w:rsid w:val="003E4B3B"/>
    <w:rsid w:val="003E4C45"/>
    <w:rsid w:val="003E4C72"/>
    <w:rsid w:val="003E5081"/>
    <w:rsid w:val="003E54BD"/>
    <w:rsid w:val="003E573F"/>
    <w:rsid w:val="003E5894"/>
    <w:rsid w:val="003E5C68"/>
    <w:rsid w:val="003E5CF3"/>
    <w:rsid w:val="003E5E6A"/>
    <w:rsid w:val="003E64EB"/>
    <w:rsid w:val="003E67B0"/>
    <w:rsid w:val="003E68B2"/>
    <w:rsid w:val="003E68D0"/>
    <w:rsid w:val="003E6C71"/>
    <w:rsid w:val="003E7676"/>
    <w:rsid w:val="003E76B8"/>
    <w:rsid w:val="003E782B"/>
    <w:rsid w:val="003E7A29"/>
    <w:rsid w:val="003E7A8B"/>
    <w:rsid w:val="003E7B11"/>
    <w:rsid w:val="003E7B49"/>
    <w:rsid w:val="003E7BD4"/>
    <w:rsid w:val="003E7EA3"/>
    <w:rsid w:val="003E7FD0"/>
    <w:rsid w:val="003F020A"/>
    <w:rsid w:val="003F03EF"/>
    <w:rsid w:val="003F05AF"/>
    <w:rsid w:val="003F09E2"/>
    <w:rsid w:val="003F0B80"/>
    <w:rsid w:val="003F0F0C"/>
    <w:rsid w:val="003F0F20"/>
    <w:rsid w:val="003F1107"/>
    <w:rsid w:val="003F1686"/>
    <w:rsid w:val="003F16E8"/>
    <w:rsid w:val="003F1713"/>
    <w:rsid w:val="003F1D22"/>
    <w:rsid w:val="003F1D73"/>
    <w:rsid w:val="003F1DBB"/>
    <w:rsid w:val="003F1E49"/>
    <w:rsid w:val="003F209E"/>
    <w:rsid w:val="003F20AC"/>
    <w:rsid w:val="003F271B"/>
    <w:rsid w:val="003F2D17"/>
    <w:rsid w:val="003F3382"/>
    <w:rsid w:val="003F3458"/>
    <w:rsid w:val="003F41A0"/>
    <w:rsid w:val="003F425F"/>
    <w:rsid w:val="003F444F"/>
    <w:rsid w:val="003F456F"/>
    <w:rsid w:val="003F4B87"/>
    <w:rsid w:val="003F4BE4"/>
    <w:rsid w:val="003F4C39"/>
    <w:rsid w:val="003F4D35"/>
    <w:rsid w:val="003F51ED"/>
    <w:rsid w:val="003F5617"/>
    <w:rsid w:val="003F5741"/>
    <w:rsid w:val="003F5892"/>
    <w:rsid w:val="003F5B62"/>
    <w:rsid w:val="003F5D21"/>
    <w:rsid w:val="003F61D0"/>
    <w:rsid w:val="003F67BD"/>
    <w:rsid w:val="003F6959"/>
    <w:rsid w:val="003F6C76"/>
    <w:rsid w:val="003F6D39"/>
    <w:rsid w:val="003F6D96"/>
    <w:rsid w:val="003F72B6"/>
    <w:rsid w:val="003F7549"/>
    <w:rsid w:val="004001DF"/>
    <w:rsid w:val="00400EBE"/>
    <w:rsid w:val="00400F9E"/>
    <w:rsid w:val="004011B4"/>
    <w:rsid w:val="004012AD"/>
    <w:rsid w:val="00401A58"/>
    <w:rsid w:val="00402111"/>
    <w:rsid w:val="00402368"/>
    <w:rsid w:val="004023D4"/>
    <w:rsid w:val="004025EE"/>
    <w:rsid w:val="004027C3"/>
    <w:rsid w:val="00402868"/>
    <w:rsid w:val="004029EC"/>
    <w:rsid w:val="00403223"/>
    <w:rsid w:val="00403516"/>
    <w:rsid w:val="0040361A"/>
    <w:rsid w:val="00403783"/>
    <w:rsid w:val="0040378E"/>
    <w:rsid w:val="004037F3"/>
    <w:rsid w:val="00403998"/>
    <w:rsid w:val="00403AA7"/>
    <w:rsid w:val="00403D45"/>
    <w:rsid w:val="00404288"/>
    <w:rsid w:val="00404333"/>
    <w:rsid w:val="004044A3"/>
    <w:rsid w:val="00404505"/>
    <w:rsid w:val="0040493E"/>
    <w:rsid w:val="00404998"/>
    <w:rsid w:val="00404B23"/>
    <w:rsid w:val="00404E90"/>
    <w:rsid w:val="00404F26"/>
    <w:rsid w:val="004051E2"/>
    <w:rsid w:val="004060E6"/>
    <w:rsid w:val="004063A4"/>
    <w:rsid w:val="0040665E"/>
    <w:rsid w:val="0040699F"/>
    <w:rsid w:val="004069F9"/>
    <w:rsid w:val="00406F6E"/>
    <w:rsid w:val="00406FBA"/>
    <w:rsid w:val="0040714B"/>
    <w:rsid w:val="004072C4"/>
    <w:rsid w:val="004075F3"/>
    <w:rsid w:val="00407DBD"/>
    <w:rsid w:val="00407EBD"/>
    <w:rsid w:val="0041040E"/>
    <w:rsid w:val="00410786"/>
    <w:rsid w:val="00410A5D"/>
    <w:rsid w:val="00410E27"/>
    <w:rsid w:val="004112FB"/>
    <w:rsid w:val="004114E4"/>
    <w:rsid w:val="00411622"/>
    <w:rsid w:val="0041163F"/>
    <w:rsid w:val="00411694"/>
    <w:rsid w:val="004118D4"/>
    <w:rsid w:val="00411A19"/>
    <w:rsid w:val="00411AE4"/>
    <w:rsid w:val="00411D65"/>
    <w:rsid w:val="00412115"/>
    <w:rsid w:val="00412505"/>
    <w:rsid w:val="00412897"/>
    <w:rsid w:val="00412AAF"/>
    <w:rsid w:val="00412B12"/>
    <w:rsid w:val="00412B5B"/>
    <w:rsid w:val="00412B7F"/>
    <w:rsid w:val="00412D38"/>
    <w:rsid w:val="00412EAB"/>
    <w:rsid w:val="00413435"/>
    <w:rsid w:val="0041357F"/>
    <w:rsid w:val="004135C3"/>
    <w:rsid w:val="004135E3"/>
    <w:rsid w:val="004136DA"/>
    <w:rsid w:val="0041388B"/>
    <w:rsid w:val="00413A69"/>
    <w:rsid w:val="00413C9F"/>
    <w:rsid w:val="00413D29"/>
    <w:rsid w:val="00413D99"/>
    <w:rsid w:val="00414613"/>
    <w:rsid w:val="004147C6"/>
    <w:rsid w:val="004148AE"/>
    <w:rsid w:val="00414B13"/>
    <w:rsid w:val="00414BC4"/>
    <w:rsid w:val="00414FC5"/>
    <w:rsid w:val="00415020"/>
    <w:rsid w:val="0041551C"/>
    <w:rsid w:val="00415864"/>
    <w:rsid w:val="00415B0E"/>
    <w:rsid w:val="00415CDB"/>
    <w:rsid w:val="00416008"/>
    <w:rsid w:val="00416013"/>
    <w:rsid w:val="00416255"/>
    <w:rsid w:val="004167DE"/>
    <w:rsid w:val="004167F0"/>
    <w:rsid w:val="00416C54"/>
    <w:rsid w:val="00416E40"/>
    <w:rsid w:val="00417059"/>
    <w:rsid w:val="004172B3"/>
    <w:rsid w:val="00417456"/>
    <w:rsid w:val="00417772"/>
    <w:rsid w:val="00417A84"/>
    <w:rsid w:val="00417BF2"/>
    <w:rsid w:val="00417D26"/>
    <w:rsid w:val="00417E43"/>
    <w:rsid w:val="00417EA1"/>
    <w:rsid w:val="00420DAA"/>
    <w:rsid w:val="00420E42"/>
    <w:rsid w:val="00420EA8"/>
    <w:rsid w:val="00421252"/>
    <w:rsid w:val="004212DC"/>
    <w:rsid w:val="004215A6"/>
    <w:rsid w:val="00421802"/>
    <w:rsid w:val="004218B7"/>
    <w:rsid w:val="004218E3"/>
    <w:rsid w:val="00421B02"/>
    <w:rsid w:val="00421CA4"/>
    <w:rsid w:val="00421CEA"/>
    <w:rsid w:val="00421F46"/>
    <w:rsid w:val="00421F97"/>
    <w:rsid w:val="00422624"/>
    <w:rsid w:val="0042284C"/>
    <w:rsid w:val="0042293D"/>
    <w:rsid w:val="00422B0A"/>
    <w:rsid w:val="00423314"/>
    <w:rsid w:val="004234E6"/>
    <w:rsid w:val="00423809"/>
    <w:rsid w:val="0042384D"/>
    <w:rsid w:val="00423928"/>
    <w:rsid w:val="00423CD8"/>
    <w:rsid w:val="00423D0B"/>
    <w:rsid w:val="00423DCA"/>
    <w:rsid w:val="00423E81"/>
    <w:rsid w:val="00424632"/>
    <w:rsid w:val="00424765"/>
    <w:rsid w:val="004249BE"/>
    <w:rsid w:val="004249E8"/>
    <w:rsid w:val="00424A8F"/>
    <w:rsid w:val="00424D12"/>
    <w:rsid w:val="0042571F"/>
    <w:rsid w:val="004259AE"/>
    <w:rsid w:val="0042622D"/>
    <w:rsid w:val="00426258"/>
    <w:rsid w:val="004264E9"/>
    <w:rsid w:val="004266FC"/>
    <w:rsid w:val="004267B5"/>
    <w:rsid w:val="00426A5F"/>
    <w:rsid w:val="00426A66"/>
    <w:rsid w:val="00426ACA"/>
    <w:rsid w:val="00427263"/>
    <w:rsid w:val="004274B6"/>
    <w:rsid w:val="00427FE8"/>
    <w:rsid w:val="00430228"/>
    <w:rsid w:val="00430593"/>
    <w:rsid w:val="00430695"/>
    <w:rsid w:val="00430797"/>
    <w:rsid w:val="00431008"/>
    <w:rsid w:val="00431292"/>
    <w:rsid w:val="00431354"/>
    <w:rsid w:val="004313EB"/>
    <w:rsid w:val="00431965"/>
    <w:rsid w:val="00431E1F"/>
    <w:rsid w:val="00432772"/>
    <w:rsid w:val="00432F66"/>
    <w:rsid w:val="0043341E"/>
    <w:rsid w:val="00433A0C"/>
    <w:rsid w:val="00433BB9"/>
    <w:rsid w:val="00433CD3"/>
    <w:rsid w:val="0043401D"/>
    <w:rsid w:val="00434186"/>
    <w:rsid w:val="00434C09"/>
    <w:rsid w:val="00434C89"/>
    <w:rsid w:val="004350CB"/>
    <w:rsid w:val="00435368"/>
    <w:rsid w:val="004353A1"/>
    <w:rsid w:val="0043563B"/>
    <w:rsid w:val="00436289"/>
    <w:rsid w:val="004363E3"/>
    <w:rsid w:val="00436825"/>
    <w:rsid w:val="004368DB"/>
    <w:rsid w:val="004368EA"/>
    <w:rsid w:val="00436B6B"/>
    <w:rsid w:val="00436B9A"/>
    <w:rsid w:val="00436DA0"/>
    <w:rsid w:val="00436F91"/>
    <w:rsid w:val="0043707F"/>
    <w:rsid w:val="004371C4"/>
    <w:rsid w:val="00437308"/>
    <w:rsid w:val="004377AD"/>
    <w:rsid w:val="004377FF"/>
    <w:rsid w:val="00437831"/>
    <w:rsid w:val="004378A6"/>
    <w:rsid w:val="00437EE8"/>
    <w:rsid w:val="00437EF4"/>
    <w:rsid w:val="00437F85"/>
    <w:rsid w:val="0044023A"/>
    <w:rsid w:val="004403DB"/>
    <w:rsid w:val="00440A01"/>
    <w:rsid w:val="00440E9F"/>
    <w:rsid w:val="00440EF6"/>
    <w:rsid w:val="00440FDA"/>
    <w:rsid w:val="0044102E"/>
    <w:rsid w:val="00441377"/>
    <w:rsid w:val="00441471"/>
    <w:rsid w:val="004414A5"/>
    <w:rsid w:val="00441C4B"/>
    <w:rsid w:val="00441E02"/>
    <w:rsid w:val="00441F2F"/>
    <w:rsid w:val="0044223D"/>
    <w:rsid w:val="004423F9"/>
    <w:rsid w:val="004424CB"/>
    <w:rsid w:val="00442565"/>
    <w:rsid w:val="00442669"/>
    <w:rsid w:val="00442755"/>
    <w:rsid w:val="00442B1C"/>
    <w:rsid w:val="00442EC2"/>
    <w:rsid w:val="00442FD0"/>
    <w:rsid w:val="004432B5"/>
    <w:rsid w:val="0044345D"/>
    <w:rsid w:val="00443611"/>
    <w:rsid w:val="00443983"/>
    <w:rsid w:val="004442CD"/>
    <w:rsid w:val="0044493F"/>
    <w:rsid w:val="00444B3D"/>
    <w:rsid w:val="00444FBD"/>
    <w:rsid w:val="004453A5"/>
    <w:rsid w:val="00445457"/>
    <w:rsid w:val="00445864"/>
    <w:rsid w:val="00445AC0"/>
    <w:rsid w:val="00445D26"/>
    <w:rsid w:val="00445D40"/>
    <w:rsid w:val="004460AD"/>
    <w:rsid w:val="004462EB"/>
    <w:rsid w:val="00446540"/>
    <w:rsid w:val="00446564"/>
    <w:rsid w:val="004465E6"/>
    <w:rsid w:val="00446803"/>
    <w:rsid w:val="00446CA0"/>
    <w:rsid w:val="00446CDD"/>
    <w:rsid w:val="00447499"/>
    <w:rsid w:val="00447564"/>
    <w:rsid w:val="0045012A"/>
    <w:rsid w:val="004501EE"/>
    <w:rsid w:val="00450453"/>
    <w:rsid w:val="0045076F"/>
    <w:rsid w:val="0045097C"/>
    <w:rsid w:val="00450995"/>
    <w:rsid w:val="00450A80"/>
    <w:rsid w:val="00450B3C"/>
    <w:rsid w:val="00450C49"/>
    <w:rsid w:val="0045145B"/>
    <w:rsid w:val="004522A9"/>
    <w:rsid w:val="00452444"/>
    <w:rsid w:val="00452539"/>
    <w:rsid w:val="00452C19"/>
    <w:rsid w:val="00452F59"/>
    <w:rsid w:val="0045311B"/>
    <w:rsid w:val="004531E1"/>
    <w:rsid w:val="0045393D"/>
    <w:rsid w:val="0045395D"/>
    <w:rsid w:val="00454439"/>
    <w:rsid w:val="00454447"/>
    <w:rsid w:val="004545BA"/>
    <w:rsid w:val="0045467F"/>
    <w:rsid w:val="004546BD"/>
    <w:rsid w:val="00454839"/>
    <w:rsid w:val="00454A8C"/>
    <w:rsid w:val="00454C14"/>
    <w:rsid w:val="00454D70"/>
    <w:rsid w:val="00454D81"/>
    <w:rsid w:val="0045553B"/>
    <w:rsid w:val="004556E7"/>
    <w:rsid w:val="004557A5"/>
    <w:rsid w:val="004558DF"/>
    <w:rsid w:val="00455BC0"/>
    <w:rsid w:val="0045602B"/>
    <w:rsid w:val="00456759"/>
    <w:rsid w:val="00456967"/>
    <w:rsid w:val="00456C24"/>
    <w:rsid w:val="00456C89"/>
    <w:rsid w:val="00456ED6"/>
    <w:rsid w:val="00456FDE"/>
    <w:rsid w:val="004571D3"/>
    <w:rsid w:val="004572D4"/>
    <w:rsid w:val="00457551"/>
    <w:rsid w:val="00457C6A"/>
    <w:rsid w:val="00457CB2"/>
    <w:rsid w:val="0046006F"/>
    <w:rsid w:val="0046019F"/>
    <w:rsid w:val="00460A21"/>
    <w:rsid w:val="00460A5D"/>
    <w:rsid w:val="00460D80"/>
    <w:rsid w:val="00460E7C"/>
    <w:rsid w:val="00460F36"/>
    <w:rsid w:val="0046105F"/>
    <w:rsid w:val="0046123B"/>
    <w:rsid w:val="00461280"/>
    <w:rsid w:val="004612AB"/>
    <w:rsid w:val="004612D5"/>
    <w:rsid w:val="0046135B"/>
    <w:rsid w:val="00461766"/>
    <w:rsid w:val="00461956"/>
    <w:rsid w:val="0046195B"/>
    <w:rsid w:val="00461A91"/>
    <w:rsid w:val="0046270C"/>
    <w:rsid w:val="00462E03"/>
    <w:rsid w:val="0046357D"/>
    <w:rsid w:val="00463633"/>
    <w:rsid w:val="004638ED"/>
    <w:rsid w:val="00463A80"/>
    <w:rsid w:val="00463DD5"/>
    <w:rsid w:val="00463E4F"/>
    <w:rsid w:val="00463E58"/>
    <w:rsid w:val="00463E7C"/>
    <w:rsid w:val="00464047"/>
    <w:rsid w:val="00464141"/>
    <w:rsid w:val="004641E6"/>
    <w:rsid w:val="00464C02"/>
    <w:rsid w:val="0046502E"/>
    <w:rsid w:val="00465204"/>
    <w:rsid w:val="00465473"/>
    <w:rsid w:val="004654FC"/>
    <w:rsid w:val="00465776"/>
    <w:rsid w:val="00465DD1"/>
    <w:rsid w:val="00465E46"/>
    <w:rsid w:val="00465FF0"/>
    <w:rsid w:val="00466324"/>
    <w:rsid w:val="00466755"/>
    <w:rsid w:val="00466A0F"/>
    <w:rsid w:val="00466C62"/>
    <w:rsid w:val="00466DC8"/>
    <w:rsid w:val="00466ED2"/>
    <w:rsid w:val="00466F39"/>
    <w:rsid w:val="00467343"/>
    <w:rsid w:val="00467532"/>
    <w:rsid w:val="00467851"/>
    <w:rsid w:val="00467CAD"/>
    <w:rsid w:val="00467D4D"/>
    <w:rsid w:val="00467F74"/>
    <w:rsid w:val="00470322"/>
    <w:rsid w:val="0047045A"/>
    <w:rsid w:val="00470591"/>
    <w:rsid w:val="0047065C"/>
    <w:rsid w:val="00471064"/>
    <w:rsid w:val="0047127E"/>
    <w:rsid w:val="00471471"/>
    <w:rsid w:val="00471526"/>
    <w:rsid w:val="00471B83"/>
    <w:rsid w:val="00471BEC"/>
    <w:rsid w:val="00471C68"/>
    <w:rsid w:val="00471FD7"/>
    <w:rsid w:val="00472322"/>
    <w:rsid w:val="0047234C"/>
    <w:rsid w:val="004723EC"/>
    <w:rsid w:val="00472437"/>
    <w:rsid w:val="0047267D"/>
    <w:rsid w:val="004726FC"/>
    <w:rsid w:val="00472A40"/>
    <w:rsid w:val="0047319D"/>
    <w:rsid w:val="004732C7"/>
    <w:rsid w:val="004743F0"/>
    <w:rsid w:val="004747D7"/>
    <w:rsid w:val="00474911"/>
    <w:rsid w:val="00474F3A"/>
    <w:rsid w:val="0047512C"/>
    <w:rsid w:val="00475844"/>
    <w:rsid w:val="00475949"/>
    <w:rsid w:val="00476020"/>
    <w:rsid w:val="004765E1"/>
    <w:rsid w:val="004768D0"/>
    <w:rsid w:val="004769E8"/>
    <w:rsid w:val="00476D9D"/>
    <w:rsid w:val="00476DD2"/>
    <w:rsid w:val="00476EAC"/>
    <w:rsid w:val="004770F4"/>
    <w:rsid w:val="00477665"/>
    <w:rsid w:val="004776E3"/>
    <w:rsid w:val="0047794A"/>
    <w:rsid w:val="00477A85"/>
    <w:rsid w:val="00477DFC"/>
    <w:rsid w:val="00477F0B"/>
    <w:rsid w:val="00477F2B"/>
    <w:rsid w:val="00477F6C"/>
    <w:rsid w:val="0048016A"/>
    <w:rsid w:val="004803E4"/>
    <w:rsid w:val="004804D3"/>
    <w:rsid w:val="0048094B"/>
    <w:rsid w:val="00480A7D"/>
    <w:rsid w:val="00480AA6"/>
    <w:rsid w:val="00480CFA"/>
    <w:rsid w:val="00480F28"/>
    <w:rsid w:val="00480F5D"/>
    <w:rsid w:val="004814BA"/>
    <w:rsid w:val="004815DF"/>
    <w:rsid w:val="00481ADA"/>
    <w:rsid w:val="004822FA"/>
    <w:rsid w:val="004829C7"/>
    <w:rsid w:val="00482CEF"/>
    <w:rsid w:val="00482EB9"/>
    <w:rsid w:val="0048327F"/>
    <w:rsid w:val="004834AD"/>
    <w:rsid w:val="00483598"/>
    <w:rsid w:val="004836A6"/>
    <w:rsid w:val="004837C5"/>
    <w:rsid w:val="00483870"/>
    <w:rsid w:val="00483DFE"/>
    <w:rsid w:val="004843BD"/>
    <w:rsid w:val="0048449A"/>
    <w:rsid w:val="004845ED"/>
    <w:rsid w:val="004848DF"/>
    <w:rsid w:val="00484A0C"/>
    <w:rsid w:val="00484A6B"/>
    <w:rsid w:val="00484BE1"/>
    <w:rsid w:val="00485022"/>
    <w:rsid w:val="00485944"/>
    <w:rsid w:val="00485C12"/>
    <w:rsid w:val="00485C84"/>
    <w:rsid w:val="00485CCA"/>
    <w:rsid w:val="00485FFE"/>
    <w:rsid w:val="0048637E"/>
    <w:rsid w:val="00486674"/>
    <w:rsid w:val="0048676F"/>
    <w:rsid w:val="00486828"/>
    <w:rsid w:val="004868ED"/>
    <w:rsid w:val="00486ADA"/>
    <w:rsid w:val="00486F95"/>
    <w:rsid w:val="00487434"/>
    <w:rsid w:val="00487519"/>
    <w:rsid w:val="0048784D"/>
    <w:rsid w:val="00487A11"/>
    <w:rsid w:val="00487F38"/>
    <w:rsid w:val="0049023E"/>
    <w:rsid w:val="0049028C"/>
    <w:rsid w:val="004905E1"/>
    <w:rsid w:val="004908F4"/>
    <w:rsid w:val="0049092E"/>
    <w:rsid w:val="00490B25"/>
    <w:rsid w:val="00490E71"/>
    <w:rsid w:val="004911FD"/>
    <w:rsid w:val="00491665"/>
    <w:rsid w:val="00491C42"/>
    <w:rsid w:val="00491C45"/>
    <w:rsid w:val="00491FD8"/>
    <w:rsid w:val="004925E7"/>
    <w:rsid w:val="00492A2A"/>
    <w:rsid w:val="00492BF3"/>
    <w:rsid w:val="00492DDE"/>
    <w:rsid w:val="00492F86"/>
    <w:rsid w:val="00493007"/>
    <w:rsid w:val="004931D6"/>
    <w:rsid w:val="00493308"/>
    <w:rsid w:val="00493375"/>
    <w:rsid w:val="004941DB"/>
    <w:rsid w:val="004947CA"/>
    <w:rsid w:val="00494964"/>
    <w:rsid w:val="0049497C"/>
    <w:rsid w:val="00494C39"/>
    <w:rsid w:val="0049518E"/>
    <w:rsid w:val="0049521D"/>
    <w:rsid w:val="00495B65"/>
    <w:rsid w:val="00495DEA"/>
    <w:rsid w:val="004964E8"/>
    <w:rsid w:val="00496565"/>
    <w:rsid w:val="00496817"/>
    <w:rsid w:val="00496AE2"/>
    <w:rsid w:val="00496D12"/>
    <w:rsid w:val="004970FB"/>
    <w:rsid w:val="00497216"/>
    <w:rsid w:val="0049726B"/>
    <w:rsid w:val="0049732D"/>
    <w:rsid w:val="0049743F"/>
    <w:rsid w:val="00497592"/>
    <w:rsid w:val="00497A30"/>
    <w:rsid w:val="00497B5A"/>
    <w:rsid w:val="00497BB4"/>
    <w:rsid w:val="00497C63"/>
    <w:rsid w:val="00497CFB"/>
    <w:rsid w:val="00497DED"/>
    <w:rsid w:val="004A0305"/>
    <w:rsid w:val="004A0713"/>
    <w:rsid w:val="004A0932"/>
    <w:rsid w:val="004A1304"/>
    <w:rsid w:val="004A1427"/>
    <w:rsid w:val="004A1687"/>
    <w:rsid w:val="004A1B08"/>
    <w:rsid w:val="004A1C9F"/>
    <w:rsid w:val="004A1E89"/>
    <w:rsid w:val="004A2B16"/>
    <w:rsid w:val="004A2C5E"/>
    <w:rsid w:val="004A2E69"/>
    <w:rsid w:val="004A31E9"/>
    <w:rsid w:val="004A324E"/>
    <w:rsid w:val="004A3566"/>
    <w:rsid w:val="004A36B0"/>
    <w:rsid w:val="004A421E"/>
    <w:rsid w:val="004A43B0"/>
    <w:rsid w:val="004A4544"/>
    <w:rsid w:val="004A4C2C"/>
    <w:rsid w:val="004A4C86"/>
    <w:rsid w:val="004A4D06"/>
    <w:rsid w:val="004A4DA7"/>
    <w:rsid w:val="004A50CB"/>
    <w:rsid w:val="004A5710"/>
    <w:rsid w:val="004A5E72"/>
    <w:rsid w:val="004A60DD"/>
    <w:rsid w:val="004A620C"/>
    <w:rsid w:val="004A6592"/>
    <w:rsid w:val="004A695B"/>
    <w:rsid w:val="004A6AB6"/>
    <w:rsid w:val="004A70A6"/>
    <w:rsid w:val="004A70C8"/>
    <w:rsid w:val="004A72AA"/>
    <w:rsid w:val="004A7360"/>
    <w:rsid w:val="004A7AF4"/>
    <w:rsid w:val="004B0707"/>
    <w:rsid w:val="004B0BC6"/>
    <w:rsid w:val="004B0C80"/>
    <w:rsid w:val="004B1469"/>
    <w:rsid w:val="004B1673"/>
    <w:rsid w:val="004B16EB"/>
    <w:rsid w:val="004B1AA7"/>
    <w:rsid w:val="004B1C13"/>
    <w:rsid w:val="004B1CA5"/>
    <w:rsid w:val="004B1D98"/>
    <w:rsid w:val="004B1DE4"/>
    <w:rsid w:val="004B2132"/>
    <w:rsid w:val="004B270E"/>
    <w:rsid w:val="004B293E"/>
    <w:rsid w:val="004B2A86"/>
    <w:rsid w:val="004B2ACF"/>
    <w:rsid w:val="004B2CD8"/>
    <w:rsid w:val="004B2D6A"/>
    <w:rsid w:val="004B2EA2"/>
    <w:rsid w:val="004B2F43"/>
    <w:rsid w:val="004B302A"/>
    <w:rsid w:val="004B34A1"/>
    <w:rsid w:val="004B34F2"/>
    <w:rsid w:val="004B381F"/>
    <w:rsid w:val="004B4155"/>
    <w:rsid w:val="004B468D"/>
    <w:rsid w:val="004B491A"/>
    <w:rsid w:val="004B49CE"/>
    <w:rsid w:val="004B4E11"/>
    <w:rsid w:val="004B53C5"/>
    <w:rsid w:val="004B5468"/>
    <w:rsid w:val="004B5806"/>
    <w:rsid w:val="004B5861"/>
    <w:rsid w:val="004B62A3"/>
    <w:rsid w:val="004B6B5D"/>
    <w:rsid w:val="004B6D6B"/>
    <w:rsid w:val="004B700E"/>
    <w:rsid w:val="004B7164"/>
    <w:rsid w:val="004B716E"/>
    <w:rsid w:val="004B72B1"/>
    <w:rsid w:val="004B788E"/>
    <w:rsid w:val="004B7A54"/>
    <w:rsid w:val="004B7AF9"/>
    <w:rsid w:val="004C0121"/>
    <w:rsid w:val="004C0465"/>
    <w:rsid w:val="004C0DB2"/>
    <w:rsid w:val="004C0E8D"/>
    <w:rsid w:val="004C1A74"/>
    <w:rsid w:val="004C2217"/>
    <w:rsid w:val="004C233B"/>
    <w:rsid w:val="004C2619"/>
    <w:rsid w:val="004C279E"/>
    <w:rsid w:val="004C2AE7"/>
    <w:rsid w:val="004C34FB"/>
    <w:rsid w:val="004C3509"/>
    <w:rsid w:val="004C3785"/>
    <w:rsid w:val="004C3A56"/>
    <w:rsid w:val="004C3DAF"/>
    <w:rsid w:val="004C416F"/>
    <w:rsid w:val="004C460F"/>
    <w:rsid w:val="004C4A0A"/>
    <w:rsid w:val="004C4B79"/>
    <w:rsid w:val="004C4D04"/>
    <w:rsid w:val="004C4E15"/>
    <w:rsid w:val="004C4EE1"/>
    <w:rsid w:val="004C5D93"/>
    <w:rsid w:val="004C5E57"/>
    <w:rsid w:val="004C5EB6"/>
    <w:rsid w:val="004C687D"/>
    <w:rsid w:val="004C6A92"/>
    <w:rsid w:val="004C714B"/>
    <w:rsid w:val="004C7245"/>
    <w:rsid w:val="004C725F"/>
    <w:rsid w:val="004C765B"/>
    <w:rsid w:val="004C77D7"/>
    <w:rsid w:val="004C77E7"/>
    <w:rsid w:val="004D0100"/>
    <w:rsid w:val="004D02CE"/>
    <w:rsid w:val="004D0434"/>
    <w:rsid w:val="004D05A4"/>
    <w:rsid w:val="004D05AA"/>
    <w:rsid w:val="004D0749"/>
    <w:rsid w:val="004D0924"/>
    <w:rsid w:val="004D09A1"/>
    <w:rsid w:val="004D0C55"/>
    <w:rsid w:val="004D1888"/>
    <w:rsid w:val="004D2886"/>
    <w:rsid w:val="004D29C9"/>
    <w:rsid w:val="004D2DBB"/>
    <w:rsid w:val="004D2DC0"/>
    <w:rsid w:val="004D2FDD"/>
    <w:rsid w:val="004D3448"/>
    <w:rsid w:val="004D384C"/>
    <w:rsid w:val="004D3A8E"/>
    <w:rsid w:val="004D3BA9"/>
    <w:rsid w:val="004D3C03"/>
    <w:rsid w:val="004D3F85"/>
    <w:rsid w:val="004D4042"/>
    <w:rsid w:val="004D441B"/>
    <w:rsid w:val="004D4500"/>
    <w:rsid w:val="004D491C"/>
    <w:rsid w:val="004D492D"/>
    <w:rsid w:val="004D4A0F"/>
    <w:rsid w:val="004D4A65"/>
    <w:rsid w:val="004D4E94"/>
    <w:rsid w:val="004D4FC4"/>
    <w:rsid w:val="004D4FCA"/>
    <w:rsid w:val="004D5202"/>
    <w:rsid w:val="004D5361"/>
    <w:rsid w:val="004D5813"/>
    <w:rsid w:val="004D5CA7"/>
    <w:rsid w:val="004D5CAA"/>
    <w:rsid w:val="004D5F1B"/>
    <w:rsid w:val="004D60D5"/>
    <w:rsid w:val="004D6910"/>
    <w:rsid w:val="004D6A00"/>
    <w:rsid w:val="004D6B87"/>
    <w:rsid w:val="004D6CE8"/>
    <w:rsid w:val="004D6D5C"/>
    <w:rsid w:val="004D74DF"/>
    <w:rsid w:val="004D791B"/>
    <w:rsid w:val="004D7BD8"/>
    <w:rsid w:val="004D7C21"/>
    <w:rsid w:val="004D7C5C"/>
    <w:rsid w:val="004D7DCE"/>
    <w:rsid w:val="004D7E6B"/>
    <w:rsid w:val="004D7F39"/>
    <w:rsid w:val="004E01AF"/>
    <w:rsid w:val="004E01B9"/>
    <w:rsid w:val="004E051D"/>
    <w:rsid w:val="004E0573"/>
    <w:rsid w:val="004E0948"/>
    <w:rsid w:val="004E0AAC"/>
    <w:rsid w:val="004E0FB8"/>
    <w:rsid w:val="004E12ED"/>
    <w:rsid w:val="004E16F1"/>
    <w:rsid w:val="004E1835"/>
    <w:rsid w:val="004E1EFD"/>
    <w:rsid w:val="004E2154"/>
    <w:rsid w:val="004E24A4"/>
    <w:rsid w:val="004E29A1"/>
    <w:rsid w:val="004E2A0B"/>
    <w:rsid w:val="004E2C90"/>
    <w:rsid w:val="004E3383"/>
    <w:rsid w:val="004E358F"/>
    <w:rsid w:val="004E3660"/>
    <w:rsid w:val="004E3995"/>
    <w:rsid w:val="004E3C14"/>
    <w:rsid w:val="004E3EEF"/>
    <w:rsid w:val="004E429A"/>
    <w:rsid w:val="004E45FB"/>
    <w:rsid w:val="004E4755"/>
    <w:rsid w:val="004E4846"/>
    <w:rsid w:val="004E4B27"/>
    <w:rsid w:val="004E5615"/>
    <w:rsid w:val="004E5623"/>
    <w:rsid w:val="004E5693"/>
    <w:rsid w:val="004E5A9E"/>
    <w:rsid w:val="004E603B"/>
    <w:rsid w:val="004E6079"/>
    <w:rsid w:val="004E6A25"/>
    <w:rsid w:val="004E6F60"/>
    <w:rsid w:val="004E7151"/>
    <w:rsid w:val="004E7890"/>
    <w:rsid w:val="004E78A6"/>
    <w:rsid w:val="004E7A56"/>
    <w:rsid w:val="004E7A96"/>
    <w:rsid w:val="004E7EE7"/>
    <w:rsid w:val="004F0070"/>
    <w:rsid w:val="004F02F1"/>
    <w:rsid w:val="004F03C3"/>
    <w:rsid w:val="004F0780"/>
    <w:rsid w:val="004F0978"/>
    <w:rsid w:val="004F0A84"/>
    <w:rsid w:val="004F0C40"/>
    <w:rsid w:val="004F0DF0"/>
    <w:rsid w:val="004F0ED7"/>
    <w:rsid w:val="004F163E"/>
    <w:rsid w:val="004F1877"/>
    <w:rsid w:val="004F1A45"/>
    <w:rsid w:val="004F1D51"/>
    <w:rsid w:val="004F1FB6"/>
    <w:rsid w:val="004F21B9"/>
    <w:rsid w:val="004F2992"/>
    <w:rsid w:val="004F29A2"/>
    <w:rsid w:val="004F3185"/>
    <w:rsid w:val="004F32BD"/>
    <w:rsid w:val="004F348F"/>
    <w:rsid w:val="004F3693"/>
    <w:rsid w:val="004F3C33"/>
    <w:rsid w:val="004F3D58"/>
    <w:rsid w:val="004F3D9D"/>
    <w:rsid w:val="004F3DC8"/>
    <w:rsid w:val="004F3E9F"/>
    <w:rsid w:val="004F3EB1"/>
    <w:rsid w:val="004F4369"/>
    <w:rsid w:val="004F451C"/>
    <w:rsid w:val="004F4758"/>
    <w:rsid w:val="004F47B7"/>
    <w:rsid w:val="004F4BDE"/>
    <w:rsid w:val="004F4DE9"/>
    <w:rsid w:val="004F4ED3"/>
    <w:rsid w:val="004F5037"/>
    <w:rsid w:val="004F5115"/>
    <w:rsid w:val="004F5265"/>
    <w:rsid w:val="004F52B9"/>
    <w:rsid w:val="004F563B"/>
    <w:rsid w:val="004F56C7"/>
    <w:rsid w:val="004F573B"/>
    <w:rsid w:val="004F5881"/>
    <w:rsid w:val="004F661A"/>
    <w:rsid w:val="004F71F3"/>
    <w:rsid w:val="004F75AF"/>
    <w:rsid w:val="004F7CCA"/>
    <w:rsid w:val="004F7EE9"/>
    <w:rsid w:val="00500016"/>
    <w:rsid w:val="005002AD"/>
    <w:rsid w:val="00500609"/>
    <w:rsid w:val="0050095A"/>
    <w:rsid w:val="0050098D"/>
    <w:rsid w:val="00500EED"/>
    <w:rsid w:val="0050102F"/>
    <w:rsid w:val="005013FC"/>
    <w:rsid w:val="005015C0"/>
    <w:rsid w:val="005016D2"/>
    <w:rsid w:val="0050184D"/>
    <w:rsid w:val="00501A06"/>
    <w:rsid w:val="00501BBB"/>
    <w:rsid w:val="00501BD4"/>
    <w:rsid w:val="00501C0E"/>
    <w:rsid w:val="00501CC4"/>
    <w:rsid w:val="0050233A"/>
    <w:rsid w:val="005028D1"/>
    <w:rsid w:val="005028D7"/>
    <w:rsid w:val="00502AE7"/>
    <w:rsid w:val="00502BA1"/>
    <w:rsid w:val="00502D1D"/>
    <w:rsid w:val="00502EAD"/>
    <w:rsid w:val="00503045"/>
    <w:rsid w:val="0050312C"/>
    <w:rsid w:val="00503431"/>
    <w:rsid w:val="00503436"/>
    <w:rsid w:val="0050347A"/>
    <w:rsid w:val="005036A7"/>
    <w:rsid w:val="0050387E"/>
    <w:rsid w:val="00503ADB"/>
    <w:rsid w:val="00503B57"/>
    <w:rsid w:val="00503D06"/>
    <w:rsid w:val="00503EE6"/>
    <w:rsid w:val="00503F4D"/>
    <w:rsid w:val="00504462"/>
    <w:rsid w:val="0050448B"/>
    <w:rsid w:val="005044FF"/>
    <w:rsid w:val="00504620"/>
    <w:rsid w:val="005046F5"/>
    <w:rsid w:val="0050473D"/>
    <w:rsid w:val="00504825"/>
    <w:rsid w:val="00504B27"/>
    <w:rsid w:val="005053BC"/>
    <w:rsid w:val="00505641"/>
    <w:rsid w:val="005057F1"/>
    <w:rsid w:val="005059C3"/>
    <w:rsid w:val="00505B69"/>
    <w:rsid w:val="005060BD"/>
    <w:rsid w:val="00506866"/>
    <w:rsid w:val="005068C9"/>
    <w:rsid w:val="00506C4A"/>
    <w:rsid w:val="00506E29"/>
    <w:rsid w:val="00507148"/>
    <w:rsid w:val="00507319"/>
    <w:rsid w:val="00507632"/>
    <w:rsid w:val="005077F3"/>
    <w:rsid w:val="005078D4"/>
    <w:rsid w:val="0050798C"/>
    <w:rsid w:val="00507C14"/>
    <w:rsid w:val="00510449"/>
    <w:rsid w:val="00510A28"/>
    <w:rsid w:val="00510E0A"/>
    <w:rsid w:val="00510F32"/>
    <w:rsid w:val="00511029"/>
    <w:rsid w:val="00511074"/>
    <w:rsid w:val="005111CB"/>
    <w:rsid w:val="00511315"/>
    <w:rsid w:val="00511826"/>
    <w:rsid w:val="00511EAE"/>
    <w:rsid w:val="00512284"/>
    <w:rsid w:val="005122E0"/>
    <w:rsid w:val="00512373"/>
    <w:rsid w:val="005124CD"/>
    <w:rsid w:val="00512627"/>
    <w:rsid w:val="00512A86"/>
    <w:rsid w:val="005132F3"/>
    <w:rsid w:val="0051381D"/>
    <w:rsid w:val="00513A1D"/>
    <w:rsid w:val="00513B58"/>
    <w:rsid w:val="00513BB0"/>
    <w:rsid w:val="00513E97"/>
    <w:rsid w:val="00513EB3"/>
    <w:rsid w:val="005144E4"/>
    <w:rsid w:val="00514E2D"/>
    <w:rsid w:val="00515667"/>
    <w:rsid w:val="00515751"/>
    <w:rsid w:val="00515951"/>
    <w:rsid w:val="00515AB3"/>
    <w:rsid w:val="00515B25"/>
    <w:rsid w:val="00515C22"/>
    <w:rsid w:val="00515DCF"/>
    <w:rsid w:val="00515E47"/>
    <w:rsid w:val="00515EAC"/>
    <w:rsid w:val="005161FB"/>
    <w:rsid w:val="00516298"/>
    <w:rsid w:val="005163A1"/>
    <w:rsid w:val="00516A2C"/>
    <w:rsid w:val="0051706B"/>
    <w:rsid w:val="0051756E"/>
    <w:rsid w:val="005175A1"/>
    <w:rsid w:val="00517A8F"/>
    <w:rsid w:val="00517B60"/>
    <w:rsid w:val="005200E2"/>
    <w:rsid w:val="00520246"/>
    <w:rsid w:val="00520590"/>
    <w:rsid w:val="00520623"/>
    <w:rsid w:val="0052067E"/>
    <w:rsid w:val="005206B7"/>
    <w:rsid w:val="00520776"/>
    <w:rsid w:val="005207D9"/>
    <w:rsid w:val="00520912"/>
    <w:rsid w:val="00520FD8"/>
    <w:rsid w:val="005211F5"/>
    <w:rsid w:val="0052122C"/>
    <w:rsid w:val="005215C2"/>
    <w:rsid w:val="00521799"/>
    <w:rsid w:val="00521801"/>
    <w:rsid w:val="00521A4B"/>
    <w:rsid w:val="00521B5C"/>
    <w:rsid w:val="00521CD5"/>
    <w:rsid w:val="00521FF4"/>
    <w:rsid w:val="00522346"/>
    <w:rsid w:val="00522CC7"/>
    <w:rsid w:val="005231B2"/>
    <w:rsid w:val="00523323"/>
    <w:rsid w:val="0052346C"/>
    <w:rsid w:val="0052365D"/>
    <w:rsid w:val="00523AB1"/>
    <w:rsid w:val="00523F76"/>
    <w:rsid w:val="00524035"/>
    <w:rsid w:val="00524175"/>
    <w:rsid w:val="005241D6"/>
    <w:rsid w:val="005242D5"/>
    <w:rsid w:val="00524620"/>
    <w:rsid w:val="00524B7A"/>
    <w:rsid w:val="00524E09"/>
    <w:rsid w:val="00525099"/>
    <w:rsid w:val="005250E2"/>
    <w:rsid w:val="0052569B"/>
    <w:rsid w:val="00525876"/>
    <w:rsid w:val="00525D07"/>
    <w:rsid w:val="00525F01"/>
    <w:rsid w:val="00526151"/>
    <w:rsid w:val="00526229"/>
    <w:rsid w:val="0052642C"/>
    <w:rsid w:val="005265DF"/>
    <w:rsid w:val="00526785"/>
    <w:rsid w:val="00526A2B"/>
    <w:rsid w:val="00526B1E"/>
    <w:rsid w:val="00527850"/>
    <w:rsid w:val="00527901"/>
    <w:rsid w:val="00527AA6"/>
    <w:rsid w:val="00527CB7"/>
    <w:rsid w:val="00527E4D"/>
    <w:rsid w:val="00527F71"/>
    <w:rsid w:val="0053016E"/>
    <w:rsid w:val="005301B0"/>
    <w:rsid w:val="005303CC"/>
    <w:rsid w:val="005305D0"/>
    <w:rsid w:val="005308AA"/>
    <w:rsid w:val="00530A7F"/>
    <w:rsid w:val="00530C05"/>
    <w:rsid w:val="00530E74"/>
    <w:rsid w:val="00531106"/>
    <w:rsid w:val="00531232"/>
    <w:rsid w:val="0053143B"/>
    <w:rsid w:val="005314BF"/>
    <w:rsid w:val="00531969"/>
    <w:rsid w:val="0053197B"/>
    <w:rsid w:val="00531EFD"/>
    <w:rsid w:val="00532221"/>
    <w:rsid w:val="00532548"/>
    <w:rsid w:val="00532916"/>
    <w:rsid w:val="005329F7"/>
    <w:rsid w:val="00532A8E"/>
    <w:rsid w:val="00532AFB"/>
    <w:rsid w:val="00532B82"/>
    <w:rsid w:val="00532E56"/>
    <w:rsid w:val="0053324A"/>
    <w:rsid w:val="00533E9E"/>
    <w:rsid w:val="0053405B"/>
    <w:rsid w:val="0053446D"/>
    <w:rsid w:val="005346E7"/>
    <w:rsid w:val="0053518C"/>
    <w:rsid w:val="00535368"/>
    <w:rsid w:val="0053537E"/>
    <w:rsid w:val="0053583C"/>
    <w:rsid w:val="005358A4"/>
    <w:rsid w:val="005358D6"/>
    <w:rsid w:val="00535D70"/>
    <w:rsid w:val="0053641D"/>
    <w:rsid w:val="00536953"/>
    <w:rsid w:val="00536A72"/>
    <w:rsid w:val="00536D26"/>
    <w:rsid w:val="00536DEC"/>
    <w:rsid w:val="00536FB8"/>
    <w:rsid w:val="00537209"/>
    <w:rsid w:val="00537396"/>
    <w:rsid w:val="00537468"/>
    <w:rsid w:val="005374D9"/>
    <w:rsid w:val="0053767E"/>
    <w:rsid w:val="00537719"/>
    <w:rsid w:val="005377D1"/>
    <w:rsid w:val="005377D5"/>
    <w:rsid w:val="00537CB5"/>
    <w:rsid w:val="005406DF"/>
    <w:rsid w:val="005407F9"/>
    <w:rsid w:val="00540B10"/>
    <w:rsid w:val="00540BBB"/>
    <w:rsid w:val="005410E1"/>
    <w:rsid w:val="0054153D"/>
    <w:rsid w:val="00541638"/>
    <w:rsid w:val="005419BF"/>
    <w:rsid w:val="00541AEE"/>
    <w:rsid w:val="00541C8D"/>
    <w:rsid w:val="00541EA2"/>
    <w:rsid w:val="0054244A"/>
    <w:rsid w:val="00542745"/>
    <w:rsid w:val="00542915"/>
    <w:rsid w:val="00542A5F"/>
    <w:rsid w:val="00542EC2"/>
    <w:rsid w:val="005433D2"/>
    <w:rsid w:val="00543699"/>
    <w:rsid w:val="005436D4"/>
    <w:rsid w:val="00543A5D"/>
    <w:rsid w:val="00543CBF"/>
    <w:rsid w:val="00543FE3"/>
    <w:rsid w:val="00544986"/>
    <w:rsid w:val="00544AD9"/>
    <w:rsid w:val="00544CBF"/>
    <w:rsid w:val="00544D04"/>
    <w:rsid w:val="00544DC8"/>
    <w:rsid w:val="0054523B"/>
    <w:rsid w:val="00545692"/>
    <w:rsid w:val="005456FF"/>
    <w:rsid w:val="005459D5"/>
    <w:rsid w:val="00546160"/>
    <w:rsid w:val="005461E3"/>
    <w:rsid w:val="00546663"/>
    <w:rsid w:val="005469C2"/>
    <w:rsid w:val="005469C8"/>
    <w:rsid w:val="00546CD8"/>
    <w:rsid w:val="00546CEA"/>
    <w:rsid w:val="00546E18"/>
    <w:rsid w:val="00547688"/>
    <w:rsid w:val="005478C8"/>
    <w:rsid w:val="00547A77"/>
    <w:rsid w:val="00547CD3"/>
    <w:rsid w:val="00547D9D"/>
    <w:rsid w:val="005502DB"/>
    <w:rsid w:val="005506D6"/>
    <w:rsid w:val="005508D5"/>
    <w:rsid w:val="0055092C"/>
    <w:rsid w:val="00550A92"/>
    <w:rsid w:val="00550AC4"/>
    <w:rsid w:val="00550B53"/>
    <w:rsid w:val="00550C78"/>
    <w:rsid w:val="00551563"/>
    <w:rsid w:val="00551565"/>
    <w:rsid w:val="00551566"/>
    <w:rsid w:val="005515A9"/>
    <w:rsid w:val="00551747"/>
    <w:rsid w:val="00552368"/>
    <w:rsid w:val="00552A14"/>
    <w:rsid w:val="00552C19"/>
    <w:rsid w:val="00552DB5"/>
    <w:rsid w:val="005532F5"/>
    <w:rsid w:val="00553D95"/>
    <w:rsid w:val="00553D99"/>
    <w:rsid w:val="00553DAD"/>
    <w:rsid w:val="0055419F"/>
    <w:rsid w:val="00554960"/>
    <w:rsid w:val="00554E70"/>
    <w:rsid w:val="00554F50"/>
    <w:rsid w:val="00554F64"/>
    <w:rsid w:val="005551E0"/>
    <w:rsid w:val="0055531A"/>
    <w:rsid w:val="005553BA"/>
    <w:rsid w:val="005555C3"/>
    <w:rsid w:val="00555856"/>
    <w:rsid w:val="005558A1"/>
    <w:rsid w:val="00555BB9"/>
    <w:rsid w:val="00556477"/>
    <w:rsid w:val="00556728"/>
    <w:rsid w:val="005568A1"/>
    <w:rsid w:val="005569BD"/>
    <w:rsid w:val="005569C7"/>
    <w:rsid w:val="005578F8"/>
    <w:rsid w:val="00557AEE"/>
    <w:rsid w:val="00560243"/>
    <w:rsid w:val="00560273"/>
    <w:rsid w:val="0056035B"/>
    <w:rsid w:val="0056037B"/>
    <w:rsid w:val="00560552"/>
    <w:rsid w:val="00560748"/>
    <w:rsid w:val="00560CAC"/>
    <w:rsid w:val="00560DDE"/>
    <w:rsid w:val="00560F94"/>
    <w:rsid w:val="00561D8B"/>
    <w:rsid w:val="0056202A"/>
    <w:rsid w:val="005621F4"/>
    <w:rsid w:val="005624F4"/>
    <w:rsid w:val="00562EBC"/>
    <w:rsid w:val="00562F5D"/>
    <w:rsid w:val="00563164"/>
    <w:rsid w:val="005633FF"/>
    <w:rsid w:val="0056355C"/>
    <w:rsid w:val="005638D4"/>
    <w:rsid w:val="00563A50"/>
    <w:rsid w:val="00563AE1"/>
    <w:rsid w:val="00563DAA"/>
    <w:rsid w:val="00564028"/>
    <w:rsid w:val="00564138"/>
    <w:rsid w:val="00564166"/>
    <w:rsid w:val="005648AE"/>
    <w:rsid w:val="005648B9"/>
    <w:rsid w:val="00564A9D"/>
    <w:rsid w:val="0056500B"/>
    <w:rsid w:val="0056515F"/>
    <w:rsid w:val="005653F4"/>
    <w:rsid w:val="00565493"/>
    <w:rsid w:val="005657D6"/>
    <w:rsid w:val="00565BB6"/>
    <w:rsid w:val="00565CC8"/>
    <w:rsid w:val="00566044"/>
    <w:rsid w:val="00566606"/>
    <w:rsid w:val="0056684F"/>
    <w:rsid w:val="00566943"/>
    <w:rsid w:val="00566ED0"/>
    <w:rsid w:val="00566F12"/>
    <w:rsid w:val="00566FC2"/>
    <w:rsid w:val="0056711A"/>
    <w:rsid w:val="005675EC"/>
    <w:rsid w:val="00567DA5"/>
    <w:rsid w:val="00567DCA"/>
    <w:rsid w:val="00567F6B"/>
    <w:rsid w:val="00570043"/>
    <w:rsid w:val="005702FC"/>
    <w:rsid w:val="00570473"/>
    <w:rsid w:val="0057066F"/>
    <w:rsid w:val="00570EB0"/>
    <w:rsid w:val="00571042"/>
    <w:rsid w:val="005710A5"/>
    <w:rsid w:val="005711A1"/>
    <w:rsid w:val="005716D2"/>
    <w:rsid w:val="005717E6"/>
    <w:rsid w:val="005721CA"/>
    <w:rsid w:val="0057226B"/>
    <w:rsid w:val="0057241A"/>
    <w:rsid w:val="005725BE"/>
    <w:rsid w:val="0057283D"/>
    <w:rsid w:val="0057292F"/>
    <w:rsid w:val="00572BD2"/>
    <w:rsid w:val="00572BE7"/>
    <w:rsid w:val="00572C22"/>
    <w:rsid w:val="00573074"/>
    <w:rsid w:val="00573165"/>
    <w:rsid w:val="005739B1"/>
    <w:rsid w:val="00573DF0"/>
    <w:rsid w:val="00573F5C"/>
    <w:rsid w:val="0057456F"/>
    <w:rsid w:val="005748F2"/>
    <w:rsid w:val="00574B96"/>
    <w:rsid w:val="00574FD0"/>
    <w:rsid w:val="00575176"/>
    <w:rsid w:val="005752CC"/>
    <w:rsid w:val="005753D0"/>
    <w:rsid w:val="00575410"/>
    <w:rsid w:val="00575431"/>
    <w:rsid w:val="005756B2"/>
    <w:rsid w:val="005759C2"/>
    <w:rsid w:val="00575F6B"/>
    <w:rsid w:val="00575FB1"/>
    <w:rsid w:val="005764B2"/>
    <w:rsid w:val="005764B5"/>
    <w:rsid w:val="00576598"/>
    <w:rsid w:val="00576DE7"/>
    <w:rsid w:val="00576E3E"/>
    <w:rsid w:val="00576E9E"/>
    <w:rsid w:val="00576EBE"/>
    <w:rsid w:val="00576F16"/>
    <w:rsid w:val="00577FD8"/>
    <w:rsid w:val="005800F8"/>
    <w:rsid w:val="0058016A"/>
    <w:rsid w:val="0058031E"/>
    <w:rsid w:val="0058040E"/>
    <w:rsid w:val="005805A1"/>
    <w:rsid w:val="00580830"/>
    <w:rsid w:val="00580EB4"/>
    <w:rsid w:val="0058183D"/>
    <w:rsid w:val="00581CCF"/>
    <w:rsid w:val="005821AE"/>
    <w:rsid w:val="00582378"/>
    <w:rsid w:val="0058289A"/>
    <w:rsid w:val="0058294E"/>
    <w:rsid w:val="00582C4F"/>
    <w:rsid w:val="0058323C"/>
    <w:rsid w:val="005832F0"/>
    <w:rsid w:val="0058379B"/>
    <w:rsid w:val="005838D5"/>
    <w:rsid w:val="00583DC1"/>
    <w:rsid w:val="00583E5C"/>
    <w:rsid w:val="00583F70"/>
    <w:rsid w:val="00583FD5"/>
    <w:rsid w:val="00584156"/>
    <w:rsid w:val="005841D3"/>
    <w:rsid w:val="0058438A"/>
    <w:rsid w:val="0058467A"/>
    <w:rsid w:val="00584A3B"/>
    <w:rsid w:val="00584A48"/>
    <w:rsid w:val="00584E6F"/>
    <w:rsid w:val="005853F2"/>
    <w:rsid w:val="00585520"/>
    <w:rsid w:val="00585849"/>
    <w:rsid w:val="005858FE"/>
    <w:rsid w:val="005859AD"/>
    <w:rsid w:val="00585BD6"/>
    <w:rsid w:val="00585BFD"/>
    <w:rsid w:val="00585E49"/>
    <w:rsid w:val="00585F63"/>
    <w:rsid w:val="00585FA3"/>
    <w:rsid w:val="005860CA"/>
    <w:rsid w:val="0058619B"/>
    <w:rsid w:val="005865AD"/>
    <w:rsid w:val="0058683F"/>
    <w:rsid w:val="0058688B"/>
    <w:rsid w:val="00586C29"/>
    <w:rsid w:val="00586CAE"/>
    <w:rsid w:val="0058737E"/>
    <w:rsid w:val="005873B4"/>
    <w:rsid w:val="005873B9"/>
    <w:rsid w:val="005873EC"/>
    <w:rsid w:val="005876F2"/>
    <w:rsid w:val="00587717"/>
    <w:rsid w:val="00587882"/>
    <w:rsid w:val="00587945"/>
    <w:rsid w:val="00587AFB"/>
    <w:rsid w:val="00590074"/>
    <w:rsid w:val="005901FF"/>
    <w:rsid w:val="00590A23"/>
    <w:rsid w:val="0059109A"/>
    <w:rsid w:val="00591222"/>
    <w:rsid w:val="0059157B"/>
    <w:rsid w:val="0059187E"/>
    <w:rsid w:val="00591907"/>
    <w:rsid w:val="005919E5"/>
    <w:rsid w:val="00591A3A"/>
    <w:rsid w:val="00591A45"/>
    <w:rsid w:val="00591BA1"/>
    <w:rsid w:val="00591CBA"/>
    <w:rsid w:val="0059235B"/>
    <w:rsid w:val="00592420"/>
    <w:rsid w:val="00592469"/>
    <w:rsid w:val="00592839"/>
    <w:rsid w:val="00592C49"/>
    <w:rsid w:val="005930D3"/>
    <w:rsid w:val="005931D2"/>
    <w:rsid w:val="00593695"/>
    <w:rsid w:val="005938A1"/>
    <w:rsid w:val="00593ACF"/>
    <w:rsid w:val="00593B26"/>
    <w:rsid w:val="00593C76"/>
    <w:rsid w:val="005942F9"/>
    <w:rsid w:val="0059448C"/>
    <w:rsid w:val="005948C6"/>
    <w:rsid w:val="00594D52"/>
    <w:rsid w:val="00594E1B"/>
    <w:rsid w:val="00594E97"/>
    <w:rsid w:val="00595261"/>
    <w:rsid w:val="00595330"/>
    <w:rsid w:val="0059559C"/>
    <w:rsid w:val="00595787"/>
    <w:rsid w:val="005959C0"/>
    <w:rsid w:val="0059655C"/>
    <w:rsid w:val="00596583"/>
    <w:rsid w:val="00596972"/>
    <w:rsid w:val="00596CC5"/>
    <w:rsid w:val="00596D7D"/>
    <w:rsid w:val="00596F70"/>
    <w:rsid w:val="0059722E"/>
    <w:rsid w:val="0059731D"/>
    <w:rsid w:val="0059737A"/>
    <w:rsid w:val="005973A1"/>
    <w:rsid w:val="00597599"/>
    <w:rsid w:val="00597821"/>
    <w:rsid w:val="005978E7"/>
    <w:rsid w:val="00597CDE"/>
    <w:rsid w:val="00597F52"/>
    <w:rsid w:val="005A0772"/>
    <w:rsid w:val="005A0A63"/>
    <w:rsid w:val="005A0CAB"/>
    <w:rsid w:val="005A0F5D"/>
    <w:rsid w:val="005A1598"/>
    <w:rsid w:val="005A177C"/>
    <w:rsid w:val="005A1B11"/>
    <w:rsid w:val="005A1B2D"/>
    <w:rsid w:val="005A1D31"/>
    <w:rsid w:val="005A2018"/>
    <w:rsid w:val="005A2218"/>
    <w:rsid w:val="005A254B"/>
    <w:rsid w:val="005A260D"/>
    <w:rsid w:val="005A29D2"/>
    <w:rsid w:val="005A2C54"/>
    <w:rsid w:val="005A2D6D"/>
    <w:rsid w:val="005A2ED5"/>
    <w:rsid w:val="005A319B"/>
    <w:rsid w:val="005A31DA"/>
    <w:rsid w:val="005A353E"/>
    <w:rsid w:val="005A376A"/>
    <w:rsid w:val="005A3E00"/>
    <w:rsid w:val="005A3F29"/>
    <w:rsid w:val="005A437F"/>
    <w:rsid w:val="005A45E7"/>
    <w:rsid w:val="005A4C0A"/>
    <w:rsid w:val="005A4C49"/>
    <w:rsid w:val="005A4DC4"/>
    <w:rsid w:val="005A4E6A"/>
    <w:rsid w:val="005A543D"/>
    <w:rsid w:val="005A5448"/>
    <w:rsid w:val="005A595B"/>
    <w:rsid w:val="005A5BBD"/>
    <w:rsid w:val="005A5EE2"/>
    <w:rsid w:val="005A60A4"/>
    <w:rsid w:val="005A6975"/>
    <w:rsid w:val="005A6A79"/>
    <w:rsid w:val="005A6E53"/>
    <w:rsid w:val="005A6F55"/>
    <w:rsid w:val="005A76FB"/>
    <w:rsid w:val="005A77BA"/>
    <w:rsid w:val="005A795B"/>
    <w:rsid w:val="005A7CE4"/>
    <w:rsid w:val="005A7E16"/>
    <w:rsid w:val="005A7F86"/>
    <w:rsid w:val="005B01A8"/>
    <w:rsid w:val="005B03B5"/>
    <w:rsid w:val="005B0821"/>
    <w:rsid w:val="005B08BF"/>
    <w:rsid w:val="005B0DAD"/>
    <w:rsid w:val="005B0E44"/>
    <w:rsid w:val="005B0FE0"/>
    <w:rsid w:val="005B1084"/>
    <w:rsid w:val="005B12C1"/>
    <w:rsid w:val="005B141A"/>
    <w:rsid w:val="005B1474"/>
    <w:rsid w:val="005B160F"/>
    <w:rsid w:val="005B16FF"/>
    <w:rsid w:val="005B1A1D"/>
    <w:rsid w:val="005B2025"/>
    <w:rsid w:val="005B2396"/>
    <w:rsid w:val="005B2667"/>
    <w:rsid w:val="005B2858"/>
    <w:rsid w:val="005B2D99"/>
    <w:rsid w:val="005B2FBD"/>
    <w:rsid w:val="005B3001"/>
    <w:rsid w:val="005B302F"/>
    <w:rsid w:val="005B30B2"/>
    <w:rsid w:val="005B380C"/>
    <w:rsid w:val="005B3892"/>
    <w:rsid w:val="005B394F"/>
    <w:rsid w:val="005B39B0"/>
    <w:rsid w:val="005B3AF6"/>
    <w:rsid w:val="005B3C82"/>
    <w:rsid w:val="005B406C"/>
    <w:rsid w:val="005B41B1"/>
    <w:rsid w:val="005B43B6"/>
    <w:rsid w:val="005B44AA"/>
    <w:rsid w:val="005B4852"/>
    <w:rsid w:val="005B4C23"/>
    <w:rsid w:val="005B4C28"/>
    <w:rsid w:val="005B5023"/>
    <w:rsid w:val="005B527C"/>
    <w:rsid w:val="005B5362"/>
    <w:rsid w:val="005B53B7"/>
    <w:rsid w:val="005B5604"/>
    <w:rsid w:val="005B56BB"/>
    <w:rsid w:val="005B59A1"/>
    <w:rsid w:val="005B61CF"/>
    <w:rsid w:val="005B622F"/>
    <w:rsid w:val="005B624F"/>
    <w:rsid w:val="005B6703"/>
    <w:rsid w:val="005B6A1F"/>
    <w:rsid w:val="005B6DFE"/>
    <w:rsid w:val="005B6E77"/>
    <w:rsid w:val="005B6FFF"/>
    <w:rsid w:val="005B7022"/>
    <w:rsid w:val="005B70F4"/>
    <w:rsid w:val="005B722D"/>
    <w:rsid w:val="005B7421"/>
    <w:rsid w:val="005B77F9"/>
    <w:rsid w:val="005C00CD"/>
    <w:rsid w:val="005C0166"/>
    <w:rsid w:val="005C0354"/>
    <w:rsid w:val="005C057E"/>
    <w:rsid w:val="005C0594"/>
    <w:rsid w:val="005C082B"/>
    <w:rsid w:val="005C09C3"/>
    <w:rsid w:val="005C0B55"/>
    <w:rsid w:val="005C0BF0"/>
    <w:rsid w:val="005C0FA0"/>
    <w:rsid w:val="005C0FC3"/>
    <w:rsid w:val="005C10EF"/>
    <w:rsid w:val="005C1181"/>
    <w:rsid w:val="005C121B"/>
    <w:rsid w:val="005C1A3C"/>
    <w:rsid w:val="005C1DCE"/>
    <w:rsid w:val="005C1FAB"/>
    <w:rsid w:val="005C2706"/>
    <w:rsid w:val="005C2A9A"/>
    <w:rsid w:val="005C2BD4"/>
    <w:rsid w:val="005C2D6A"/>
    <w:rsid w:val="005C300B"/>
    <w:rsid w:val="005C3215"/>
    <w:rsid w:val="005C3409"/>
    <w:rsid w:val="005C3535"/>
    <w:rsid w:val="005C359D"/>
    <w:rsid w:val="005C36E2"/>
    <w:rsid w:val="005C371F"/>
    <w:rsid w:val="005C37A2"/>
    <w:rsid w:val="005C37BA"/>
    <w:rsid w:val="005C411C"/>
    <w:rsid w:val="005C41AB"/>
    <w:rsid w:val="005C4766"/>
    <w:rsid w:val="005C48E6"/>
    <w:rsid w:val="005C4BFA"/>
    <w:rsid w:val="005C4D87"/>
    <w:rsid w:val="005C4E62"/>
    <w:rsid w:val="005C4EEB"/>
    <w:rsid w:val="005C4FAE"/>
    <w:rsid w:val="005C5355"/>
    <w:rsid w:val="005C54CA"/>
    <w:rsid w:val="005C56B8"/>
    <w:rsid w:val="005C5774"/>
    <w:rsid w:val="005C585A"/>
    <w:rsid w:val="005C5D27"/>
    <w:rsid w:val="005C5DB4"/>
    <w:rsid w:val="005C61DF"/>
    <w:rsid w:val="005C669C"/>
    <w:rsid w:val="005C6E57"/>
    <w:rsid w:val="005C729D"/>
    <w:rsid w:val="005C72D7"/>
    <w:rsid w:val="005C739E"/>
    <w:rsid w:val="005C7909"/>
    <w:rsid w:val="005C79D1"/>
    <w:rsid w:val="005C7A5F"/>
    <w:rsid w:val="005C7B1C"/>
    <w:rsid w:val="005D016B"/>
    <w:rsid w:val="005D064D"/>
    <w:rsid w:val="005D068E"/>
    <w:rsid w:val="005D069F"/>
    <w:rsid w:val="005D079E"/>
    <w:rsid w:val="005D09E2"/>
    <w:rsid w:val="005D0C58"/>
    <w:rsid w:val="005D0EAF"/>
    <w:rsid w:val="005D0F2E"/>
    <w:rsid w:val="005D10DA"/>
    <w:rsid w:val="005D1223"/>
    <w:rsid w:val="005D197E"/>
    <w:rsid w:val="005D1B9B"/>
    <w:rsid w:val="005D1D09"/>
    <w:rsid w:val="005D22BB"/>
    <w:rsid w:val="005D2406"/>
    <w:rsid w:val="005D2416"/>
    <w:rsid w:val="005D26AD"/>
    <w:rsid w:val="005D29B6"/>
    <w:rsid w:val="005D2A7B"/>
    <w:rsid w:val="005D2DB8"/>
    <w:rsid w:val="005D31B5"/>
    <w:rsid w:val="005D33F2"/>
    <w:rsid w:val="005D3DBD"/>
    <w:rsid w:val="005D3F3E"/>
    <w:rsid w:val="005D4075"/>
    <w:rsid w:val="005D4180"/>
    <w:rsid w:val="005D449C"/>
    <w:rsid w:val="005D44A9"/>
    <w:rsid w:val="005D478A"/>
    <w:rsid w:val="005D4AC3"/>
    <w:rsid w:val="005D4F17"/>
    <w:rsid w:val="005D5292"/>
    <w:rsid w:val="005D56D8"/>
    <w:rsid w:val="005D5A1E"/>
    <w:rsid w:val="005D5D0B"/>
    <w:rsid w:val="005D6243"/>
    <w:rsid w:val="005D6630"/>
    <w:rsid w:val="005D68B8"/>
    <w:rsid w:val="005D6906"/>
    <w:rsid w:val="005D6D13"/>
    <w:rsid w:val="005D6DA4"/>
    <w:rsid w:val="005D7224"/>
    <w:rsid w:val="005D742D"/>
    <w:rsid w:val="005D7B23"/>
    <w:rsid w:val="005D7B7D"/>
    <w:rsid w:val="005D7C0D"/>
    <w:rsid w:val="005D7D2B"/>
    <w:rsid w:val="005E0183"/>
    <w:rsid w:val="005E0202"/>
    <w:rsid w:val="005E05E3"/>
    <w:rsid w:val="005E079A"/>
    <w:rsid w:val="005E0F9D"/>
    <w:rsid w:val="005E0FD5"/>
    <w:rsid w:val="005E13AB"/>
    <w:rsid w:val="005E1779"/>
    <w:rsid w:val="005E1855"/>
    <w:rsid w:val="005E1A37"/>
    <w:rsid w:val="005E22CB"/>
    <w:rsid w:val="005E2564"/>
    <w:rsid w:val="005E2CAD"/>
    <w:rsid w:val="005E302B"/>
    <w:rsid w:val="005E36C5"/>
    <w:rsid w:val="005E5716"/>
    <w:rsid w:val="005E57CE"/>
    <w:rsid w:val="005E586B"/>
    <w:rsid w:val="005E5E35"/>
    <w:rsid w:val="005E61B1"/>
    <w:rsid w:val="005E6256"/>
    <w:rsid w:val="005E6DAC"/>
    <w:rsid w:val="005E7090"/>
    <w:rsid w:val="005E7300"/>
    <w:rsid w:val="005E7676"/>
    <w:rsid w:val="005E7845"/>
    <w:rsid w:val="005E7884"/>
    <w:rsid w:val="005E791F"/>
    <w:rsid w:val="005E7988"/>
    <w:rsid w:val="005E7C20"/>
    <w:rsid w:val="005E7F17"/>
    <w:rsid w:val="005E7F71"/>
    <w:rsid w:val="005F0096"/>
    <w:rsid w:val="005F0129"/>
    <w:rsid w:val="005F015B"/>
    <w:rsid w:val="005F01C2"/>
    <w:rsid w:val="005F095B"/>
    <w:rsid w:val="005F0F29"/>
    <w:rsid w:val="005F12FC"/>
    <w:rsid w:val="005F169F"/>
    <w:rsid w:val="005F17D5"/>
    <w:rsid w:val="005F190A"/>
    <w:rsid w:val="005F1939"/>
    <w:rsid w:val="005F1A26"/>
    <w:rsid w:val="005F2189"/>
    <w:rsid w:val="005F21E0"/>
    <w:rsid w:val="005F22F9"/>
    <w:rsid w:val="005F262D"/>
    <w:rsid w:val="005F26E2"/>
    <w:rsid w:val="005F29FB"/>
    <w:rsid w:val="005F2A50"/>
    <w:rsid w:val="005F31A7"/>
    <w:rsid w:val="005F3401"/>
    <w:rsid w:val="005F3425"/>
    <w:rsid w:val="005F348F"/>
    <w:rsid w:val="005F34A2"/>
    <w:rsid w:val="005F36EA"/>
    <w:rsid w:val="005F38A7"/>
    <w:rsid w:val="005F3B69"/>
    <w:rsid w:val="005F3BAC"/>
    <w:rsid w:val="005F3D45"/>
    <w:rsid w:val="005F3E3D"/>
    <w:rsid w:val="005F3F8F"/>
    <w:rsid w:val="005F4100"/>
    <w:rsid w:val="005F4389"/>
    <w:rsid w:val="005F45F6"/>
    <w:rsid w:val="005F4975"/>
    <w:rsid w:val="005F5768"/>
    <w:rsid w:val="005F5C07"/>
    <w:rsid w:val="005F5CF0"/>
    <w:rsid w:val="005F6391"/>
    <w:rsid w:val="005F6643"/>
    <w:rsid w:val="005F69AB"/>
    <w:rsid w:val="005F6A08"/>
    <w:rsid w:val="005F6FC6"/>
    <w:rsid w:val="005F725E"/>
    <w:rsid w:val="005F753A"/>
    <w:rsid w:val="005F7B01"/>
    <w:rsid w:val="005F7D30"/>
    <w:rsid w:val="005F7D61"/>
    <w:rsid w:val="006000CB"/>
    <w:rsid w:val="00600307"/>
    <w:rsid w:val="0060048C"/>
    <w:rsid w:val="006005A9"/>
    <w:rsid w:val="00600C1B"/>
    <w:rsid w:val="0060104F"/>
    <w:rsid w:val="00601332"/>
    <w:rsid w:val="00601592"/>
    <w:rsid w:val="00601625"/>
    <w:rsid w:val="00602301"/>
    <w:rsid w:val="00602495"/>
    <w:rsid w:val="006024EA"/>
    <w:rsid w:val="006025D9"/>
    <w:rsid w:val="00602612"/>
    <w:rsid w:val="0060296F"/>
    <w:rsid w:val="0060332E"/>
    <w:rsid w:val="0060354F"/>
    <w:rsid w:val="006035B5"/>
    <w:rsid w:val="00603729"/>
    <w:rsid w:val="0060381E"/>
    <w:rsid w:val="00603853"/>
    <w:rsid w:val="006038C0"/>
    <w:rsid w:val="006038C5"/>
    <w:rsid w:val="00603AFC"/>
    <w:rsid w:val="00603D55"/>
    <w:rsid w:val="00603EF4"/>
    <w:rsid w:val="006040C8"/>
    <w:rsid w:val="006042DA"/>
    <w:rsid w:val="00604545"/>
    <w:rsid w:val="00604A7E"/>
    <w:rsid w:val="00604C26"/>
    <w:rsid w:val="00604D92"/>
    <w:rsid w:val="00604DB7"/>
    <w:rsid w:val="00605281"/>
    <w:rsid w:val="00605416"/>
    <w:rsid w:val="00605CFC"/>
    <w:rsid w:val="0060622F"/>
    <w:rsid w:val="00606295"/>
    <w:rsid w:val="00606772"/>
    <w:rsid w:val="00606EC5"/>
    <w:rsid w:val="006070FA"/>
    <w:rsid w:val="00607208"/>
    <w:rsid w:val="00607310"/>
    <w:rsid w:val="0060756B"/>
    <w:rsid w:val="0060783A"/>
    <w:rsid w:val="006100BE"/>
    <w:rsid w:val="00610491"/>
    <w:rsid w:val="006108CC"/>
    <w:rsid w:val="00610CD0"/>
    <w:rsid w:val="00610CE8"/>
    <w:rsid w:val="0061100D"/>
    <w:rsid w:val="00611199"/>
    <w:rsid w:val="00611226"/>
    <w:rsid w:val="00611304"/>
    <w:rsid w:val="006118C1"/>
    <w:rsid w:val="006118E6"/>
    <w:rsid w:val="00611F38"/>
    <w:rsid w:val="00612137"/>
    <w:rsid w:val="006124D0"/>
    <w:rsid w:val="00612A6C"/>
    <w:rsid w:val="00612AF3"/>
    <w:rsid w:val="00612F1C"/>
    <w:rsid w:val="006134F0"/>
    <w:rsid w:val="00613560"/>
    <w:rsid w:val="0061392F"/>
    <w:rsid w:val="00613F20"/>
    <w:rsid w:val="006145BC"/>
    <w:rsid w:val="0061461B"/>
    <w:rsid w:val="006146C0"/>
    <w:rsid w:val="00614766"/>
    <w:rsid w:val="00614D06"/>
    <w:rsid w:val="00614DBD"/>
    <w:rsid w:val="006150ED"/>
    <w:rsid w:val="006159D6"/>
    <w:rsid w:val="00615C11"/>
    <w:rsid w:val="00615C18"/>
    <w:rsid w:val="00615CFA"/>
    <w:rsid w:val="00615E6F"/>
    <w:rsid w:val="0061639F"/>
    <w:rsid w:val="006163FE"/>
    <w:rsid w:val="00616533"/>
    <w:rsid w:val="00616637"/>
    <w:rsid w:val="00616A8C"/>
    <w:rsid w:val="00616AF1"/>
    <w:rsid w:val="00616D9A"/>
    <w:rsid w:val="0061701E"/>
    <w:rsid w:val="006172EB"/>
    <w:rsid w:val="006173D6"/>
    <w:rsid w:val="006175F9"/>
    <w:rsid w:val="00617B3B"/>
    <w:rsid w:val="00617E61"/>
    <w:rsid w:val="00620425"/>
    <w:rsid w:val="0062075E"/>
    <w:rsid w:val="006207AB"/>
    <w:rsid w:val="00620AFE"/>
    <w:rsid w:val="00620E06"/>
    <w:rsid w:val="00620F4B"/>
    <w:rsid w:val="00621438"/>
    <w:rsid w:val="0062176E"/>
    <w:rsid w:val="0062188F"/>
    <w:rsid w:val="00621AB4"/>
    <w:rsid w:val="00621C41"/>
    <w:rsid w:val="00621E3C"/>
    <w:rsid w:val="00621E9F"/>
    <w:rsid w:val="006228D9"/>
    <w:rsid w:val="00622EFD"/>
    <w:rsid w:val="00623E3F"/>
    <w:rsid w:val="00624AAC"/>
    <w:rsid w:val="00624ABD"/>
    <w:rsid w:val="00624C9F"/>
    <w:rsid w:val="00625095"/>
    <w:rsid w:val="0062514D"/>
    <w:rsid w:val="0062521F"/>
    <w:rsid w:val="0062525E"/>
    <w:rsid w:val="006253CC"/>
    <w:rsid w:val="006254D3"/>
    <w:rsid w:val="00625B18"/>
    <w:rsid w:val="00626021"/>
    <w:rsid w:val="006266A7"/>
    <w:rsid w:val="0062674C"/>
    <w:rsid w:val="00626C0F"/>
    <w:rsid w:val="00626E00"/>
    <w:rsid w:val="00627386"/>
    <w:rsid w:val="0062776A"/>
    <w:rsid w:val="00627834"/>
    <w:rsid w:val="006278D1"/>
    <w:rsid w:val="00627A2E"/>
    <w:rsid w:val="00627D68"/>
    <w:rsid w:val="00627F24"/>
    <w:rsid w:val="0063062A"/>
    <w:rsid w:val="006306DD"/>
    <w:rsid w:val="006314D6"/>
    <w:rsid w:val="00631697"/>
    <w:rsid w:val="00631DDC"/>
    <w:rsid w:val="006320E6"/>
    <w:rsid w:val="006321FC"/>
    <w:rsid w:val="00632204"/>
    <w:rsid w:val="00632410"/>
    <w:rsid w:val="00632495"/>
    <w:rsid w:val="00632835"/>
    <w:rsid w:val="00632F3B"/>
    <w:rsid w:val="006332FB"/>
    <w:rsid w:val="00633342"/>
    <w:rsid w:val="00633878"/>
    <w:rsid w:val="00633A42"/>
    <w:rsid w:val="00633F23"/>
    <w:rsid w:val="0063453B"/>
    <w:rsid w:val="00634C83"/>
    <w:rsid w:val="00634CDB"/>
    <w:rsid w:val="00634D1B"/>
    <w:rsid w:val="00634DD0"/>
    <w:rsid w:val="0063513D"/>
    <w:rsid w:val="00635180"/>
    <w:rsid w:val="006358F8"/>
    <w:rsid w:val="00635D56"/>
    <w:rsid w:val="00635E66"/>
    <w:rsid w:val="006362BA"/>
    <w:rsid w:val="006362F3"/>
    <w:rsid w:val="006365FD"/>
    <w:rsid w:val="006367F4"/>
    <w:rsid w:val="00636800"/>
    <w:rsid w:val="00636884"/>
    <w:rsid w:val="0063691F"/>
    <w:rsid w:val="00636E6B"/>
    <w:rsid w:val="00636EB8"/>
    <w:rsid w:val="0063704F"/>
    <w:rsid w:val="006370D1"/>
    <w:rsid w:val="00637564"/>
    <w:rsid w:val="00637584"/>
    <w:rsid w:val="00637848"/>
    <w:rsid w:val="006378CA"/>
    <w:rsid w:val="00637A4B"/>
    <w:rsid w:val="00640106"/>
    <w:rsid w:val="00640141"/>
    <w:rsid w:val="0064042E"/>
    <w:rsid w:val="00640494"/>
    <w:rsid w:val="006409B5"/>
    <w:rsid w:val="00640A04"/>
    <w:rsid w:val="00640AC1"/>
    <w:rsid w:val="0064136D"/>
    <w:rsid w:val="00641467"/>
    <w:rsid w:val="006414CD"/>
    <w:rsid w:val="006414F9"/>
    <w:rsid w:val="00641817"/>
    <w:rsid w:val="00641A83"/>
    <w:rsid w:val="00641B95"/>
    <w:rsid w:val="00641B99"/>
    <w:rsid w:val="00641D39"/>
    <w:rsid w:val="00641F59"/>
    <w:rsid w:val="006421CE"/>
    <w:rsid w:val="006422A5"/>
    <w:rsid w:val="006422CA"/>
    <w:rsid w:val="00642438"/>
    <w:rsid w:val="0064275B"/>
    <w:rsid w:val="00642B3A"/>
    <w:rsid w:val="00643157"/>
    <w:rsid w:val="0064338B"/>
    <w:rsid w:val="00643857"/>
    <w:rsid w:val="006440F6"/>
    <w:rsid w:val="0064425B"/>
    <w:rsid w:val="00644F69"/>
    <w:rsid w:val="006451A7"/>
    <w:rsid w:val="0064529A"/>
    <w:rsid w:val="00645477"/>
    <w:rsid w:val="0064575F"/>
    <w:rsid w:val="006457F6"/>
    <w:rsid w:val="00645C8B"/>
    <w:rsid w:val="00646867"/>
    <w:rsid w:val="00646E01"/>
    <w:rsid w:val="00646E1C"/>
    <w:rsid w:val="006472F2"/>
    <w:rsid w:val="006475D9"/>
    <w:rsid w:val="006476D5"/>
    <w:rsid w:val="00647B71"/>
    <w:rsid w:val="00647C1F"/>
    <w:rsid w:val="006500E2"/>
    <w:rsid w:val="0065025B"/>
    <w:rsid w:val="00650751"/>
    <w:rsid w:val="00650D6F"/>
    <w:rsid w:val="00650EF7"/>
    <w:rsid w:val="00651139"/>
    <w:rsid w:val="00651276"/>
    <w:rsid w:val="006514CB"/>
    <w:rsid w:val="00651574"/>
    <w:rsid w:val="0065199D"/>
    <w:rsid w:val="00651BA9"/>
    <w:rsid w:val="00651D90"/>
    <w:rsid w:val="00651FDE"/>
    <w:rsid w:val="00652151"/>
    <w:rsid w:val="006524EF"/>
    <w:rsid w:val="00652922"/>
    <w:rsid w:val="006529D6"/>
    <w:rsid w:val="00652EE0"/>
    <w:rsid w:val="006532B0"/>
    <w:rsid w:val="006538FD"/>
    <w:rsid w:val="00653BD5"/>
    <w:rsid w:val="00653C5A"/>
    <w:rsid w:val="00653D61"/>
    <w:rsid w:val="00654020"/>
    <w:rsid w:val="0065403B"/>
    <w:rsid w:val="0065405C"/>
    <w:rsid w:val="00654555"/>
    <w:rsid w:val="00654648"/>
    <w:rsid w:val="00654A40"/>
    <w:rsid w:val="006551CF"/>
    <w:rsid w:val="00655872"/>
    <w:rsid w:val="00655FA7"/>
    <w:rsid w:val="00656117"/>
    <w:rsid w:val="00656223"/>
    <w:rsid w:val="0065633A"/>
    <w:rsid w:val="00656519"/>
    <w:rsid w:val="006567C8"/>
    <w:rsid w:val="0065693E"/>
    <w:rsid w:val="00656F24"/>
    <w:rsid w:val="00656FC4"/>
    <w:rsid w:val="006572AF"/>
    <w:rsid w:val="00657AE0"/>
    <w:rsid w:val="00657B30"/>
    <w:rsid w:val="00657E7A"/>
    <w:rsid w:val="00660012"/>
    <w:rsid w:val="00660363"/>
    <w:rsid w:val="0066054F"/>
    <w:rsid w:val="00660767"/>
    <w:rsid w:val="00660B8C"/>
    <w:rsid w:val="00660FBF"/>
    <w:rsid w:val="0066137D"/>
    <w:rsid w:val="0066170E"/>
    <w:rsid w:val="00661977"/>
    <w:rsid w:val="006619E5"/>
    <w:rsid w:val="00661CB2"/>
    <w:rsid w:val="00661CB9"/>
    <w:rsid w:val="00661E21"/>
    <w:rsid w:val="00662561"/>
    <w:rsid w:val="006626A8"/>
    <w:rsid w:val="0066282C"/>
    <w:rsid w:val="0066283E"/>
    <w:rsid w:val="00662B07"/>
    <w:rsid w:val="00662CC4"/>
    <w:rsid w:val="00662DDD"/>
    <w:rsid w:val="00662F8F"/>
    <w:rsid w:val="006630B3"/>
    <w:rsid w:val="00664132"/>
    <w:rsid w:val="006641B9"/>
    <w:rsid w:val="00664247"/>
    <w:rsid w:val="006643DF"/>
    <w:rsid w:val="00664520"/>
    <w:rsid w:val="00664565"/>
    <w:rsid w:val="00664743"/>
    <w:rsid w:val="006647A2"/>
    <w:rsid w:val="00664E0F"/>
    <w:rsid w:val="00664E27"/>
    <w:rsid w:val="006651D1"/>
    <w:rsid w:val="00665889"/>
    <w:rsid w:val="00665B3A"/>
    <w:rsid w:val="00665DD1"/>
    <w:rsid w:val="00665E34"/>
    <w:rsid w:val="006662EF"/>
    <w:rsid w:val="0066676F"/>
    <w:rsid w:val="00666996"/>
    <w:rsid w:val="00666C30"/>
    <w:rsid w:val="00666E3C"/>
    <w:rsid w:val="0066710F"/>
    <w:rsid w:val="006676AC"/>
    <w:rsid w:val="00667715"/>
    <w:rsid w:val="00667F8D"/>
    <w:rsid w:val="0067004A"/>
    <w:rsid w:val="006702E2"/>
    <w:rsid w:val="006703C2"/>
    <w:rsid w:val="006707E1"/>
    <w:rsid w:val="0067099B"/>
    <w:rsid w:val="00670A22"/>
    <w:rsid w:val="00670CBB"/>
    <w:rsid w:val="00670CC3"/>
    <w:rsid w:val="00670D29"/>
    <w:rsid w:val="00670E00"/>
    <w:rsid w:val="00671EB9"/>
    <w:rsid w:val="00671F17"/>
    <w:rsid w:val="006720E7"/>
    <w:rsid w:val="006722E0"/>
    <w:rsid w:val="00672383"/>
    <w:rsid w:val="006726F0"/>
    <w:rsid w:val="0067330B"/>
    <w:rsid w:val="00673741"/>
    <w:rsid w:val="00673CEC"/>
    <w:rsid w:val="00673E32"/>
    <w:rsid w:val="00674093"/>
    <w:rsid w:val="00674464"/>
    <w:rsid w:val="00674562"/>
    <w:rsid w:val="00674595"/>
    <w:rsid w:val="006745A5"/>
    <w:rsid w:val="00674E7C"/>
    <w:rsid w:val="0067520F"/>
    <w:rsid w:val="00675291"/>
    <w:rsid w:val="00675350"/>
    <w:rsid w:val="006755AC"/>
    <w:rsid w:val="00675C81"/>
    <w:rsid w:val="00675D75"/>
    <w:rsid w:val="0067624C"/>
    <w:rsid w:val="006766B8"/>
    <w:rsid w:val="00676F1B"/>
    <w:rsid w:val="006770FA"/>
    <w:rsid w:val="00677459"/>
    <w:rsid w:val="0067760B"/>
    <w:rsid w:val="00680883"/>
    <w:rsid w:val="006809B8"/>
    <w:rsid w:val="00681083"/>
    <w:rsid w:val="00681FE3"/>
    <w:rsid w:val="00682346"/>
    <w:rsid w:val="00682347"/>
    <w:rsid w:val="006825C0"/>
    <w:rsid w:val="00682A40"/>
    <w:rsid w:val="00682B1C"/>
    <w:rsid w:val="00683050"/>
    <w:rsid w:val="00683150"/>
    <w:rsid w:val="006832C7"/>
    <w:rsid w:val="00683357"/>
    <w:rsid w:val="006836CE"/>
    <w:rsid w:val="00683937"/>
    <w:rsid w:val="00683B21"/>
    <w:rsid w:val="00683BDB"/>
    <w:rsid w:val="00683D2A"/>
    <w:rsid w:val="006841BF"/>
    <w:rsid w:val="00684916"/>
    <w:rsid w:val="00684CA4"/>
    <w:rsid w:val="00684EE7"/>
    <w:rsid w:val="006851D0"/>
    <w:rsid w:val="00685390"/>
    <w:rsid w:val="006853C3"/>
    <w:rsid w:val="00685751"/>
    <w:rsid w:val="006858F2"/>
    <w:rsid w:val="00685A21"/>
    <w:rsid w:val="00685CF8"/>
    <w:rsid w:val="00685F28"/>
    <w:rsid w:val="00686385"/>
    <w:rsid w:val="006865B3"/>
    <w:rsid w:val="00686607"/>
    <w:rsid w:val="00686663"/>
    <w:rsid w:val="00686D63"/>
    <w:rsid w:val="00686F7F"/>
    <w:rsid w:val="0068706E"/>
    <w:rsid w:val="0068758F"/>
    <w:rsid w:val="0068769C"/>
    <w:rsid w:val="006877FD"/>
    <w:rsid w:val="00687A2A"/>
    <w:rsid w:val="00687AC5"/>
    <w:rsid w:val="006900C0"/>
    <w:rsid w:val="00690195"/>
    <w:rsid w:val="006902D1"/>
    <w:rsid w:val="0069033A"/>
    <w:rsid w:val="00690453"/>
    <w:rsid w:val="00690AFD"/>
    <w:rsid w:val="00690F90"/>
    <w:rsid w:val="00691149"/>
    <w:rsid w:val="00691308"/>
    <w:rsid w:val="0069133B"/>
    <w:rsid w:val="0069171C"/>
    <w:rsid w:val="00691748"/>
    <w:rsid w:val="00691751"/>
    <w:rsid w:val="00691786"/>
    <w:rsid w:val="0069180A"/>
    <w:rsid w:val="00691964"/>
    <w:rsid w:val="00691D8A"/>
    <w:rsid w:val="00691FA9"/>
    <w:rsid w:val="006923F7"/>
    <w:rsid w:val="006925D1"/>
    <w:rsid w:val="00692F42"/>
    <w:rsid w:val="00693106"/>
    <w:rsid w:val="00693553"/>
    <w:rsid w:val="00693AE5"/>
    <w:rsid w:val="00693DE4"/>
    <w:rsid w:val="00693E34"/>
    <w:rsid w:val="00693E3C"/>
    <w:rsid w:val="00693ECF"/>
    <w:rsid w:val="00693F04"/>
    <w:rsid w:val="006941C8"/>
    <w:rsid w:val="0069480B"/>
    <w:rsid w:val="006948C9"/>
    <w:rsid w:val="00694B3B"/>
    <w:rsid w:val="00694F24"/>
    <w:rsid w:val="00694F9F"/>
    <w:rsid w:val="00695072"/>
    <w:rsid w:val="006952A9"/>
    <w:rsid w:val="006954DD"/>
    <w:rsid w:val="00695B02"/>
    <w:rsid w:val="00695E09"/>
    <w:rsid w:val="00695F04"/>
    <w:rsid w:val="00695F9B"/>
    <w:rsid w:val="0069606C"/>
    <w:rsid w:val="006962D3"/>
    <w:rsid w:val="0069677E"/>
    <w:rsid w:val="00696D59"/>
    <w:rsid w:val="00696DFE"/>
    <w:rsid w:val="00697003"/>
    <w:rsid w:val="00697AE5"/>
    <w:rsid w:val="00697C77"/>
    <w:rsid w:val="006A00DA"/>
    <w:rsid w:val="006A01C4"/>
    <w:rsid w:val="006A0221"/>
    <w:rsid w:val="006A0368"/>
    <w:rsid w:val="006A06A0"/>
    <w:rsid w:val="006A0757"/>
    <w:rsid w:val="006A0F54"/>
    <w:rsid w:val="006A0FBA"/>
    <w:rsid w:val="006A11A6"/>
    <w:rsid w:val="006A129C"/>
    <w:rsid w:val="006A12FE"/>
    <w:rsid w:val="006A14F5"/>
    <w:rsid w:val="006A15F5"/>
    <w:rsid w:val="006A198C"/>
    <w:rsid w:val="006A1B4A"/>
    <w:rsid w:val="006A1DBF"/>
    <w:rsid w:val="006A2089"/>
    <w:rsid w:val="006A2824"/>
    <w:rsid w:val="006A28DB"/>
    <w:rsid w:val="006A2BC8"/>
    <w:rsid w:val="006A2DE4"/>
    <w:rsid w:val="006A318E"/>
    <w:rsid w:val="006A33D0"/>
    <w:rsid w:val="006A3530"/>
    <w:rsid w:val="006A45AD"/>
    <w:rsid w:val="006A47BB"/>
    <w:rsid w:val="006A49E0"/>
    <w:rsid w:val="006A4B51"/>
    <w:rsid w:val="006A4F0A"/>
    <w:rsid w:val="006A51D2"/>
    <w:rsid w:val="006A546A"/>
    <w:rsid w:val="006A54E8"/>
    <w:rsid w:val="006A5753"/>
    <w:rsid w:val="006A58C6"/>
    <w:rsid w:val="006A5B13"/>
    <w:rsid w:val="006A5F63"/>
    <w:rsid w:val="006A666C"/>
    <w:rsid w:val="006A66DC"/>
    <w:rsid w:val="006A71E4"/>
    <w:rsid w:val="006A7346"/>
    <w:rsid w:val="006A7373"/>
    <w:rsid w:val="006A77EA"/>
    <w:rsid w:val="006A796A"/>
    <w:rsid w:val="006A7A75"/>
    <w:rsid w:val="006A7A8B"/>
    <w:rsid w:val="006A7E40"/>
    <w:rsid w:val="006A7E4D"/>
    <w:rsid w:val="006B01EA"/>
    <w:rsid w:val="006B046F"/>
    <w:rsid w:val="006B0948"/>
    <w:rsid w:val="006B0E28"/>
    <w:rsid w:val="006B0F67"/>
    <w:rsid w:val="006B114D"/>
    <w:rsid w:val="006B1226"/>
    <w:rsid w:val="006B13A1"/>
    <w:rsid w:val="006B140F"/>
    <w:rsid w:val="006B15B5"/>
    <w:rsid w:val="006B1887"/>
    <w:rsid w:val="006B1DDF"/>
    <w:rsid w:val="006B21B9"/>
    <w:rsid w:val="006B271A"/>
    <w:rsid w:val="006B28AA"/>
    <w:rsid w:val="006B2A63"/>
    <w:rsid w:val="006B2A8F"/>
    <w:rsid w:val="006B2EB8"/>
    <w:rsid w:val="006B2EDF"/>
    <w:rsid w:val="006B31BF"/>
    <w:rsid w:val="006B328D"/>
    <w:rsid w:val="006B3558"/>
    <w:rsid w:val="006B35E0"/>
    <w:rsid w:val="006B3AAE"/>
    <w:rsid w:val="006B3D0F"/>
    <w:rsid w:val="006B410D"/>
    <w:rsid w:val="006B42FA"/>
    <w:rsid w:val="006B4AE3"/>
    <w:rsid w:val="006B4B57"/>
    <w:rsid w:val="006B4DD7"/>
    <w:rsid w:val="006B68B9"/>
    <w:rsid w:val="006B6E60"/>
    <w:rsid w:val="006B75CB"/>
    <w:rsid w:val="006C00CB"/>
    <w:rsid w:val="006C0286"/>
    <w:rsid w:val="006C05E7"/>
    <w:rsid w:val="006C0E2C"/>
    <w:rsid w:val="006C0FEA"/>
    <w:rsid w:val="006C1249"/>
    <w:rsid w:val="006C1961"/>
    <w:rsid w:val="006C1B1A"/>
    <w:rsid w:val="006C1B2C"/>
    <w:rsid w:val="006C1F0B"/>
    <w:rsid w:val="006C1F8F"/>
    <w:rsid w:val="006C211E"/>
    <w:rsid w:val="006C2991"/>
    <w:rsid w:val="006C2D48"/>
    <w:rsid w:val="006C3181"/>
    <w:rsid w:val="006C3455"/>
    <w:rsid w:val="006C349F"/>
    <w:rsid w:val="006C368D"/>
    <w:rsid w:val="006C3771"/>
    <w:rsid w:val="006C38E4"/>
    <w:rsid w:val="006C4122"/>
    <w:rsid w:val="006C4ED7"/>
    <w:rsid w:val="006C4FBA"/>
    <w:rsid w:val="006C58BE"/>
    <w:rsid w:val="006C5A24"/>
    <w:rsid w:val="006C5F14"/>
    <w:rsid w:val="006C661F"/>
    <w:rsid w:val="006C6848"/>
    <w:rsid w:val="006C68AE"/>
    <w:rsid w:val="006C6A4D"/>
    <w:rsid w:val="006C6B97"/>
    <w:rsid w:val="006C70D7"/>
    <w:rsid w:val="006C70F6"/>
    <w:rsid w:val="006C7105"/>
    <w:rsid w:val="006C722D"/>
    <w:rsid w:val="006C75B5"/>
    <w:rsid w:val="006C75DB"/>
    <w:rsid w:val="006C776D"/>
    <w:rsid w:val="006C78C2"/>
    <w:rsid w:val="006C7954"/>
    <w:rsid w:val="006D01A0"/>
    <w:rsid w:val="006D024F"/>
    <w:rsid w:val="006D0366"/>
    <w:rsid w:val="006D068F"/>
    <w:rsid w:val="006D0C77"/>
    <w:rsid w:val="006D11FC"/>
    <w:rsid w:val="006D1358"/>
    <w:rsid w:val="006D14AB"/>
    <w:rsid w:val="006D1D53"/>
    <w:rsid w:val="006D1DC2"/>
    <w:rsid w:val="006D1EFB"/>
    <w:rsid w:val="006D25E6"/>
    <w:rsid w:val="006D25FC"/>
    <w:rsid w:val="006D2976"/>
    <w:rsid w:val="006D2AEE"/>
    <w:rsid w:val="006D3140"/>
    <w:rsid w:val="006D329B"/>
    <w:rsid w:val="006D368B"/>
    <w:rsid w:val="006D37E0"/>
    <w:rsid w:val="006D389D"/>
    <w:rsid w:val="006D3AE1"/>
    <w:rsid w:val="006D3AE5"/>
    <w:rsid w:val="006D3B49"/>
    <w:rsid w:val="006D3F3E"/>
    <w:rsid w:val="006D4214"/>
    <w:rsid w:val="006D43B2"/>
    <w:rsid w:val="006D4B57"/>
    <w:rsid w:val="006D4C9F"/>
    <w:rsid w:val="006D4D5F"/>
    <w:rsid w:val="006D4E56"/>
    <w:rsid w:val="006D5440"/>
    <w:rsid w:val="006D55A7"/>
    <w:rsid w:val="006D562E"/>
    <w:rsid w:val="006D5A75"/>
    <w:rsid w:val="006D5B37"/>
    <w:rsid w:val="006D5C9B"/>
    <w:rsid w:val="006D5DF8"/>
    <w:rsid w:val="006D63B2"/>
    <w:rsid w:val="006D6473"/>
    <w:rsid w:val="006D69E9"/>
    <w:rsid w:val="006D6B8F"/>
    <w:rsid w:val="006D6BB1"/>
    <w:rsid w:val="006D6C7D"/>
    <w:rsid w:val="006D6D52"/>
    <w:rsid w:val="006D6EEA"/>
    <w:rsid w:val="006D72EC"/>
    <w:rsid w:val="006D7608"/>
    <w:rsid w:val="006D78A8"/>
    <w:rsid w:val="006D7955"/>
    <w:rsid w:val="006D7A20"/>
    <w:rsid w:val="006D7A94"/>
    <w:rsid w:val="006D7C10"/>
    <w:rsid w:val="006E0C14"/>
    <w:rsid w:val="006E0D5D"/>
    <w:rsid w:val="006E0FB8"/>
    <w:rsid w:val="006E10A9"/>
    <w:rsid w:val="006E1483"/>
    <w:rsid w:val="006E14EA"/>
    <w:rsid w:val="006E1728"/>
    <w:rsid w:val="006E178E"/>
    <w:rsid w:val="006E1B40"/>
    <w:rsid w:val="006E2153"/>
    <w:rsid w:val="006E22E4"/>
    <w:rsid w:val="006E242B"/>
    <w:rsid w:val="006E2541"/>
    <w:rsid w:val="006E27AD"/>
    <w:rsid w:val="006E2C82"/>
    <w:rsid w:val="006E2D36"/>
    <w:rsid w:val="006E2E31"/>
    <w:rsid w:val="006E3121"/>
    <w:rsid w:val="006E33E1"/>
    <w:rsid w:val="006E3A67"/>
    <w:rsid w:val="006E3BFC"/>
    <w:rsid w:val="006E43C5"/>
    <w:rsid w:val="006E4EF2"/>
    <w:rsid w:val="006E4EFA"/>
    <w:rsid w:val="006E50D1"/>
    <w:rsid w:val="006E52E4"/>
    <w:rsid w:val="006E5F5A"/>
    <w:rsid w:val="006E63D2"/>
    <w:rsid w:val="006E656A"/>
    <w:rsid w:val="006E6C90"/>
    <w:rsid w:val="006E6D20"/>
    <w:rsid w:val="006E71A0"/>
    <w:rsid w:val="006E7607"/>
    <w:rsid w:val="006E7A9D"/>
    <w:rsid w:val="006E7C67"/>
    <w:rsid w:val="006F0377"/>
    <w:rsid w:val="006F03AF"/>
    <w:rsid w:val="006F0817"/>
    <w:rsid w:val="006F08BA"/>
    <w:rsid w:val="006F097A"/>
    <w:rsid w:val="006F098D"/>
    <w:rsid w:val="006F0DB2"/>
    <w:rsid w:val="006F109E"/>
    <w:rsid w:val="006F111C"/>
    <w:rsid w:val="006F11C8"/>
    <w:rsid w:val="006F145A"/>
    <w:rsid w:val="006F18CB"/>
    <w:rsid w:val="006F2229"/>
    <w:rsid w:val="006F22F4"/>
    <w:rsid w:val="006F2470"/>
    <w:rsid w:val="006F2AE8"/>
    <w:rsid w:val="006F2E1A"/>
    <w:rsid w:val="006F2F81"/>
    <w:rsid w:val="006F36AA"/>
    <w:rsid w:val="006F37B0"/>
    <w:rsid w:val="006F3810"/>
    <w:rsid w:val="006F3B75"/>
    <w:rsid w:val="006F40BA"/>
    <w:rsid w:val="006F4169"/>
    <w:rsid w:val="006F430A"/>
    <w:rsid w:val="006F4688"/>
    <w:rsid w:val="006F4867"/>
    <w:rsid w:val="006F488A"/>
    <w:rsid w:val="006F4976"/>
    <w:rsid w:val="006F4DE5"/>
    <w:rsid w:val="006F5221"/>
    <w:rsid w:val="006F54C5"/>
    <w:rsid w:val="006F5802"/>
    <w:rsid w:val="006F580C"/>
    <w:rsid w:val="006F5E34"/>
    <w:rsid w:val="006F618E"/>
    <w:rsid w:val="006F67C5"/>
    <w:rsid w:val="006F699F"/>
    <w:rsid w:val="006F6A80"/>
    <w:rsid w:val="006F6B6D"/>
    <w:rsid w:val="006F6CF0"/>
    <w:rsid w:val="006F6F87"/>
    <w:rsid w:val="006F7B59"/>
    <w:rsid w:val="006F7D8D"/>
    <w:rsid w:val="006F7E66"/>
    <w:rsid w:val="00700126"/>
    <w:rsid w:val="0070014F"/>
    <w:rsid w:val="00700409"/>
    <w:rsid w:val="00700E31"/>
    <w:rsid w:val="00700F05"/>
    <w:rsid w:val="00701044"/>
    <w:rsid w:val="007014A0"/>
    <w:rsid w:val="0070154B"/>
    <w:rsid w:val="00701809"/>
    <w:rsid w:val="00701B5F"/>
    <w:rsid w:val="00701B6E"/>
    <w:rsid w:val="0070219B"/>
    <w:rsid w:val="007021BC"/>
    <w:rsid w:val="0070249C"/>
    <w:rsid w:val="007024DC"/>
    <w:rsid w:val="00702693"/>
    <w:rsid w:val="0070291F"/>
    <w:rsid w:val="00703003"/>
    <w:rsid w:val="007032C3"/>
    <w:rsid w:val="00703310"/>
    <w:rsid w:val="00703557"/>
    <w:rsid w:val="00703AA4"/>
    <w:rsid w:val="00703AC2"/>
    <w:rsid w:val="00703D5E"/>
    <w:rsid w:val="0070412C"/>
    <w:rsid w:val="00704174"/>
    <w:rsid w:val="00704233"/>
    <w:rsid w:val="007042CE"/>
    <w:rsid w:val="0070452B"/>
    <w:rsid w:val="00704558"/>
    <w:rsid w:val="0070457A"/>
    <w:rsid w:val="00704614"/>
    <w:rsid w:val="0070470D"/>
    <w:rsid w:val="007047DB"/>
    <w:rsid w:val="007047F4"/>
    <w:rsid w:val="00704BBD"/>
    <w:rsid w:val="00704C81"/>
    <w:rsid w:val="00704E1E"/>
    <w:rsid w:val="00704E72"/>
    <w:rsid w:val="007050E1"/>
    <w:rsid w:val="0070513D"/>
    <w:rsid w:val="007051B2"/>
    <w:rsid w:val="00705206"/>
    <w:rsid w:val="00705905"/>
    <w:rsid w:val="00705DDA"/>
    <w:rsid w:val="00705E17"/>
    <w:rsid w:val="007065AD"/>
    <w:rsid w:val="00706C11"/>
    <w:rsid w:val="00706D4A"/>
    <w:rsid w:val="00706F84"/>
    <w:rsid w:val="007070BA"/>
    <w:rsid w:val="0070715B"/>
    <w:rsid w:val="00707454"/>
    <w:rsid w:val="00707558"/>
    <w:rsid w:val="00707755"/>
    <w:rsid w:val="00707BF3"/>
    <w:rsid w:val="007101BD"/>
    <w:rsid w:val="00710519"/>
    <w:rsid w:val="0071053A"/>
    <w:rsid w:val="0071079A"/>
    <w:rsid w:val="00710ABB"/>
    <w:rsid w:val="00710AE1"/>
    <w:rsid w:val="00710E57"/>
    <w:rsid w:val="00710F45"/>
    <w:rsid w:val="00711005"/>
    <w:rsid w:val="0071178D"/>
    <w:rsid w:val="0071180A"/>
    <w:rsid w:val="00711AE7"/>
    <w:rsid w:val="00711BC6"/>
    <w:rsid w:val="00711E56"/>
    <w:rsid w:val="00711EB3"/>
    <w:rsid w:val="00711EF2"/>
    <w:rsid w:val="007120F7"/>
    <w:rsid w:val="0071274B"/>
    <w:rsid w:val="00712C5C"/>
    <w:rsid w:val="00712C7A"/>
    <w:rsid w:val="00712FE8"/>
    <w:rsid w:val="007134E0"/>
    <w:rsid w:val="00713CE7"/>
    <w:rsid w:val="007140F7"/>
    <w:rsid w:val="00714127"/>
    <w:rsid w:val="00714263"/>
    <w:rsid w:val="00714536"/>
    <w:rsid w:val="00714543"/>
    <w:rsid w:val="007148FA"/>
    <w:rsid w:val="00714C8D"/>
    <w:rsid w:val="00714D43"/>
    <w:rsid w:val="00715165"/>
    <w:rsid w:val="0071550D"/>
    <w:rsid w:val="007156BF"/>
    <w:rsid w:val="00715966"/>
    <w:rsid w:val="00715BF1"/>
    <w:rsid w:val="00715C59"/>
    <w:rsid w:val="00715E89"/>
    <w:rsid w:val="00715FE9"/>
    <w:rsid w:val="00716620"/>
    <w:rsid w:val="00716919"/>
    <w:rsid w:val="007169E8"/>
    <w:rsid w:val="00716CEF"/>
    <w:rsid w:val="00716D3E"/>
    <w:rsid w:val="007171EE"/>
    <w:rsid w:val="00717208"/>
    <w:rsid w:val="007174FB"/>
    <w:rsid w:val="007175FE"/>
    <w:rsid w:val="00717DAE"/>
    <w:rsid w:val="00717E77"/>
    <w:rsid w:val="00720260"/>
    <w:rsid w:val="00720431"/>
    <w:rsid w:val="00720653"/>
    <w:rsid w:val="0072073B"/>
    <w:rsid w:val="007209FF"/>
    <w:rsid w:val="00720AA8"/>
    <w:rsid w:val="00720B08"/>
    <w:rsid w:val="00720B6F"/>
    <w:rsid w:val="00720F99"/>
    <w:rsid w:val="00721005"/>
    <w:rsid w:val="0072184B"/>
    <w:rsid w:val="007218B6"/>
    <w:rsid w:val="007219D9"/>
    <w:rsid w:val="007219FB"/>
    <w:rsid w:val="00721B50"/>
    <w:rsid w:val="00721FC2"/>
    <w:rsid w:val="00721FF4"/>
    <w:rsid w:val="00722E60"/>
    <w:rsid w:val="00722EB1"/>
    <w:rsid w:val="00723125"/>
    <w:rsid w:val="00723209"/>
    <w:rsid w:val="007232F9"/>
    <w:rsid w:val="00723302"/>
    <w:rsid w:val="00723591"/>
    <w:rsid w:val="00723AB1"/>
    <w:rsid w:val="00723AEF"/>
    <w:rsid w:val="00723BF6"/>
    <w:rsid w:val="00724003"/>
    <w:rsid w:val="00724153"/>
    <w:rsid w:val="00724186"/>
    <w:rsid w:val="00724262"/>
    <w:rsid w:val="00724617"/>
    <w:rsid w:val="00724626"/>
    <w:rsid w:val="00724987"/>
    <w:rsid w:val="007253D4"/>
    <w:rsid w:val="00725768"/>
    <w:rsid w:val="00725960"/>
    <w:rsid w:val="00725A30"/>
    <w:rsid w:val="00725A49"/>
    <w:rsid w:val="00726329"/>
    <w:rsid w:val="00726943"/>
    <w:rsid w:val="00726BC4"/>
    <w:rsid w:val="007279EC"/>
    <w:rsid w:val="00727AB6"/>
    <w:rsid w:val="00727AE2"/>
    <w:rsid w:val="00730704"/>
    <w:rsid w:val="007308A5"/>
    <w:rsid w:val="00730C65"/>
    <w:rsid w:val="00730D5B"/>
    <w:rsid w:val="00730E7D"/>
    <w:rsid w:val="00731254"/>
    <w:rsid w:val="0073129E"/>
    <w:rsid w:val="00731B91"/>
    <w:rsid w:val="00731D03"/>
    <w:rsid w:val="00731DFA"/>
    <w:rsid w:val="00731F61"/>
    <w:rsid w:val="00732320"/>
    <w:rsid w:val="007323DE"/>
    <w:rsid w:val="00732A88"/>
    <w:rsid w:val="00732AED"/>
    <w:rsid w:val="00732DE7"/>
    <w:rsid w:val="007338AD"/>
    <w:rsid w:val="00733A66"/>
    <w:rsid w:val="00733CFF"/>
    <w:rsid w:val="00733DC8"/>
    <w:rsid w:val="00733F75"/>
    <w:rsid w:val="00733F9F"/>
    <w:rsid w:val="00734345"/>
    <w:rsid w:val="00734DA3"/>
    <w:rsid w:val="00734F58"/>
    <w:rsid w:val="007351DC"/>
    <w:rsid w:val="00735866"/>
    <w:rsid w:val="00735FC4"/>
    <w:rsid w:val="007360C0"/>
    <w:rsid w:val="007363BD"/>
    <w:rsid w:val="0073645E"/>
    <w:rsid w:val="0073645F"/>
    <w:rsid w:val="007365F4"/>
    <w:rsid w:val="00736905"/>
    <w:rsid w:val="00736A21"/>
    <w:rsid w:val="007370B0"/>
    <w:rsid w:val="00737305"/>
    <w:rsid w:val="00737922"/>
    <w:rsid w:val="0073799D"/>
    <w:rsid w:val="00737CF5"/>
    <w:rsid w:val="00737D08"/>
    <w:rsid w:val="007403CE"/>
    <w:rsid w:val="007405C1"/>
    <w:rsid w:val="00740755"/>
    <w:rsid w:val="007407BF"/>
    <w:rsid w:val="00740AE7"/>
    <w:rsid w:val="00740E16"/>
    <w:rsid w:val="0074146A"/>
    <w:rsid w:val="0074255E"/>
    <w:rsid w:val="007428FB"/>
    <w:rsid w:val="007428FD"/>
    <w:rsid w:val="007429C6"/>
    <w:rsid w:val="00742EDE"/>
    <w:rsid w:val="00742FBB"/>
    <w:rsid w:val="0074345C"/>
    <w:rsid w:val="0074382D"/>
    <w:rsid w:val="00743851"/>
    <w:rsid w:val="00743985"/>
    <w:rsid w:val="007439B2"/>
    <w:rsid w:val="00743A58"/>
    <w:rsid w:val="00744461"/>
    <w:rsid w:val="00744896"/>
    <w:rsid w:val="007448A5"/>
    <w:rsid w:val="007451D0"/>
    <w:rsid w:val="007453CE"/>
    <w:rsid w:val="0074553C"/>
    <w:rsid w:val="007457A3"/>
    <w:rsid w:val="00745EF1"/>
    <w:rsid w:val="007463F4"/>
    <w:rsid w:val="0074661B"/>
    <w:rsid w:val="007467FE"/>
    <w:rsid w:val="007469D4"/>
    <w:rsid w:val="00746C30"/>
    <w:rsid w:val="00746C51"/>
    <w:rsid w:val="00746DBD"/>
    <w:rsid w:val="00746E86"/>
    <w:rsid w:val="0074706C"/>
    <w:rsid w:val="0074707D"/>
    <w:rsid w:val="007475CC"/>
    <w:rsid w:val="007476B2"/>
    <w:rsid w:val="00747C2A"/>
    <w:rsid w:val="00747E32"/>
    <w:rsid w:val="0075001B"/>
    <w:rsid w:val="0075001F"/>
    <w:rsid w:val="00750055"/>
    <w:rsid w:val="00750262"/>
    <w:rsid w:val="007506DB"/>
    <w:rsid w:val="007507F8"/>
    <w:rsid w:val="007509A9"/>
    <w:rsid w:val="00750EFE"/>
    <w:rsid w:val="0075131D"/>
    <w:rsid w:val="007516D9"/>
    <w:rsid w:val="00751895"/>
    <w:rsid w:val="0075194D"/>
    <w:rsid w:val="0075240F"/>
    <w:rsid w:val="00752431"/>
    <w:rsid w:val="0075260A"/>
    <w:rsid w:val="00752885"/>
    <w:rsid w:val="00752A58"/>
    <w:rsid w:val="00752FDA"/>
    <w:rsid w:val="0075300A"/>
    <w:rsid w:val="0075338C"/>
    <w:rsid w:val="007533CB"/>
    <w:rsid w:val="00753803"/>
    <w:rsid w:val="00753B36"/>
    <w:rsid w:val="00753BAE"/>
    <w:rsid w:val="007540AC"/>
    <w:rsid w:val="007542A1"/>
    <w:rsid w:val="0075449C"/>
    <w:rsid w:val="00754A82"/>
    <w:rsid w:val="00754DBE"/>
    <w:rsid w:val="00754DE5"/>
    <w:rsid w:val="00754F43"/>
    <w:rsid w:val="0075500F"/>
    <w:rsid w:val="00755072"/>
    <w:rsid w:val="00755579"/>
    <w:rsid w:val="00755828"/>
    <w:rsid w:val="00755BB8"/>
    <w:rsid w:val="007568CE"/>
    <w:rsid w:val="00756B0C"/>
    <w:rsid w:val="00756B7E"/>
    <w:rsid w:val="00756CA1"/>
    <w:rsid w:val="00756D27"/>
    <w:rsid w:val="00757434"/>
    <w:rsid w:val="007574EA"/>
    <w:rsid w:val="007576DD"/>
    <w:rsid w:val="0075771D"/>
    <w:rsid w:val="00757787"/>
    <w:rsid w:val="0075779D"/>
    <w:rsid w:val="00757DA2"/>
    <w:rsid w:val="00757DF9"/>
    <w:rsid w:val="0076044A"/>
    <w:rsid w:val="0076047D"/>
    <w:rsid w:val="007606D5"/>
    <w:rsid w:val="00760B69"/>
    <w:rsid w:val="00761065"/>
    <w:rsid w:val="007612C1"/>
    <w:rsid w:val="00761458"/>
    <w:rsid w:val="0076146F"/>
    <w:rsid w:val="00761690"/>
    <w:rsid w:val="00761938"/>
    <w:rsid w:val="00762328"/>
    <w:rsid w:val="00762500"/>
    <w:rsid w:val="00762590"/>
    <w:rsid w:val="007625D4"/>
    <w:rsid w:val="00762699"/>
    <w:rsid w:val="007626D8"/>
    <w:rsid w:val="0076279E"/>
    <w:rsid w:val="0076299A"/>
    <w:rsid w:val="00762C0D"/>
    <w:rsid w:val="00762DCF"/>
    <w:rsid w:val="007630B5"/>
    <w:rsid w:val="007633D0"/>
    <w:rsid w:val="007634A1"/>
    <w:rsid w:val="007636AB"/>
    <w:rsid w:val="00763E59"/>
    <w:rsid w:val="00763FAB"/>
    <w:rsid w:val="0076438E"/>
    <w:rsid w:val="007644D7"/>
    <w:rsid w:val="00764F2F"/>
    <w:rsid w:val="00765442"/>
    <w:rsid w:val="007655CB"/>
    <w:rsid w:val="007655D1"/>
    <w:rsid w:val="00765BA0"/>
    <w:rsid w:val="00765D2D"/>
    <w:rsid w:val="00765FF7"/>
    <w:rsid w:val="0076619C"/>
    <w:rsid w:val="007663D4"/>
    <w:rsid w:val="00766584"/>
    <w:rsid w:val="00766641"/>
    <w:rsid w:val="007669DF"/>
    <w:rsid w:val="00766E5A"/>
    <w:rsid w:val="0076703C"/>
    <w:rsid w:val="00767A9C"/>
    <w:rsid w:val="00767FFA"/>
    <w:rsid w:val="0077010C"/>
    <w:rsid w:val="007702D0"/>
    <w:rsid w:val="007702FA"/>
    <w:rsid w:val="00770556"/>
    <w:rsid w:val="007707CE"/>
    <w:rsid w:val="00770901"/>
    <w:rsid w:val="00770EB1"/>
    <w:rsid w:val="00770F71"/>
    <w:rsid w:val="00771A06"/>
    <w:rsid w:val="00771C71"/>
    <w:rsid w:val="00771D58"/>
    <w:rsid w:val="00772361"/>
    <w:rsid w:val="007727FD"/>
    <w:rsid w:val="0077310D"/>
    <w:rsid w:val="0077317D"/>
    <w:rsid w:val="00773B95"/>
    <w:rsid w:val="00773C5D"/>
    <w:rsid w:val="00774134"/>
    <w:rsid w:val="007743A9"/>
    <w:rsid w:val="007744DE"/>
    <w:rsid w:val="00774A2A"/>
    <w:rsid w:val="00774AA9"/>
    <w:rsid w:val="00774C00"/>
    <w:rsid w:val="00774EE8"/>
    <w:rsid w:val="00774EEA"/>
    <w:rsid w:val="007751BB"/>
    <w:rsid w:val="00775298"/>
    <w:rsid w:val="0077562E"/>
    <w:rsid w:val="007756B9"/>
    <w:rsid w:val="00775810"/>
    <w:rsid w:val="00775B35"/>
    <w:rsid w:val="00775EB7"/>
    <w:rsid w:val="00775F98"/>
    <w:rsid w:val="00776267"/>
    <w:rsid w:val="00776328"/>
    <w:rsid w:val="00776338"/>
    <w:rsid w:val="007763B3"/>
    <w:rsid w:val="007766BD"/>
    <w:rsid w:val="0077689F"/>
    <w:rsid w:val="0077723A"/>
    <w:rsid w:val="00777C75"/>
    <w:rsid w:val="00777D1A"/>
    <w:rsid w:val="00777E52"/>
    <w:rsid w:val="007804C0"/>
    <w:rsid w:val="007806AC"/>
    <w:rsid w:val="007809B5"/>
    <w:rsid w:val="00780D0F"/>
    <w:rsid w:val="00781464"/>
    <w:rsid w:val="00781BE3"/>
    <w:rsid w:val="00781FAE"/>
    <w:rsid w:val="00782032"/>
    <w:rsid w:val="007824F4"/>
    <w:rsid w:val="007825B6"/>
    <w:rsid w:val="00782CF4"/>
    <w:rsid w:val="00782E3D"/>
    <w:rsid w:val="00783317"/>
    <w:rsid w:val="007838AD"/>
    <w:rsid w:val="007839A3"/>
    <w:rsid w:val="00783DB5"/>
    <w:rsid w:val="00783F53"/>
    <w:rsid w:val="00783FF0"/>
    <w:rsid w:val="0078418E"/>
    <w:rsid w:val="0078440E"/>
    <w:rsid w:val="007848DA"/>
    <w:rsid w:val="00784B59"/>
    <w:rsid w:val="00784B8C"/>
    <w:rsid w:val="0078501F"/>
    <w:rsid w:val="0078546D"/>
    <w:rsid w:val="007859B9"/>
    <w:rsid w:val="00786168"/>
    <w:rsid w:val="00786376"/>
    <w:rsid w:val="00786443"/>
    <w:rsid w:val="007864D4"/>
    <w:rsid w:val="007865AC"/>
    <w:rsid w:val="0078660D"/>
    <w:rsid w:val="00786633"/>
    <w:rsid w:val="00786699"/>
    <w:rsid w:val="007867D9"/>
    <w:rsid w:val="00786B7E"/>
    <w:rsid w:val="00786D53"/>
    <w:rsid w:val="0078730D"/>
    <w:rsid w:val="00787659"/>
    <w:rsid w:val="00787BC3"/>
    <w:rsid w:val="00787C8F"/>
    <w:rsid w:val="00787D24"/>
    <w:rsid w:val="00790238"/>
    <w:rsid w:val="00790402"/>
    <w:rsid w:val="007904FD"/>
    <w:rsid w:val="00790A4E"/>
    <w:rsid w:val="0079116C"/>
    <w:rsid w:val="0079135B"/>
    <w:rsid w:val="0079190D"/>
    <w:rsid w:val="00791A08"/>
    <w:rsid w:val="00791A70"/>
    <w:rsid w:val="00791B4C"/>
    <w:rsid w:val="00792035"/>
    <w:rsid w:val="007924C5"/>
    <w:rsid w:val="007925F1"/>
    <w:rsid w:val="00792918"/>
    <w:rsid w:val="0079296C"/>
    <w:rsid w:val="007929C3"/>
    <w:rsid w:val="00792A5D"/>
    <w:rsid w:val="00792C5E"/>
    <w:rsid w:val="00792F52"/>
    <w:rsid w:val="00793072"/>
    <w:rsid w:val="007932E9"/>
    <w:rsid w:val="007933BF"/>
    <w:rsid w:val="007935ED"/>
    <w:rsid w:val="00793616"/>
    <w:rsid w:val="007937C1"/>
    <w:rsid w:val="00793BA7"/>
    <w:rsid w:val="00793C05"/>
    <w:rsid w:val="00793D26"/>
    <w:rsid w:val="00793ECD"/>
    <w:rsid w:val="00793F1B"/>
    <w:rsid w:val="00793F73"/>
    <w:rsid w:val="00794151"/>
    <w:rsid w:val="00794509"/>
    <w:rsid w:val="007949E0"/>
    <w:rsid w:val="0079502C"/>
    <w:rsid w:val="007956C1"/>
    <w:rsid w:val="0079575A"/>
    <w:rsid w:val="007957C0"/>
    <w:rsid w:val="007958D2"/>
    <w:rsid w:val="00795935"/>
    <w:rsid w:val="00795C37"/>
    <w:rsid w:val="00795D9B"/>
    <w:rsid w:val="00795EC6"/>
    <w:rsid w:val="00795F6D"/>
    <w:rsid w:val="0079645E"/>
    <w:rsid w:val="0079670E"/>
    <w:rsid w:val="007967FA"/>
    <w:rsid w:val="007969E1"/>
    <w:rsid w:val="00796E7A"/>
    <w:rsid w:val="00796E9D"/>
    <w:rsid w:val="00797044"/>
    <w:rsid w:val="007970D7"/>
    <w:rsid w:val="0079720F"/>
    <w:rsid w:val="00797B85"/>
    <w:rsid w:val="007A0135"/>
    <w:rsid w:val="007A022A"/>
    <w:rsid w:val="007A05D0"/>
    <w:rsid w:val="007A0C4B"/>
    <w:rsid w:val="007A0CD6"/>
    <w:rsid w:val="007A1388"/>
    <w:rsid w:val="007A13AB"/>
    <w:rsid w:val="007A1598"/>
    <w:rsid w:val="007A15E8"/>
    <w:rsid w:val="007A1E40"/>
    <w:rsid w:val="007A1F45"/>
    <w:rsid w:val="007A2198"/>
    <w:rsid w:val="007A247B"/>
    <w:rsid w:val="007A25CF"/>
    <w:rsid w:val="007A28FC"/>
    <w:rsid w:val="007A29F8"/>
    <w:rsid w:val="007A32A9"/>
    <w:rsid w:val="007A3561"/>
    <w:rsid w:val="007A364E"/>
    <w:rsid w:val="007A39E1"/>
    <w:rsid w:val="007A3A0C"/>
    <w:rsid w:val="007A3BE3"/>
    <w:rsid w:val="007A3E12"/>
    <w:rsid w:val="007A40D8"/>
    <w:rsid w:val="007A411E"/>
    <w:rsid w:val="007A4174"/>
    <w:rsid w:val="007A42EF"/>
    <w:rsid w:val="007A47F4"/>
    <w:rsid w:val="007A4A25"/>
    <w:rsid w:val="007A4B98"/>
    <w:rsid w:val="007A4CDC"/>
    <w:rsid w:val="007A4E86"/>
    <w:rsid w:val="007A4FD5"/>
    <w:rsid w:val="007A505B"/>
    <w:rsid w:val="007A5075"/>
    <w:rsid w:val="007A528F"/>
    <w:rsid w:val="007A5347"/>
    <w:rsid w:val="007A544D"/>
    <w:rsid w:val="007A5EA1"/>
    <w:rsid w:val="007A5F57"/>
    <w:rsid w:val="007A6A99"/>
    <w:rsid w:val="007A6BE3"/>
    <w:rsid w:val="007A6CE2"/>
    <w:rsid w:val="007A6F37"/>
    <w:rsid w:val="007A6F48"/>
    <w:rsid w:val="007A7509"/>
    <w:rsid w:val="007A75EC"/>
    <w:rsid w:val="007A761F"/>
    <w:rsid w:val="007A7A38"/>
    <w:rsid w:val="007A7AF7"/>
    <w:rsid w:val="007A7BB9"/>
    <w:rsid w:val="007A7BC1"/>
    <w:rsid w:val="007A7E14"/>
    <w:rsid w:val="007B001F"/>
    <w:rsid w:val="007B047C"/>
    <w:rsid w:val="007B0500"/>
    <w:rsid w:val="007B0AA4"/>
    <w:rsid w:val="007B1505"/>
    <w:rsid w:val="007B174C"/>
    <w:rsid w:val="007B19E1"/>
    <w:rsid w:val="007B19EC"/>
    <w:rsid w:val="007B1AE6"/>
    <w:rsid w:val="007B1D38"/>
    <w:rsid w:val="007B1F97"/>
    <w:rsid w:val="007B25C3"/>
    <w:rsid w:val="007B27CD"/>
    <w:rsid w:val="007B281F"/>
    <w:rsid w:val="007B2958"/>
    <w:rsid w:val="007B2DDC"/>
    <w:rsid w:val="007B2F7C"/>
    <w:rsid w:val="007B2F8B"/>
    <w:rsid w:val="007B305C"/>
    <w:rsid w:val="007B331B"/>
    <w:rsid w:val="007B35C2"/>
    <w:rsid w:val="007B384B"/>
    <w:rsid w:val="007B39FB"/>
    <w:rsid w:val="007B3E24"/>
    <w:rsid w:val="007B42A5"/>
    <w:rsid w:val="007B468D"/>
    <w:rsid w:val="007B4E64"/>
    <w:rsid w:val="007B4F06"/>
    <w:rsid w:val="007B5145"/>
    <w:rsid w:val="007B51C3"/>
    <w:rsid w:val="007B5218"/>
    <w:rsid w:val="007B5292"/>
    <w:rsid w:val="007B535B"/>
    <w:rsid w:val="007B565D"/>
    <w:rsid w:val="007B5A8D"/>
    <w:rsid w:val="007B5ED2"/>
    <w:rsid w:val="007B602B"/>
    <w:rsid w:val="007B63BB"/>
    <w:rsid w:val="007B65EE"/>
    <w:rsid w:val="007B670D"/>
    <w:rsid w:val="007B6A9B"/>
    <w:rsid w:val="007B7067"/>
    <w:rsid w:val="007B718C"/>
    <w:rsid w:val="007B7324"/>
    <w:rsid w:val="007B7450"/>
    <w:rsid w:val="007B78B8"/>
    <w:rsid w:val="007B78EF"/>
    <w:rsid w:val="007B7A4F"/>
    <w:rsid w:val="007C01DA"/>
    <w:rsid w:val="007C04D1"/>
    <w:rsid w:val="007C0735"/>
    <w:rsid w:val="007C0899"/>
    <w:rsid w:val="007C0902"/>
    <w:rsid w:val="007C0A4A"/>
    <w:rsid w:val="007C0A85"/>
    <w:rsid w:val="007C1877"/>
    <w:rsid w:val="007C1965"/>
    <w:rsid w:val="007C1FCC"/>
    <w:rsid w:val="007C21D7"/>
    <w:rsid w:val="007C23CB"/>
    <w:rsid w:val="007C2D59"/>
    <w:rsid w:val="007C3285"/>
    <w:rsid w:val="007C3502"/>
    <w:rsid w:val="007C3589"/>
    <w:rsid w:val="007C36EC"/>
    <w:rsid w:val="007C399B"/>
    <w:rsid w:val="007C3A00"/>
    <w:rsid w:val="007C3ABA"/>
    <w:rsid w:val="007C4059"/>
    <w:rsid w:val="007C428E"/>
    <w:rsid w:val="007C4628"/>
    <w:rsid w:val="007C4B4F"/>
    <w:rsid w:val="007C4D7E"/>
    <w:rsid w:val="007C529E"/>
    <w:rsid w:val="007C5330"/>
    <w:rsid w:val="007C557F"/>
    <w:rsid w:val="007C58C7"/>
    <w:rsid w:val="007C599B"/>
    <w:rsid w:val="007C59AD"/>
    <w:rsid w:val="007C59E9"/>
    <w:rsid w:val="007C5EFF"/>
    <w:rsid w:val="007C644F"/>
    <w:rsid w:val="007C65C0"/>
    <w:rsid w:val="007C68D6"/>
    <w:rsid w:val="007C6CEF"/>
    <w:rsid w:val="007C7363"/>
    <w:rsid w:val="007C760A"/>
    <w:rsid w:val="007C7658"/>
    <w:rsid w:val="007C7F2C"/>
    <w:rsid w:val="007D00AA"/>
    <w:rsid w:val="007D0448"/>
    <w:rsid w:val="007D0C5A"/>
    <w:rsid w:val="007D0E2B"/>
    <w:rsid w:val="007D14A6"/>
    <w:rsid w:val="007D150C"/>
    <w:rsid w:val="007D1B71"/>
    <w:rsid w:val="007D1BE2"/>
    <w:rsid w:val="007D2144"/>
    <w:rsid w:val="007D2403"/>
    <w:rsid w:val="007D24DD"/>
    <w:rsid w:val="007D2B87"/>
    <w:rsid w:val="007D2C90"/>
    <w:rsid w:val="007D2E18"/>
    <w:rsid w:val="007D2F53"/>
    <w:rsid w:val="007D3052"/>
    <w:rsid w:val="007D3B10"/>
    <w:rsid w:val="007D3E5F"/>
    <w:rsid w:val="007D43D7"/>
    <w:rsid w:val="007D449F"/>
    <w:rsid w:val="007D4610"/>
    <w:rsid w:val="007D46BF"/>
    <w:rsid w:val="007D4773"/>
    <w:rsid w:val="007D49A8"/>
    <w:rsid w:val="007D500A"/>
    <w:rsid w:val="007D5223"/>
    <w:rsid w:val="007D5447"/>
    <w:rsid w:val="007D5560"/>
    <w:rsid w:val="007D58B6"/>
    <w:rsid w:val="007D5B6E"/>
    <w:rsid w:val="007D5CFC"/>
    <w:rsid w:val="007D5EB3"/>
    <w:rsid w:val="007D5F57"/>
    <w:rsid w:val="007D64DC"/>
    <w:rsid w:val="007D69E9"/>
    <w:rsid w:val="007D6A39"/>
    <w:rsid w:val="007D6ABF"/>
    <w:rsid w:val="007D6B15"/>
    <w:rsid w:val="007D7362"/>
    <w:rsid w:val="007D7476"/>
    <w:rsid w:val="007D76F9"/>
    <w:rsid w:val="007D7748"/>
    <w:rsid w:val="007D7C9F"/>
    <w:rsid w:val="007E0066"/>
    <w:rsid w:val="007E0622"/>
    <w:rsid w:val="007E092D"/>
    <w:rsid w:val="007E09D2"/>
    <w:rsid w:val="007E0E0C"/>
    <w:rsid w:val="007E0EDE"/>
    <w:rsid w:val="007E1674"/>
    <w:rsid w:val="007E17D0"/>
    <w:rsid w:val="007E1C3C"/>
    <w:rsid w:val="007E1FAF"/>
    <w:rsid w:val="007E25FE"/>
    <w:rsid w:val="007E27C4"/>
    <w:rsid w:val="007E2A5A"/>
    <w:rsid w:val="007E2A82"/>
    <w:rsid w:val="007E2D35"/>
    <w:rsid w:val="007E2DC9"/>
    <w:rsid w:val="007E3018"/>
    <w:rsid w:val="007E3B17"/>
    <w:rsid w:val="007E3D93"/>
    <w:rsid w:val="007E3FC8"/>
    <w:rsid w:val="007E3FCD"/>
    <w:rsid w:val="007E41B2"/>
    <w:rsid w:val="007E44DC"/>
    <w:rsid w:val="007E45F9"/>
    <w:rsid w:val="007E4608"/>
    <w:rsid w:val="007E4A6E"/>
    <w:rsid w:val="007E4BC6"/>
    <w:rsid w:val="007E4E20"/>
    <w:rsid w:val="007E51D4"/>
    <w:rsid w:val="007E51E8"/>
    <w:rsid w:val="007E546D"/>
    <w:rsid w:val="007E549F"/>
    <w:rsid w:val="007E5BE9"/>
    <w:rsid w:val="007E5CFE"/>
    <w:rsid w:val="007E5D5F"/>
    <w:rsid w:val="007E5DE4"/>
    <w:rsid w:val="007E5ED7"/>
    <w:rsid w:val="007E60B5"/>
    <w:rsid w:val="007E62FC"/>
    <w:rsid w:val="007E6702"/>
    <w:rsid w:val="007E6892"/>
    <w:rsid w:val="007E691C"/>
    <w:rsid w:val="007E6B82"/>
    <w:rsid w:val="007E6E77"/>
    <w:rsid w:val="007E7040"/>
    <w:rsid w:val="007E71DB"/>
    <w:rsid w:val="007E768D"/>
    <w:rsid w:val="007E76F7"/>
    <w:rsid w:val="007E7F37"/>
    <w:rsid w:val="007F0281"/>
    <w:rsid w:val="007F074E"/>
    <w:rsid w:val="007F08E2"/>
    <w:rsid w:val="007F0A14"/>
    <w:rsid w:val="007F0AA4"/>
    <w:rsid w:val="007F0B15"/>
    <w:rsid w:val="007F0B46"/>
    <w:rsid w:val="007F100A"/>
    <w:rsid w:val="007F1174"/>
    <w:rsid w:val="007F15E7"/>
    <w:rsid w:val="007F18E1"/>
    <w:rsid w:val="007F1A4A"/>
    <w:rsid w:val="007F1B53"/>
    <w:rsid w:val="007F1BC1"/>
    <w:rsid w:val="007F1EA0"/>
    <w:rsid w:val="007F22B3"/>
    <w:rsid w:val="007F27C9"/>
    <w:rsid w:val="007F2CAB"/>
    <w:rsid w:val="007F33CB"/>
    <w:rsid w:val="007F33F2"/>
    <w:rsid w:val="007F34EE"/>
    <w:rsid w:val="007F3754"/>
    <w:rsid w:val="007F3AC4"/>
    <w:rsid w:val="007F4113"/>
    <w:rsid w:val="007F42A8"/>
    <w:rsid w:val="007F43E2"/>
    <w:rsid w:val="007F48FD"/>
    <w:rsid w:val="007F49F4"/>
    <w:rsid w:val="007F4BAB"/>
    <w:rsid w:val="007F4E9B"/>
    <w:rsid w:val="007F4F01"/>
    <w:rsid w:val="007F501B"/>
    <w:rsid w:val="007F5205"/>
    <w:rsid w:val="007F54C7"/>
    <w:rsid w:val="007F561D"/>
    <w:rsid w:val="007F5903"/>
    <w:rsid w:val="007F5C49"/>
    <w:rsid w:val="007F5E42"/>
    <w:rsid w:val="007F5F1A"/>
    <w:rsid w:val="007F5F6D"/>
    <w:rsid w:val="007F634A"/>
    <w:rsid w:val="007F6561"/>
    <w:rsid w:val="007F6752"/>
    <w:rsid w:val="007F6910"/>
    <w:rsid w:val="007F6F8A"/>
    <w:rsid w:val="007F6FD8"/>
    <w:rsid w:val="007F7179"/>
    <w:rsid w:val="007F7450"/>
    <w:rsid w:val="007F795D"/>
    <w:rsid w:val="007F7AC7"/>
    <w:rsid w:val="007F7B90"/>
    <w:rsid w:val="0080009F"/>
    <w:rsid w:val="00800696"/>
    <w:rsid w:val="00800A22"/>
    <w:rsid w:val="00800F59"/>
    <w:rsid w:val="00800F9C"/>
    <w:rsid w:val="00800FB8"/>
    <w:rsid w:val="008014DD"/>
    <w:rsid w:val="00801697"/>
    <w:rsid w:val="008019F4"/>
    <w:rsid w:val="00801BB6"/>
    <w:rsid w:val="00801CDB"/>
    <w:rsid w:val="00801F11"/>
    <w:rsid w:val="0080244A"/>
    <w:rsid w:val="008029F1"/>
    <w:rsid w:val="00802C21"/>
    <w:rsid w:val="00802DCC"/>
    <w:rsid w:val="00802EC0"/>
    <w:rsid w:val="00803074"/>
    <w:rsid w:val="0080384D"/>
    <w:rsid w:val="00803A2F"/>
    <w:rsid w:val="00804326"/>
    <w:rsid w:val="00804360"/>
    <w:rsid w:val="00804395"/>
    <w:rsid w:val="00804504"/>
    <w:rsid w:val="00804514"/>
    <w:rsid w:val="0080462C"/>
    <w:rsid w:val="0080464A"/>
    <w:rsid w:val="00804758"/>
    <w:rsid w:val="00804B60"/>
    <w:rsid w:val="00804D3D"/>
    <w:rsid w:val="00805CB6"/>
    <w:rsid w:val="00805CC1"/>
    <w:rsid w:val="008061B0"/>
    <w:rsid w:val="00806496"/>
    <w:rsid w:val="00806AAF"/>
    <w:rsid w:val="00806EB9"/>
    <w:rsid w:val="00807787"/>
    <w:rsid w:val="00807C9D"/>
    <w:rsid w:val="00807D3A"/>
    <w:rsid w:val="00807ED9"/>
    <w:rsid w:val="0081012F"/>
    <w:rsid w:val="0081019E"/>
    <w:rsid w:val="0081025F"/>
    <w:rsid w:val="008103E8"/>
    <w:rsid w:val="00810546"/>
    <w:rsid w:val="0081085D"/>
    <w:rsid w:val="008108A2"/>
    <w:rsid w:val="00810A35"/>
    <w:rsid w:val="00810DBC"/>
    <w:rsid w:val="00810DF6"/>
    <w:rsid w:val="00810DF9"/>
    <w:rsid w:val="00810EC2"/>
    <w:rsid w:val="00811211"/>
    <w:rsid w:val="00811944"/>
    <w:rsid w:val="00811981"/>
    <w:rsid w:val="00811C10"/>
    <w:rsid w:val="00811CEC"/>
    <w:rsid w:val="00811D75"/>
    <w:rsid w:val="00811D82"/>
    <w:rsid w:val="00812037"/>
    <w:rsid w:val="00812072"/>
    <w:rsid w:val="00812A6C"/>
    <w:rsid w:val="00813243"/>
    <w:rsid w:val="008132AC"/>
    <w:rsid w:val="00813457"/>
    <w:rsid w:val="008137C5"/>
    <w:rsid w:val="00813801"/>
    <w:rsid w:val="00813955"/>
    <w:rsid w:val="0081495A"/>
    <w:rsid w:val="00814970"/>
    <w:rsid w:val="00814A60"/>
    <w:rsid w:val="00814AFC"/>
    <w:rsid w:val="00814C7E"/>
    <w:rsid w:val="008158B9"/>
    <w:rsid w:val="00815A4F"/>
    <w:rsid w:val="0081647F"/>
    <w:rsid w:val="00816826"/>
    <w:rsid w:val="0081691E"/>
    <w:rsid w:val="00816D52"/>
    <w:rsid w:val="00816DDE"/>
    <w:rsid w:val="00816F32"/>
    <w:rsid w:val="00816F83"/>
    <w:rsid w:val="00817549"/>
    <w:rsid w:val="00817879"/>
    <w:rsid w:val="00817CB7"/>
    <w:rsid w:val="00820680"/>
    <w:rsid w:val="00820967"/>
    <w:rsid w:val="00820F5D"/>
    <w:rsid w:val="008212AF"/>
    <w:rsid w:val="00821750"/>
    <w:rsid w:val="00821A4B"/>
    <w:rsid w:val="00821A98"/>
    <w:rsid w:val="00821AF7"/>
    <w:rsid w:val="00821B3F"/>
    <w:rsid w:val="00821BD6"/>
    <w:rsid w:val="00821F89"/>
    <w:rsid w:val="0082211C"/>
    <w:rsid w:val="00822851"/>
    <w:rsid w:val="008229F3"/>
    <w:rsid w:val="00822B08"/>
    <w:rsid w:val="00822B67"/>
    <w:rsid w:val="00822C87"/>
    <w:rsid w:val="00823235"/>
    <w:rsid w:val="00823422"/>
    <w:rsid w:val="00823B0C"/>
    <w:rsid w:val="00823C71"/>
    <w:rsid w:val="00823E8E"/>
    <w:rsid w:val="0082429C"/>
    <w:rsid w:val="008242EB"/>
    <w:rsid w:val="00824441"/>
    <w:rsid w:val="0082460F"/>
    <w:rsid w:val="008246B8"/>
    <w:rsid w:val="00825085"/>
    <w:rsid w:val="00825121"/>
    <w:rsid w:val="0082516C"/>
    <w:rsid w:val="0082535F"/>
    <w:rsid w:val="008253C5"/>
    <w:rsid w:val="008254A7"/>
    <w:rsid w:val="0082551D"/>
    <w:rsid w:val="00825DA7"/>
    <w:rsid w:val="008261C6"/>
    <w:rsid w:val="00826402"/>
    <w:rsid w:val="008269FE"/>
    <w:rsid w:val="00826B70"/>
    <w:rsid w:val="00826B7B"/>
    <w:rsid w:val="00826BFF"/>
    <w:rsid w:val="0082705F"/>
    <w:rsid w:val="0082720E"/>
    <w:rsid w:val="00827877"/>
    <w:rsid w:val="008278E9"/>
    <w:rsid w:val="008279CD"/>
    <w:rsid w:val="00827A78"/>
    <w:rsid w:val="00827BA4"/>
    <w:rsid w:val="00827D2F"/>
    <w:rsid w:val="00827D44"/>
    <w:rsid w:val="00827FE5"/>
    <w:rsid w:val="0083008A"/>
    <w:rsid w:val="00830509"/>
    <w:rsid w:val="008309EC"/>
    <w:rsid w:val="00830ABF"/>
    <w:rsid w:val="0083115B"/>
    <w:rsid w:val="0083129F"/>
    <w:rsid w:val="0083174F"/>
    <w:rsid w:val="00831D0C"/>
    <w:rsid w:val="00831FAA"/>
    <w:rsid w:val="008320B7"/>
    <w:rsid w:val="008326D5"/>
    <w:rsid w:val="008327B2"/>
    <w:rsid w:val="00832A2E"/>
    <w:rsid w:val="00832AFF"/>
    <w:rsid w:val="00832CA0"/>
    <w:rsid w:val="00833026"/>
    <w:rsid w:val="00833766"/>
    <w:rsid w:val="0083395A"/>
    <w:rsid w:val="00833A7C"/>
    <w:rsid w:val="00833F70"/>
    <w:rsid w:val="00833FD0"/>
    <w:rsid w:val="00834056"/>
    <w:rsid w:val="0083485F"/>
    <w:rsid w:val="00834AA3"/>
    <w:rsid w:val="00834D6E"/>
    <w:rsid w:val="00834DFA"/>
    <w:rsid w:val="00834E3E"/>
    <w:rsid w:val="00835145"/>
    <w:rsid w:val="0083514C"/>
    <w:rsid w:val="008353EB"/>
    <w:rsid w:val="00835584"/>
    <w:rsid w:val="008355B8"/>
    <w:rsid w:val="008357F8"/>
    <w:rsid w:val="00835838"/>
    <w:rsid w:val="00835CFC"/>
    <w:rsid w:val="00835F37"/>
    <w:rsid w:val="00836524"/>
    <w:rsid w:val="00837032"/>
    <w:rsid w:val="00837250"/>
    <w:rsid w:val="008372A4"/>
    <w:rsid w:val="00837743"/>
    <w:rsid w:val="0083780A"/>
    <w:rsid w:val="00837956"/>
    <w:rsid w:val="00837957"/>
    <w:rsid w:val="00837BFC"/>
    <w:rsid w:val="00837D4C"/>
    <w:rsid w:val="00840152"/>
    <w:rsid w:val="00840315"/>
    <w:rsid w:val="00840625"/>
    <w:rsid w:val="008412A2"/>
    <w:rsid w:val="0084179C"/>
    <w:rsid w:val="008417E2"/>
    <w:rsid w:val="00841943"/>
    <w:rsid w:val="00841A82"/>
    <w:rsid w:val="00841B62"/>
    <w:rsid w:val="00841DF3"/>
    <w:rsid w:val="008420BF"/>
    <w:rsid w:val="0084244E"/>
    <w:rsid w:val="0084286E"/>
    <w:rsid w:val="008428F4"/>
    <w:rsid w:val="00842A5E"/>
    <w:rsid w:val="008432BC"/>
    <w:rsid w:val="008432BF"/>
    <w:rsid w:val="00843325"/>
    <w:rsid w:val="00843688"/>
    <w:rsid w:val="00843F82"/>
    <w:rsid w:val="00843F92"/>
    <w:rsid w:val="008440E3"/>
    <w:rsid w:val="008443F0"/>
    <w:rsid w:val="008444B2"/>
    <w:rsid w:val="008444C7"/>
    <w:rsid w:val="00844611"/>
    <w:rsid w:val="0084474E"/>
    <w:rsid w:val="0084488F"/>
    <w:rsid w:val="00844A38"/>
    <w:rsid w:val="00844C4E"/>
    <w:rsid w:val="00845283"/>
    <w:rsid w:val="00845285"/>
    <w:rsid w:val="00845562"/>
    <w:rsid w:val="00845688"/>
    <w:rsid w:val="0084570C"/>
    <w:rsid w:val="008457F7"/>
    <w:rsid w:val="008459CC"/>
    <w:rsid w:val="00845D78"/>
    <w:rsid w:val="00845DAB"/>
    <w:rsid w:val="0084612B"/>
    <w:rsid w:val="0084628D"/>
    <w:rsid w:val="0084671C"/>
    <w:rsid w:val="008469AC"/>
    <w:rsid w:val="00846AC1"/>
    <w:rsid w:val="00846D1A"/>
    <w:rsid w:val="00846F08"/>
    <w:rsid w:val="00847153"/>
    <w:rsid w:val="008471D9"/>
    <w:rsid w:val="008477B9"/>
    <w:rsid w:val="00847B64"/>
    <w:rsid w:val="00847C7A"/>
    <w:rsid w:val="00847C84"/>
    <w:rsid w:val="00847FDE"/>
    <w:rsid w:val="00847FEF"/>
    <w:rsid w:val="008501E3"/>
    <w:rsid w:val="0085049F"/>
    <w:rsid w:val="008504CC"/>
    <w:rsid w:val="008505F4"/>
    <w:rsid w:val="00850797"/>
    <w:rsid w:val="0085083E"/>
    <w:rsid w:val="00850AF9"/>
    <w:rsid w:val="00850B12"/>
    <w:rsid w:val="00850B20"/>
    <w:rsid w:val="00850C2A"/>
    <w:rsid w:val="0085139E"/>
    <w:rsid w:val="008513CB"/>
    <w:rsid w:val="00851674"/>
    <w:rsid w:val="00851A30"/>
    <w:rsid w:val="00851AF8"/>
    <w:rsid w:val="00851D53"/>
    <w:rsid w:val="00851EB8"/>
    <w:rsid w:val="00852693"/>
    <w:rsid w:val="008526A7"/>
    <w:rsid w:val="008526BF"/>
    <w:rsid w:val="0085273F"/>
    <w:rsid w:val="0085294B"/>
    <w:rsid w:val="00852A0A"/>
    <w:rsid w:val="00852BB0"/>
    <w:rsid w:val="008533B3"/>
    <w:rsid w:val="00853B8A"/>
    <w:rsid w:val="00853C49"/>
    <w:rsid w:val="00853C79"/>
    <w:rsid w:val="00854044"/>
    <w:rsid w:val="008540C2"/>
    <w:rsid w:val="0085420A"/>
    <w:rsid w:val="00854330"/>
    <w:rsid w:val="00854461"/>
    <w:rsid w:val="0085481C"/>
    <w:rsid w:val="008548CD"/>
    <w:rsid w:val="00854C99"/>
    <w:rsid w:val="00855176"/>
    <w:rsid w:val="0085535F"/>
    <w:rsid w:val="0085558A"/>
    <w:rsid w:val="008556B3"/>
    <w:rsid w:val="00855BD3"/>
    <w:rsid w:val="00855C51"/>
    <w:rsid w:val="00855C71"/>
    <w:rsid w:val="00855E50"/>
    <w:rsid w:val="00855F0F"/>
    <w:rsid w:val="008561A2"/>
    <w:rsid w:val="008565E0"/>
    <w:rsid w:val="00856A6B"/>
    <w:rsid w:val="00856B95"/>
    <w:rsid w:val="00857087"/>
    <w:rsid w:val="008571DD"/>
    <w:rsid w:val="0085739C"/>
    <w:rsid w:val="00857AAD"/>
    <w:rsid w:val="00857B72"/>
    <w:rsid w:val="00857ECA"/>
    <w:rsid w:val="008601E7"/>
    <w:rsid w:val="00860427"/>
    <w:rsid w:val="008609B9"/>
    <w:rsid w:val="008610E2"/>
    <w:rsid w:val="00861D49"/>
    <w:rsid w:val="00862240"/>
    <w:rsid w:val="00862B29"/>
    <w:rsid w:val="00862BBB"/>
    <w:rsid w:val="008631DA"/>
    <w:rsid w:val="0086372F"/>
    <w:rsid w:val="008637BC"/>
    <w:rsid w:val="00863E47"/>
    <w:rsid w:val="00864AF4"/>
    <w:rsid w:val="00864FE9"/>
    <w:rsid w:val="008653CA"/>
    <w:rsid w:val="008655DA"/>
    <w:rsid w:val="008660C2"/>
    <w:rsid w:val="00866205"/>
    <w:rsid w:val="00866412"/>
    <w:rsid w:val="0086652A"/>
    <w:rsid w:val="008666B7"/>
    <w:rsid w:val="00866979"/>
    <w:rsid w:val="00866ACF"/>
    <w:rsid w:val="00867142"/>
    <w:rsid w:val="0086728A"/>
    <w:rsid w:val="008672DF"/>
    <w:rsid w:val="008678B1"/>
    <w:rsid w:val="00867B71"/>
    <w:rsid w:val="00870448"/>
    <w:rsid w:val="0087079D"/>
    <w:rsid w:val="00870A3C"/>
    <w:rsid w:val="00870BC7"/>
    <w:rsid w:val="00870CF2"/>
    <w:rsid w:val="00870F32"/>
    <w:rsid w:val="008710B8"/>
    <w:rsid w:val="00871388"/>
    <w:rsid w:val="00871870"/>
    <w:rsid w:val="00871B66"/>
    <w:rsid w:val="00871D56"/>
    <w:rsid w:val="00871DCC"/>
    <w:rsid w:val="00871E29"/>
    <w:rsid w:val="00871E81"/>
    <w:rsid w:val="0087225A"/>
    <w:rsid w:val="00872561"/>
    <w:rsid w:val="0087275B"/>
    <w:rsid w:val="008729BC"/>
    <w:rsid w:val="00872CD3"/>
    <w:rsid w:val="00872E86"/>
    <w:rsid w:val="00872E8B"/>
    <w:rsid w:val="0087364B"/>
    <w:rsid w:val="0087389D"/>
    <w:rsid w:val="0087396F"/>
    <w:rsid w:val="00873D96"/>
    <w:rsid w:val="00874629"/>
    <w:rsid w:val="0087494B"/>
    <w:rsid w:val="00874D22"/>
    <w:rsid w:val="00874D5A"/>
    <w:rsid w:val="00874DB9"/>
    <w:rsid w:val="00874F75"/>
    <w:rsid w:val="00875018"/>
    <w:rsid w:val="008752D8"/>
    <w:rsid w:val="00875332"/>
    <w:rsid w:val="008753BA"/>
    <w:rsid w:val="0087566F"/>
    <w:rsid w:val="008759E0"/>
    <w:rsid w:val="00875D5B"/>
    <w:rsid w:val="00875F38"/>
    <w:rsid w:val="00876210"/>
    <w:rsid w:val="00876308"/>
    <w:rsid w:val="00876424"/>
    <w:rsid w:val="0087657A"/>
    <w:rsid w:val="00876A3A"/>
    <w:rsid w:val="00877497"/>
    <w:rsid w:val="00877554"/>
    <w:rsid w:val="00877651"/>
    <w:rsid w:val="008778BA"/>
    <w:rsid w:val="00877B4F"/>
    <w:rsid w:val="00877F7A"/>
    <w:rsid w:val="0088020C"/>
    <w:rsid w:val="00880665"/>
    <w:rsid w:val="00880914"/>
    <w:rsid w:val="008809AE"/>
    <w:rsid w:val="00880DF7"/>
    <w:rsid w:val="008810E8"/>
    <w:rsid w:val="00881262"/>
    <w:rsid w:val="008812FE"/>
    <w:rsid w:val="008816AA"/>
    <w:rsid w:val="00881C58"/>
    <w:rsid w:val="00881E5C"/>
    <w:rsid w:val="00881EB6"/>
    <w:rsid w:val="00881F82"/>
    <w:rsid w:val="0088216C"/>
    <w:rsid w:val="008823E5"/>
    <w:rsid w:val="00882558"/>
    <w:rsid w:val="008826F3"/>
    <w:rsid w:val="00882A26"/>
    <w:rsid w:val="00882A30"/>
    <w:rsid w:val="00882E95"/>
    <w:rsid w:val="00883452"/>
    <w:rsid w:val="0088373B"/>
    <w:rsid w:val="00883930"/>
    <w:rsid w:val="00883948"/>
    <w:rsid w:val="00883A1D"/>
    <w:rsid w:val="00883B58"/>
    <w:rsid w:val="00884071"/>
    <w:rsid w:val="008840D9"/>
    <w:rsid w:val="008840E4"/>
    <w:rsid w:val="00884243"/>
    <w:rsid w:val="008842E7"/>
    <w:rsid w:val="00884304"/>
    <w:rsid w:val="008848A5"/>
    <w:rsid w:val="008848EC"/>
    <w:rsid w:val="00885068"/>
    <w:rsid w:val="008851EC"/>
    <w:rsid w:val="00885219"/>
    <w:rsid w:val="0088582E"/>
    <w:rsid w:val="0088593C"/>
    <w:rsid w:val="00885998"/>
    <w:rsid w:val="00885CCC"/>
    <w:rsid w:val="00885CE4"/>
    <w:rsid w:val="00885E12"/>
    <w:rsid w:val="00885E33"/>
    <w:rsid w:val="00885F32"/>
    <w:rsid w:val="0088654E"/>
    <w:rsid w:val="00886762"/>
    <w:rsid w:val="008867E1"/>
    <w:rsid w:val="00886A38"/>
    <w:rsid w:val="00886B65"/>
    <w:rsid w:val="008873CC"/>
    <w:rsid w:val="0088795C"/>
    <w:rsid w:val="00887D82"/>
    <w:rsid w:val="00890AA9"/>
    <w:rsid w:val="00890B1C"/>
    <w:rsid w:val="00890DF2"/>
    <w:rsid w:val="00890E0C"/>
    <w:rsid w:val="00890ED4"/>
    <w:rsid w:val="00891212"/>
    <w:rsid w:val="008912AD"/>
    <w:rsid w:val="008916E1"/>
    <w:rsid w:val="0089172C"/>
    <w:rsid w:val="0089172E"/>
    <w:rsid w:val="008919C6"/>
    <w:rsid w:val="00891B8D"/>
    <w:rsid w:val="00892542"/>
    <w:rsid w:val="00892883"/>
    <w:rsid w:val="00892BF5"/>
    <w:rsid w:val="008936AC"/>
    <w:rsid w:val="008936F9"/>
    <w:rsid w:val="008938FF"/>
    <w:rsid w:val="00893927"/>
    <w:rsid w:val="008939FF"/>
    <w:rsid w:val="00893BF6"/>
    <w:rsid w:val="00893DDE"/>
    <w:rsid w:val="00894000"/>
    <w:rsid w:val="00894082"/>
    <w:rsid w:val="00894398"/>
    <w:rsid w:val="00894437"/>
    <w:rsid w:val="00894576"/>
    <w:rsid w:val="00894690"/>
    <w:rsid w:val="00894BD9"/>
    <w:rsid w:val="00894BDB"/>
    <w:rsid w:val="00894DD7"/>
    <w:rsid w:val="008953FD"/>
    <w:rsid w:val="0089584D"/>
    <w:rsid w:val="00895A46"/>
    <w:rsid w:val="00895E63"/>
    <w:rsid w:val="00895EA3"/>
    <w:rsid w:val="00895F2F"/>
    <w:rsid w:val="00895F9F"/>
    <w:rsid w:val="0089673B"/>
    <w:rsid w:val="008967AE"/>
    <w:rsid w:val="008967B8"/>
    <w:rsid w:val="00896B2E"/>
    <w:rsid w:val="00896B8B"/>
    <w:rsid w:val="00896D20"/>
    <w:rsid w:val="00896D8E"/>
    <w:rsid w:val="00896DA0"/>
    <w:rsid w:val="0089709B"/>
    <w:rsid w:val="008974D9"/>
    <w:rsid w:val="008976C6"/>
    <w:rsid w:val="00897B80"/>
    <w:rsid w:val="00897ED0"/>
    <w:rsid w:val="00897FEC"/>
    <w:rsid w:val="008A09E6"/>
    <w:rsid w:val="008A0D97"/>
    <w:rsid w:val="008A0ED7"/>
    <w:rsid w:val="008A0F89"/>
    <w:rsid w:val="008A10D5"/>
    <w:rsid w:val="008A10F3"/>
    <w:rsid w:val="008A19D8"/>
    <w:rsid w:val="008A1D45"/>
    <w:rsid w:val="008A2046"/>
    <w:rsid w:val="008A24FF"/>
    <w:rsid w:val="008A2684"/>
    <w:rsid w:val="008A2C80"/>
    <w:rsid w:val="008A306B"/>
    <w:rsid w:val="008A3268"/>
    <w:rsid w:val="008A348A"/>
    <w:rsid w:val="008A3562"/>
    <w:rsid w:val="008A36A8"/>
    <w:rsid w:val="008A38A6"/>
    <w:rsid w:val="008A3B58"/>
    <w:rsid w:val="008A4174"/>
    <w:rsid w:val="008A48F4"/>
    <w:rsid w:val="008A4986"/>
    <w:rsid w:val="008A4A35"/>
    <w:rsid w:val="008A4D99"/>
    <w:rsid w:val="008A50AC"/>
    <w:rsid w:val="008A571D"/>
    <w:rsid w:val="008A57E2"/>
    <w:rsid w:val="008A5913"/>
    <w:rsid w:val="008A5C14"/>
    <w:rsid w:val="008A6517"/>
    <w:rsid w:val="008A6C5B"/>
    <w:rsid w:val="008A6C68"/>
    <w:rsid w:val="008A6C86"/>
    <w:rsid w:val="008A6DEC"/>
    <w:rsid w:val="008A70D9"/>
    <w:rsid w:val="008A729C"/>
    <w:rsid w:val="008A751E"/>
    <w:rsid w:val="008A77F9"/>
    <w:rsid w:val="008B047A"/>
    <w:rsid w:val="008B08C1"/>
    <w:rsid w:val="008B0BD0"/>
    <w:rsid w:val="008B0E2D"/>
    <w:rsid w:val="008B10D1"/>
    <w:rsid w:val="008B1539"/>
    <w:rsid w:val="008B1731"/>
    <w:rsid w:val="008B192C"/>
    <w:rsid w:val="008B1DDB"/>
    <w:rsid w:val="008B1DFB"/>
    <w:rsid w:val="008B1EDE"/>
    <w:rsid w:val="008B1EF9"/>
    <w:rsid w:val="008B2144"/>
    <w:rsid w:val="008B237D"/>
    <w:rsid w:val="008B241B"/>
    <w:rsid w:val="008B261A"/>
    <w:rsid w:val="008B27CC"/>
    <w:rsid w:val="008B2AED"/>
    <w:rsid w:val="008B2D9B"/>
    <w:rsid w:val="008B2DB6"/>
    <w:rsid w:val="008B35E6"/>
    <w:rsid w:val="008B3A41"/>
    <w:rsid w:val="008B3C4C"/>
    <w:rsid w:val="008B40DB"/>
    <w:rsid w:val="008B4293"/>
    <w:rsid w:val="008B4317"/>
    <w:rsid w:val="008B44B0"/>
    <w:rsid w:val="008B4FC3"/>
    <w:rsid w:val="008B5289"/>
    <w:rsid w:val="008B534D"/>
    <w:rsid w:val="008B5578"/>
    <w:rsid w:val="008B55B2"/>
    <w:rsid w:val="008B5987"/>
    <w:rsid w:val="008B5A36"/>
    <w:rsid w:val="008B5ABD"/>
    <w:rsid w:val="008B5AEA"/>
    <w:rsid w:val="008B5B3A"/>
    <w:rsid w:val="008B5CBF"/>
    <w:rsid w:val="008B5D92"/>
    <w:rsid w:val="008B5DFA"/>
    <w:rsid w:val="008B5EAB"/>
    <w:rsid w:val="008B6043"/>
    <w:rsid w:val="008B6247"/>
    <w:rsid w:val="008B626A"/>
    <w:rsid w:val="008B64ED"/>
    <w:rsid w:val="008B6759"/>
    <w:rsid w:val="008B69A8"/>
    <w:rsid w:val="008B69FA"/>
    <w:rsid w:val="008B6B6B"/>
    <w:rsid w:val="008B6DBB"/>
    <w:rsid w:val="008B7221"/>
    <w:rsid w:val="008B750C"/>
    <w:rsid w:val="008B753F"/>
    <w:rsid w:val="008B7674"/>
    <w:rsid w:val="008B7EAE"/>
    <w:rsid w:val="008B7F9F"/>
    <w:rsid w:val="008C033D"/>
    <w:rsid w:val="008C093B"/>
    <w:rsid w:val="008C093F"/>
    <w:rsid w:val="008C0CC0"/>
    <w:rsid w:val="008C0D75"/>
    <w:rsid w:val="008C0D89"/>
    <w:rsid w:val="008C0DA6"/>
    <w:rsid w:val="008C1372"/>
    <w:rsid w:val="008C1631"/>
    <w:rsid w:val="008C16A1"/>
    <w:rsid w:val="008C16E4"/>
    <w:rsid w:val="008C1759"/>
    <w:rsid w:val="008C1A61"/>
    <w:rsid w:val="008C1D89"/>
    <w:rsid w:val="008C2045"/>
    <w:rsid w:val="008C2319"/>
    <w:rsid w:val="008C26A2"/>
    <w:rsid w:val="008C285B"/>
    <w:rsid w:val="008C2B7F"/>
    <w:rsid w:val="008C2D41"/>
    <w:rsid w:val="008C2DDC"/>
    <w:rsid w:val="008C2F7F"/>
    <w:rsid w:val="008C2F9B"/>
    <w:rsid w:val="008C3122"/>
    <w:rsid w:val="008C3531"/>
    <w:rsid w:val="008C3598"/>
    <w:rsid w:val="008C3836"/>
    <w:rsid w:val="008C38FB"/>
    <w:rsid w:val="008C3993"/>
    <w:rsid w:val="008C3DA2"/>
    <w:rsid w:val="008C3E43"/>
    <w:rsid w:val="008C4051"/>
    <w:rsid w:val="008C4053"/>
    <w:rsid w:val="008C427D"/>
    <w:rsid w:val="008C4442"/>
    <w:rsid w:val="008C4988"/>
    <w:rsid w:val="008C4AFE"/>
    <w:rsid w:val="008C4D12"/>
    <w:rsid w:val="008C51D7"/>
    <w:rsid w:val="008C52C1"/>
    <w:rsid w:val="008C537B"/>
    <w:rsid w:val="008C562E"/>
    <w:rsid w:val="008C5978"/>
    <w:rsid w:val="008C5ABB"/>
    <w:rsid w:val="008C5C96"/>
    <w:rsid w:val="008C5C9A"/>
    <w:rsid w:val="008C5C9F"/>
    <w:rsid w:val="008C5F05"/>
    <w:rsid w:val="008C5FA8"/>
    <w:rsid w:val="008C60F1"/>
    <w:rsid w:val="008C6406"/>
    <w:rsid w:val="008C66BA"/>
    <w:rsid w:val="008C6792"/>
    <w:rsid w:val="008C67E5"/>
    <w:rsid w:val="008C6A8B"/>
    <w:rsid w:val="008C6B1B"/>
    <w:rsid w:val="008C6BB9"/>
    <w:rsid w:val="008C6C6E"/>
    <w:rsid w:val="008C7276"/>
    <w:rsid w:val="008C73CB"/>
    <w:rsid w:val="008C78EC"/>
    <w:rsid w:val="008C793B"/>
    <w:rsid w:val="008C7F9D"/>
    <w:rsid w:val="008D00E7"/>
    <w:rsid w:val="008D01A7"/>
    <w:rsid w:val="008D0247"/>
    <w:rsid w:val="008D0262"/>
    <w:rsid w:val="008D06BB"/>
    <w:rsid w:val="008D0B22"/>
    <w:rsid w:val="008D1128"/>
    <w:rsid w:val="008D11F4"/>
    <w:rsid w:val="008D15EA"/>
    <w:rsid w:val="008D1D80"/>
    <w:rsid w:val="008D2BEA"/>
    <w:rsid w:val="008D3544"/>
    <w:rsid w:val="008D361B"/>
    <w:rsid w:val="008D369F"/>
    <w:rsid w:val="008D38AD"/>
    <w:rsid w:val="008D3970"/>
    <w:rsid w:val="008D398E"/>
    <w:rsid w:val="008D3C7A"/>
    <w:rsid w:val="008D3F47"/>
    <w:rsid w:val="008D431F"/>
    <w:rsid w:val="008D43E1"/>
    <w:rsid w:val="008D4560"/>
    <w:rsid w:val="008D4C96"/>
    <w:rsid w:val="008D50F0"/>
    <w:rsid w:val="008D572E"/>
    <w:rsid w:val="008D578B"/>
    <w:rsid w:val="008D5C58"/>
    <w:rsid w:val="008D5CBE"/>
    <w:rsid w:val="008D5CCA"/>
    <w:rsid w:val="008D5DA6"/>
    <w:rsid w:val="008D5F6D"/>
    <w:rsid w:val="008D6190"/>
    <w:rsid w:val="008D636A"/>
    <w:rsid w:val="008D66C8"/>
    <w:rsid w:val="008D673B"/>
    <w:rsid w:val="008D6A5F"/>
    <w:rsid w:val="008D6A98"/>
    <w:rsid w:val="008D6ED7"/>
    <w:rsid w:val="008D6F08"/>
    <w:rsid w:val="008D7082"/>
    <w:rsid w:val="008D70DA"/>
    <w:rsid w:val="008D721A"/>
    <w:rsid w:val="008D72C3"/>
    <w:rsid w:val="008D7403"/>
    <w:rsid w:val="008D74FB"/>
    <w:rsid w:val="008D76AA"/>
    <w:rsid w:val="008D7AFE"/>
    <w:rsid w:val="008D7B67"/>
    <w:rsid w:val="008D7FDD"/>
    <w:rsid w:val="008E03D7"/>
    <w:rsid w:val="008E0956"/>
    <w:rsid w:val="008E0B31"/>
    <w:rsid w:val="008E0C14"/>
    <w:rsid w:val="008E0C34"/>
    <w:rsid w:val="008E0DAC"/>
    <w:rsid w:val="008E0DB9"/>
    <w:rsid w:val="008E1322"/>
    <w:rsid w:val="008E1A66"/>
    <w:rsid w:val="008E1C5B"/>
    <w:rsid w:val="008E23AC"/>
    <w:rsid w:val="008E27BF"/>
    <w:rsid w:val="008E27EE"/>
    <w:rsid w:val="008E330E"/>
    <w:rsid w:val="008E3375"/>
    <w:rsid w:val="008E3441"/>
    <w:rsid w:val="008E3762"/>
    <w:rsid w:val="008E3A64"/>
    <w:rsid w:val="008E3CAC"/>
    <w:rsid w:val="008E403C"/>
    <w:rsid w:val="008E4D26"/>
    <w:rsid w:val="008E4F50"/>
    <w:rsid w:val="008E5BE0"/>
    <w:rsid w:val="008E5C4A"/>
    <w:rsid w:val="008E5E5E"/>
    <w:rsid w:val="008E6078"/>
    <w:rsid w:val="008E6547"/>
    <w:rsid w:val="008E6719"/>
    <w:rsid w:val="008E68F3"/>
    <w:rsid w:val="008E6CC8"/>
    <w:rsid w:val="008E703B"/>
    <w:rsid w:val="008E793F"/>
    <w:rsid w:val="008E7A32"/>
    <w:rsid w:val="008E7A62"/>
    <w:rsid w:val="008E7B89"/>
    <w:rsid w:val="008E7DEF"/>
    <w:rsid w:val="008E7E85"/>
    <w:rsid w:val="008F01AC"/>
    <w:rsid w:val="008F0451"/>
    <w:rsid w:val="008F0476"/>
    <w:rsid w:val="008F0611"/>
    <w:rsid w:val="008F0706"/>
    <w:rsid w:val="008F0AFE"/>
    <w:rsid w:val="008F0C1E"/>
    <w:rsid w:val="008F0C3F"/>
    <w:rsid w:val="008F0C63"/>
    <w:rsid w:val="008F0D79"/>
    <w:rsid w:val="008F0EC7"/>
    <w:rsid w:val="008F152B"/>
    <w:rsid w:val="008F172A"/>
    <w:rsid w:val="008F1772"/>
    <w:rsid w:val="008F1836"/>
    <w:rsid w:val="008F1999"/>
    <w:rsid w:val="008F1F25"/>
    <w:rsid w:val="008F1F26"/>
    <w:rsid w:val="008F1F73"/>
    <w:rsid w:val="008F2152"/>
    <w:rsid w:val="008F270F"/>
    <w:rsid w:val="008F2FA9"/>
    <w:rsid w:val="008F3475"/>
    <w:rsid w:val="008F347A"/>
    <w:rsid w:val="008F3590"/>
    <w:rsid w:val="008F3594"/>
    <w:rsid w:val="008F3B9C"/>
    <w:rsid w:val="008F3DAA"/>
    <w:rsid w:val="008F436F"/>
    <w:rsid w:val="008F44E8"/>
    <w:rsid w:val="008F4580"/>
    <w:rsid w:val="008F460F"/>
    <w:rsid w:val="008F515A"/>
    <w:rsid w:val="008F5634"/>
    <w:rsid w:val="008F58DA"/>
    <w:rsid w:val="008F6061"/>
    <w:rsid w:val="008F62E1"/>
    <w:rsid w:val="008F63B8"/>
    <w:rsid w:val="008F6808"/>
    <w:rsid w:val="008F68DA"/>
    <w:rsid w:val="008F6CE1"/>
    <w:rsid w:val="008F7060"/>
    <w:rsid w:val="008F71EC"/>
    <w:rsid w:val="008F7E4E"/>
    <w:rsid w:val="008F7F93"/>
    <w:rsid w:val="009005FE"/>
    <w:rsid w:val="009007A3"/>
    <w:rsid w:val="00900A23"/>
    <w:rsid w:val="00900AE1"/>
    <w:rsid w:val="00900C3D"/>
    <w:rsid w:val="00900D68"/>
    <w:rsid w:val="00901413"/>
    <w:rsid w:val="0090183D"/>
    <w:rsid w:val="00901AF8"/>
    <w:rsid w:val="00901C88"/>
    <w:rsid w:val="009026BB"/>
    <w:rsid w:val="00902796"/>
    <w:rsid w:val="00902912"/>
    <w:rsid w:val="009029B2"/>
    <w:rsid w:val="00902BE5"/>
    <w:rsid w:val="00902F31"/>
    <w:rsid w:val="0090306E"/>
    <w:rsid w:val="00903126"/>
    <w:rsid w:val="00903186"/>
    <w:rsid w:val="0090332C"/>
    <w:rsid w:val="009033E7"/>
    <w:rsid w:val="009034D5"/>
    <w:rsid w:val="00903597"/>
    <w:rsid w:val="009035BC"/>
    <w:rsid w:val="00903679"/>
    <w:rsid w:val="00903B47"/>
    <w:rsid w:val="00903BA5"/>
    <w:rsid w:val="00903D3F"/>
    <w:rsid w:val="009044B0"/>
    <w:rsid w:val="00904BAD"/>
    <w:rsid w:val="00904C11"/>
    <w:rsid w:val="00904CD4"/>
    <w:rsid w:val="00904D88"/>
    <w:rsid w:val="00904E81"/>
    <w:rsid w:val="009050C6"/>
    <w:rsid w:val="009050CE"/>
    <w:rsid w:val="00905222"/>
    <w:rsid w:val="00905351"/>
    <w:rsid w:val="00905393"/>
    <w:rsid w:val="0090551C"/>
    <w:rsid w:val="00905A00"/>
    <w:rsid w:val="00905BA8"/>
    <w:rsid w:val="00905C26"/>
    <w:rsid w:val="00905C89"/>
    <w:rsid w:val="009061E3"/>
    <w:rsid w:val="009063E9"/>
    <w:rsid w:val="009064DC"/>
    <w:rsid w:val="009064F5"/>
    <w:rsid w:val="0090682E"/>
    <w:rsid w:val="00906A1F"/>
    <w:rsid w:val="00906DE9"/>
    <w:rsid w:val="00907288"/>
    <w:rsid w:val="0090744C"/>
    <w:rsid w:val="009074C7"/>
    <w:rsid w:val="009078A4"/>
    <w:rsid w:val="009078CF"/>
    <w:rsid w:val="00907AE0"/>
    <w:rsid w:val="00907BD0"/>
    <w:rsid w:val="009103DE"/>
    <w:rsid w:val="0091083B"/>
    <w:rsid w:val="009108E0"/>
    <w:rsid w:val="00910952"/>
    <w:rsid w:val="00910C9A"/>
    <w:rsid w:val="00910DEE"/>
    <w:rsid w:val="00910EEC"/>
    <w:rsid w:val="0091111D"/>
    <w:rsid w:val="009112CC"/>
    <w:rsid w:val="009114B6"/>
    <w:rsid w:val="00911664"/>
    <w:rsid w:val="00911953"/>
    <w:rsid w:val="00911CC6"/>
    <w:rsid w:val="00911D09"/>
    <w:rsid w:val="00911D97"/>
    <w:rsid w:val="00912356"/>
    <w:rsid w:val="00912380"/>
    <w:rsid w:val="009124E3"/>
    <w:rsid w:val="00912BF3"/>
    <w:rsid w:val="00912CC4"/>
    <w:rsid w:val="00912F2D"/>
    <w:rsid w:val="00912FD9"/>
    <w:rsid w:val="009132D2"/>
    <w:rsid w:val="009135A8"/>
    <w:rsid w:val="00913753"/>
    <w:rsid w:val="00913917"/>
    <w:rsid w:val="00914BA5"/>
    <w:rsid w:val="00914D26"/>
    <w:rsid w:val="00914E78"/>
    <w:rsid w:val="00914F97"/>
    <w:rsid w:val="00915074"/>
    <w:rsid w:val="0091510B"/>
    <w:rsid w:val="009154BD"/>
    <w:rsid w:val="00915774"/>
    <w:rsid w:val="00915784"/>
    <w:rsid w:val="009159EB"/>
    <w:rsid w:val="00915ADD"/>
    <w:rsid w:val="00915CA8"/>
    <w:rsid w:val="0091628D"/>
    <w:rsid w:val="0091665C"/>
    <w:rsid w:val="0091680A"/>
    <w:rsid w:val="00916A5E"/>
    <w:rsid w:val="00916ACA"/>
    <w:rsid w:val="00916C49"/>
    <w:rsid w:val="00916D2B"/>
    <w:rsid w:val="00916F33"/>
    <w:rsid w:val="00916F36"/>
    <w:rsid w:val="0091705D"/>
    <w:rsid w:val="00917A08"/>
    <w:rsid w:val="00917DEA"/>
    <w:rsid w:val="00917F2A"/>
    <w:rsid w:val="0092003B"/>
    <w:rsid w:val="009200DF"/>
    <w:rsid w:val="009203D2"/>
    <w:rsid w:val="00920B8D"/>
    <w:rsid w:val="00920C02"/>
    <w:rsid w:val="00920F98"/>
    <w:rsid w:val="00921361"/>
    <w:rsid w:val="0092188D"/>
    <w:rsid w:val="00921C47"/>
    <w:rsid w:val="00921C6D"/>
    <w:rsid w:val="00921EC0"/>
    <w:rsid w:val="009223CE"/>
    <w:rsid w:val="00922421"/>
    <w:rsid w:val="00922804"/>
    <w:rsid w:val="00922BF0"/>
    <w:rsid w:val="00922F8C"/>
    <w:rsid w:val="009236D9"/>
    <w:rsid w:val="009241E3"/>
    <w:rsid w:val="009249BB"/>
    <w:rsid w:val="00924E5C"/>
    <w:rsid w:val="00924EF3"/>
    <w:rsid w:val="00924F78"/>
    <w:rsid w:val="0092534C"/>
    <w:rsid w:val="00925508"/>
    <w:rsid w:val="0092561B"/>
    <w:rsid w:val="00925694"/>
    <w:rsid w:val="00925A13"/>
    <w:rsid w:val="00925BB7"/>
    <w:rsid w:val="009262F5"/>
    <w:rsid w:val="00926867"/>
    <w:rsid w:val="00926A95"/>
    <w:rsid w:val="00926BF0"/>
    <w:rsid w:val="00926C0F"/>
    <w:rsid w:val="009274F0"/>
    <w:rsid w:val="00927613"/>
    <w:rsid w:val="00927795"/>
    <w:rsid w:val="00927A82"/>
    <w:rsid w:val="00927BFE"/>
    <w:rsid w:val="00927EB7"/>
    <w:rsid w:val="00930042"/>
    <w:rsid w:val="00930114"/>
    <w:rsid w:val="009306FA"/>
    <w:rsid w:val="00930B83"/>
    <w:rsid w:val="00930F2D"/>
    <w:rsid w:val="009311FE"/>
    <w:rsid w:val="0093128C"/>
    <w:rsid w:val="009317C9"/>
    <w:rsid w:val="0093181A"/>
    <w:rsid w:val="00931F9F"/>
    <w:rsid w:val="00932276"/>
    <w:rsid w:val="00932336"/>
    <w:rsid w:val="009323C4"/>
    <w:rsid w:val="0093274F"/>
    <w:rsid w:val="0093296C"/>
    <w:rsid w:val="00932C84"/>
    <w:rsid w:val="00932D9B"/>
    <w:rsid w:val="00932EB0"/>
    <w:rsid w:val="00932F1A"/>
    <w:rsid w:val="0093327F"/>
    <w:rsid w:val="0093384D"/>
    <w:rsid w:val="00933942"/>
    <w:rsid w:val="00933CAF"/>
    <w:rsid w:val="00933D66"/>
    <w:rsid w:val="00933DFC"/>
    <w:rsid w:val="009342E8"/>
    <w:rsid w:val="0093437D"/>
    <w:rsid w:val="0093460D"/>
    <w:rsid w:val="0093465F"/>
    <w:rsid w:val="009346F7"/>
    <w:rsid w:val="009349E9"/>
    <w:rsid w:val="00934C0C"/>
    <w:rsid w:val="00934DA6"/>
    <w:rsid w:val="00935071"/>
    <w:rsid w:val="0093517A"/>
    <w:rsid w:val="0093593F"/>
    <w:rsid w:val="00935C5B"/>
    <w:rsid w:val="009364EF"/>
    <w:rsid w:val="009367AE"/>
    <w:rsid w:val="0093688C"/>
    <w:rsid w:val="00936A83"/>
    <w:rsid w:val="00936FED"/>
    <w:rsid w:val="00937238"/>
    <w:rsid w:val="0093751F"/>
    <w:rsid w:val="00937EC6"/>
    <w:rsid w:val="00940007"/>
    <w:rsid w:val="009401EB"/>
    <w:rsid w:val="0094027A"/>
    <w:rsid w:val="00940575"/>
    <w:rsid w:val="00940885"/>
    <w:rsid w:val="00940923"/>
    <w:rsid w:val="00940B61"/>
    <w:rsid w:val="00940CF0"/>
    <w:rsid w:val="00940ECB"/>
    <w:rsid w:val="00941258"/>
    <w:rsid w:val="00941916"/>
    <w:rsid w:val="00941B73"/>
    <w:rsid w:val="00941C2A"/>
    <w:rsid w:val="00941C3C"/>
    <w:rsid w:val="00941E7F"/>
    <w:rsid w:val="00941E9F"/>
    <w:rsid w:val="00941F07"/>
    <w:rsid w:val="00942134"/>
    <w:rsid w:val="00942458"/>
    <w:rsid w:val="00942920"/>
    <w:rsid w:val="0094298B"/>
    <w:rsid w:val="00942D39"/>
    <w:rsid w:val="00942EAA"/>
    <w:rsid w:val="00943569"/>
    <w:rsid w:val="009438F2"/>
    <w:rsid w:val="00943DB2"/>
    <w:rsid w:val="00943FEA"/>
    <w:rsid w:val="0094412D"/>
    <w:rsid w:val="0094435C"/>
    <w:rsid w:val="00944615"/>
    <w:rsid w:val="0094466D"/>
    <w:rsid w:val="00944966"/>
    <w:rsid w:val="00944E47"/>
    <w:rsid w:val="00944E4C"/>
    <w:rsid w:val="0094500F"/>
    <w:rsid w:val="00945577"/>
    <w:rsid w:val="00945610"/>
    <w:rsid w:val="009459FE"/>
    <w:rsid w:val="00945C06"/>
    <w:rsid w:val="00946194"/>
    <w:rsid w:val="009461B6"/>
    <w:rsid w:val="0094630B"/>
    <w:rsid w:val="009464BD"/>
    <w:rsid w:val="009468A1"/>
    <w:rsid w:val="009468FD"/>
    <w:rsid w:val="00946C1F"/>
    <w:rsid w:val="009474FF"/>
    <w:rsid w:val="009476D5"/>
    <w:rsid w:val="00947A8B"/>
    <w:rsid w:val="00950189"/>
    <w:rsid w:val="00950638"/>
    <w:rsid w:val="00950ACA"/>
    <w:rsid w:val="00950BD5"/>
    <w:rsid w:val="00950F72"/>
    <w:rsid w:val="00951150"/>
    <w:rsid w:val="009511D2"/>
    <w:rsid w:val="00951299"/>
    <w:rsid w:val="009514B0"/>
    <w:rsid w:val="009517C9"/>
    <w:rsid w:val="00951BF3"/>
    <w:rsid w:val="00951C52"/>
    <w:rsid w:val="0095215F"/>
    <w:rsid w:val="0095222D"/>
    <w:rsid w:val="009522EE"/>
    <w:rsid w:val="00952337"/>
    <w:rsid w:val="00952416"/>
    <w:rsid w:val="00952519"/>
    <w:rsid w:val="009525A7"/>
    <w:rsid w:val="0095261D"/>
    <w:rsid w:val="009528E6"/>
    <w:rsid w:val="00952BF8"/>
    <w:rsid w:val="00953100"/>
    <w:rsid w:val="00953610"/>
    <w:rsid w:val="00953BF7"/>
    <w:rsid w:val="00954292"/>
    <w:rsid w:val="009542AF"/>
    <w:rsid w:val="00954567"/>
    <w:rsid w:val="009545D5"/>
    <w:rsid w:val="009547EC"/>
    <w:rsid w:val="00954A1A"/>
    <w:rsid w:val="00954B2B"/>
    <w:rsid w:val="00955175"/>
    <w:rsid w:val="0095530C"/>
    <w:rsid w:val="0095549B"/>
    <w:rsid w:val="00955712"/>
    <w:rsid w:val="0095579D"/>
    <w:rsid w:val="00955BE2"/>
    <w:rsid w:val="00955F65"/>
    <w:rsid w:val="00956566"/>
    <w:rsid w:val="009565EB"/>
    <w:rsid w:val="0095676B"/>
    <w:rsid w:val="00956886"/>
    <w:rsid w:val="0095699F"/>
    <w:rsid w:val="00956D9F"/>
    <w:rsid w:val="00956F6D"/>
    <w:rsid w:val="009574D5"/>
    <w:rsid w:val="009600A4"/>
    <w:rsid w:val="009606C5"/>
    <w:rsid w:val="009607F6"/>
    <w:rsid w:val="00960E2A"/>
    <w:rsid w:val="009610C6"/>
    <w:rsid w:val="009614A7"/>
    <w:rsid w:val="009616B7"/>
    <w:rsid w:val="0096175E"/>
    <w:rsid w:val="00961D0E"/>
    <w:rsid w:val="00962071"/>
    <w:rsid w:val="009620E8"/>
    <w:rsid w:val="00962950"/>
    <w:rsid w:val="00962C33"/>
    <w:rsid w:val="0096310B"/>
    <w:rsid w:val="00963371"/>
    <w:rsid w:val="00963A52"/>
    <w:rsid w:val="00963C53"/>
    <w:rsid w:val="00963D9A"/>
    <w:rsid w:val="00964336"/>
    <w:rsid w:val="00964940"/>
    <w:rsid w:val="00964A19"/>
    <w:rsid w:val="00964A24"/>
    <w:rsid w:val="00964A79"/>
    <w:rsid w:val="00964AE8"/>
    <w:rsid w:val="00964C3D"/>
    <w:rsid w:val="009651E4"/>
    <w:rsid w:val="00965740"/>
    <w:rsid w:val="00965855"/>
    <w:rsid w:val="009659A7"/>
    <w:rsid w:val="00965FDA"/>
    <w:rsid w:val="00966022"/>
    <w:rsid w:val="00966E20"/>
    <w:rsid w:val="009677F4"/>
    <w:rsid w:val="00967894"/>
    <w:rsid w:val="009700A2"/>
    <w:rsid w:val="009702F2"/>
    <w:rsid w:val="00970448"/>
    <w:rsid w:val="00970720"/>
    <w:rsid w:val="00970804"/>
    <w:rsid w:val="0097120E"/>
    <w:rsid w:val="00971581"/>
    <w:rsid w:val="0097170D"/>
    <w:rsid w:val="00971A37"/>
    <w:rsid w:val="00971C3D"/>
    <w:rsid w:val="00971D3E"/>
    <w:rsid w:val="009725EF"/>
    <w:rsid w:val="00972ABD"/>
    <w:rsid w:val="00972D27"/>
    <w:rsid w:val="0097337F"/>
    <w:rsid w:val="00973531"/>
    <w:rsid w:val="009739A4"/>
    <w:rsid w:val="00973AA4"/>
    <w:rsid w:val="00973B71"/>
    <w:rsid w:val="00973C95"/>
    <w:rsid w:val="00973E37"/>
    <w:rsid w:val="009746F5"/>
    <w:rsid w:val="009749C6"/>
    <w:rsid w:val="00974A34"/>
    <w:rsid w:val="00974D80"/>
    <w:rsid w:val="00975051"/>
    <w:rsid w:val="009753E0"/>
    <w:rsid w:val="00975BA3"/>
    <w:rsid w:val="00975F00"/>
    <w:rsid w:val="00975F3A"/>
    <w:rsid w:val="00976018"/>
    <w:rsid w:val="009762B1"/>
    <w:rsid w:val="009762C6"/>
    <w:rsid w:val="00976556"/>
    <w:rsid w:val="009774BF"/>
    <w:rsid w:val="00977660"/>
    <w:rsid w:val="009776B4"/>
    <w:rsid w:val="00977DC1"/>
    <w:rsid w:val="00977EA4"/>
    <w:rsid w:val="00977F07"/>
    <w:rsid w:val="00980359"/>
    <w:rsid w:val="00980D79"/>
    <w:rsid w:val="00980FB5"/>
    <w:rsid w:val="0098119F"/>
    <w:rsid w:val="0098140E"/>
    <w:rsid w:val="009814FC"/>
    <w:rsid w:val="00981580"/>
    <w:rsid w:val="009817DE"/>
    <w:rsid w:val="00981873"/>
    <w:rsid w:val="00981EAE"/>
    <w:rsid w:val="0098209C"/>
    <w:rsid w:val="0098210A"/>
    <w:rsid w:val="00982146"/>
    <w:rsid w:val="00982289"/>
    <w:rsid w:val="009822A1"/>
    <w:rsid w:val="00982706"/>
    <w:rsid w:val="009829B5"/>
    <w:rsid w:val="009829BB"/>
    <w:rsid w:val="00982A4C"/>
    <w:rsid w:val="00982A66"/>
    <w:rsid w:val="00982C13"/>
    <w:rsid w:val="00983189"/>
    <w:rsid w:val="00983662"/>
    <w:rsid w:val="009839DF"/>
    <w:rsid w:val="00983B26"/>
    <w:rsid w:val="00983E3E"/>
    <w:rsid w:val="009840B6"/>
    <w:rsid w:val="0098428E"/>
    <w:rsid w:val="00984436"/>
    <w:rsid w:val="00984BBC"/>
    <w:rsid w:val="00984CA3"/>
    <w:rsid w:val="00985037"/>
    <w:rsid w:val="0098511E"/>
    <w:rsid w:val="00985287"/>
    <w:rsid w:val="009856B2"/>
    <w:rsid w:val="0098597B"/>
    <w:rsid w:val="00985EDB"/>
    <w:rsid w:val="0098679F"/>
    <w:rsid w:val="00986AEA"/>
    <w:rsid w:val="00986FA6"/>
    <w:rsid w:val="009870D5"/>
    <w:rsid w:val="009872C6"/>
    <w:rsid w:val="0098772C"/>
    <w:rsid w:val="00987934"/>
    <w:rsid w:val="00987B22"/>
    <w:rsid w:val="00987C73"/>
    <w:rsid w:val="00987E85"/>
    <w:rsid w:val="00987ED9"/>
    <w:rsid w:val="00987FB6"/>
    <w:rsid w:val="0099025B"/>
    <w:rsid w:val="00990296"/>
    <w:rsid w:val="00990376"/>
    <w:rsid w:val="0099041A"/>
    <w:rsid w:val="00990711"/>
    <w:rsid w:val="00990891"/>
    <w:rsid w:val="00990931"/>
    <w:rsid w:val="00990C37"/>
    <w:rsid w:val="00990E04"/>
    <w:rsid w:val="009913D3"/>
    <w:rsid w:val="00991677"/>
    <w:rsid w:val="009916FF"/>
    <w:rsid w:val="0099186D"/>
    <w:rsid w:val="00991DDE"/>
    <w:rsid w:val="00991F39"/>
    <w:rsid w:val="00992022"/>
    <w:rsid w:val="009923BF"/>
    <w:rsid w:val="009924A8"/>
    <w:rsid w:val="00992611"/>
    <w:rsid w:val="009927B5"/>
    <w:rsid w:val="00992B02"/>
    <w:rsid w:val="00992E7B"/>
    <w:rsid w:val="00993223"/>
    <w:rsid w:val="009934DA"/>
    <w:rsid w:val="0099382A"/>
    <w:rsid w:val="00994A68"/>
    <w:rsid w:val="00994F27"/>
    <w:rsid w:val="0099547D"/>
    <w:rsid w:val="0099586C"/>
    <w:rsid w:val="00995C01"/>
    <w:rsid w:val="009968EB"/>
    <w:rsid w:val="009970FA"/>
    <w:rsid w:val="0099731C"/>
    <w:rsid w:val="009977D9"/>
    <w:rsid w:val="00997989"/>
    <w:rsid w:val="0099799C"/>
    <w:rsid w:val="00997B28"/>
    <w:rsid w:val="00997BA3"/>
    <w:rsid w:val="00997E6D"/>
    <w:rsid w:val="009A033B"/>
    <w:rsid w:val="009A06B6"/>
    <w:rsid w:val="009A0A0B"/>
    <w:rsid w:val="009A0BD6"/>
    <w:rsid w:val="009A1133"/>
    <w:rsid w:val="009A1338"/>
    <w:rsid w:val="009A144E"/>
    <w:rsid w:val="009A1720"/>
    <w:rsid w:val="009A17D3"/>
    <w:rsid w:val="009A1E32"/>
    <w:rsid w:val="009A2267"/>
    <w:rsid w:val="009A2620"/>
    <w:rsid w:val="009A270C"/>
    <w:rsid w:val="009A2767"/>
    <w:rsid w:val="009A287B"/>
    <w:rsid w:val="009A2F0E"/>
    <w:rsid w:val="009A30BC"/>
    <w:rsid w:val="009A311B"/>
    <w:rsid w:val="009A34F9"/>
    <w:rsid w:val="009A394D"/>
    <w:rsid w:val="009A3A62"/>
    <w:rsid w:val="009A3BD7"/>
    <w:rsid w:val="009A3F10"/>
    <w:rsid w:val="009A40D2"/>
    <w:rsid w:val="009A418B"/>
    <w:rsid w:val="009A43B6"/>
    <w:rsid w:val="009A4444"/>
    <w:rsid w:val="009A47D8"/>
    <w:rsid w:val="009A4C0D"/>
    <w:rsid w:val="009A4F34"/>
    <w:rsid w:val="009A511B"/>
    <w:rsid w:val="009A545F"/>
    <w:rsid w:val="009A5616"/>
    <w:rsid w:val="009A65B9"/>
    <w:rsid w:val="009A669E"/>
    <w:rsid w:val="009A6884"/>
    <w:rsid w:val="009A698A"/>
    <w:rsid w:val="009A6ECB"/>
    <w:rsid w:val="009A7088"/>
    <w:rsid w:val="009A7303"/>
    <w:rsid w:val="009A7558"/>
    <w:rsid w:val="009A7A65"/>
    <w:rsid w:val="009B0178"/>
    <w:rsid w:val="009B0429"/>
    <w:rsid w:val="009B08EB"/>
    <w:rsid w:val="009B0B3B"/>
    <w:rsid w:val="009B0B8E"/>
    <w:rsid w:val="009B0B9F"/>
    <w:rsid w:val="009B0D75"/>
    <w:rsid w:val="009B0DFB"/>
    <w:rsid w:val="009B133F"/>
    <w:rsid w:val="009B140B"/>
    <w:rsid w:val="009B14E0"/>
    <w:rsid w:val="009B1BAC"/>
    <w:rsid w:val="009B24F4"/>
    <w:rsid w:val="009B2A20"/>
    <w:rsid w:val="009B2A50"/>
    <w:rsid w:val="009B2B4C"/>
    <w:rsid w:val="009B2F58"/>
    <w:rsid w:val="009B3094"/>
    <w:rsid w:val="009B31C0"/>
    <w:rsid w:val="009B329D"/>
    <w:rsid w:val="009B382A"/>
    <w:rsid w:val="009B3A21"/>
    <w:rsid w:val="009B4088"/>
    <w:rsid w:val="009B4568"/>
    <w:rsid w:val="009B46E8"/>
    <w:rsid w:val="009B4C2E"/>
    <w:rsid w:val="009B5174"/>
    <w:rsid w:val="009B558B"/>
    <w:rsid w:val="009B604A"/>
    <w:rsid w:val="009B6141"/>
    <w:rsid w:val="009B614E"/>
    <w:rsid w:val="009B62B5"/>
    <w:rsid w:val="009B6347"/>
    <w:rsid w:val="009B63DA"/>
    <w:rsid w:val="009B641E"/>
    <w:rsid w:val="009B66C6"/>
    <w:rsid w:val="009B689C"/>
    <w:rsid w:val="009B68AF"/>
    <w:rsid w:val="009B68E9"/>
    <w:rsid w:val="009B6AD3"/>
    <w:rsid w:val="009B6E13"/>
    <w:rsid w:val="009B701D"/>
    <w:rsid w:val="009B71F1"/>
    <w:rsid w:val="009B7274"/>
    <w:rsid w:val="009B73AD"/>
    <w:rsid w:val="009B757B"/>
    <w:rsid w:val="009B77F0"/>
    <w:rsid w:val="009B7ACE"/>
    <w:rsid w:val="009B7C68"/>
    <w:rsid w:val="009B7C75"/>
    <w:rsid w:val="009C0253"/>
    <w:rsid w:val="009C03FB"/>
    <w:rsid w:val="009C04C3"/>
    <w:rsid w:val="009C083D"/>
    <w:rsid w:val="009C08A4"/>
    <w:rsid w:val="009C097E"/>
    <w:rsid w:val="009C0C3C"/>
    <w:rsid w:val="009C0E1F"/>
    <w:rsid w:val="009C1554"/>
    <w:rsid w:val="009C1845"/>
    <w:rsid w:val="009C1DD7"/>
    <w:rsid w:val="009C2015"/>
    <w:rsid w:val="009C201C"/>
    <w:rsid w:val="009C212A"/>
    <w:rsid w:val="009C22F0"/>
    <w:rsid w:val="009C253D"/>
    <w:rsid w:val="009C2850"/>
    <w:rsid w:val="009C285D"/>
    <w:rsid w:val="009C28BA"/>
    <w:rsid w:val="009C3190"/>
    <w:rsid w:val="009C3A75"/>
    <w:rsid w:val="009C4286"/>
    <w:rsid w:val="009C440D"/>
    <w:rsid w:val="009C4DDD"/>
    <w:rsid w:val="009C4E40"/>
    <w:rsid w:val="009C4FC3"/>
    <w:rsid w:val="009C50C8"/>
    <w:rsid w:val="009C5584"/>
    <w:rsid w:val="009C559E"/>
    <w:rsid w:val="009C63BF"/>
    <w:rsid w:val="009C644E"/>
    <w:rsid w:val="009C6903"/>
    <w:rsid w:val="009C6A7F"/>
    <w:rsid w:val="009C6ACC"/>
    <w:rsid w:val="009C6CE8"/>
    <w:rsid w:val="009C6DB7"/>
    <w:rsid w:val="009C6F02"/>
    <w:rsid w:val="009C6FFC"/>
    <w:rsid w:val="009C715E"/>
    <w:rsid w:val="009C71C4"/>
    <w:rsid w:val="009C7925"/>
    <w:rsid w:val="009C7DC4"/>
    <w:rsid w:val="009D015A"/>
    <w:rsid w:val="009D04B6"/>
    <w:rsid w:val="009D08B8"/>
    <w:rsid w:val="009D08E0"/>
    <w:rsid w:val="009D0A84"/>
    <w:rsid w:val="009D0D93"/>
    <w:rsid w:val="009D10F1"/>
    <w:rsid w:val="009D1271"/>
    <w:rsid w:val="009D1396"/>
    <w:rsid w:val="009D154C"/>
    <w:rsid w:val="009D1A9C"/>
    <w:rsid w:val="009D1AB4"/>
    <w:rsid w:val="009D1B08"/>
    <w:rsid w:val="009D1D51"/>
    <w:rsid w:val="009D1EA4"/>
    <w:rsid w:val="009D1F9D"/>
    <w:rsid w:val="009D20EE"/>
    <w:rsid w:val="009D2334"/>
    <w:rsid w:val="009D25A7"/>
    <w:rsid w:val="009D267C"/>
    <w:rsid w:val="009D2910"/>
    <w:rsid w:val="009D2C7A"/>
    <w:rsid w:val="009D3568"/>
    <w:rsid w:val="009D388D"/>
    <w:rsid w:val="009D3912"/>
    <w:rsid w:val="009D3A64"/>
    <w:rsid w:val="009D3B2E"/>
    <w:rsid w:val="009D3E79"/>
    <w:rsid w:val="009D4129"/>
    <w:rsid w:val="009D4684"/>
    <w:rsid w:val="009D46D1"/>
    <w:rsid w:val="009D48B6"/>
    <w:rsid w:val="009D4DB0"/>
    <w:rsid w:val="009D4EE7"/>
    <w:rsid w:val="009D4EFF"/>
    <w:rsid w:val="009D4F53"/>
    <w:rsid w:val="009D52B3"/>
    <w:rsid w:val="009D5330"/>
    <w:rsid w:val="009D5E2C"/>
    <w:rsid w:val="009D6176"/>
    <w:rsid w:val="009D641A"/>
    <w:rsid w:val="009D645E"/>
    <w:rsid w:val="009D6B74"/>
    <w:rsid w:val="009D753E"/>
    <w:rsid w:val="009D7938"/>
    <w:rsid w:val="009D79D4"/>
    <w:rsid w:val="009D7A52"/>
    <w:rsid w:val="009D7A56"/>
    <w:rsid w:val="009D7D2A"/>
    <w:rsid w:val="009D7E2C"/>
    <w:rsid w:val="009D7F30"/>
    <w:rsid w:val="009E0044"/>
    <w:rsid w:val="009E00C5"/>
    <w:rsid w:val="009E027B"/>
    <w:rsid w:val="009E03AB"/>
    <w:rsid w:val="009E0547"/>
    <w:rsid w:val="009E0735"/>
    <w:rsid w:val="009E0A28"/>
    <w:rsid w:val="009E0D2E"/>
    <w:rsid w:val="009E0D7E"/>
    <w:rsid w:val="009E118B"/>
    <w:rsid w:val="009E133F"/>
    <w:rsid w:val="009E16AC"/>
    <w:rsid w:val="009E17DE"/>
    <w:rsid w:val="009E2A2F"/>
    <w:rsid w:val="009E2DA6"/>
    <w:rsid w:val="009E2EEA"/>
    <w:rsid w:val="009E30C8"/>
    <w:rsid w:val="009E322C"/>
    <w:rsid w:val="009E373A"/>
    <w:rsid w:val="009E3BFC"/>
    <w:rsid w:val="009E3C12"/>
    <w:rsid w:val="009E3C5C"/>
    <w:rsid w:val="009E3CD0"/>
    <w:rsid w:val="009E3D3F"/>
    <w:rsid w:val="009E3EB5"/>
    <w:rsid w:val="009E4C05"/>
    <w:rsid w:val="009E4C0F"/>
    <w:rsid w:val="009E5BC6"/>
    <w:rsid w:val="009E5CA0"/>
    <w:rsid w:val="009E5E5F"/>
    <w:rsid w:val="009E5E84"/>
    <w:rsid w:val="009E6853"/>
    <w:rsid w:val="009E6897"/>
    <w:rsid w:val="009E6C4F"/>
    <w:rsid w:val="009E7075"/>
    <w:rsid w:val="009E70A3"/>
    <w:rsid w:val="009E76B9"/>
    <w:rsid w:val="009E7AFC"/>
    <w:rsid w:val="009E7E2B"/>
    <w:rsid w:val="009F008A"/>
    <w:rsid w:val="009F03B3"/>
    <w:rsid w:val="009F07FF"/>
    <w:rsid w:val="009F09B5"/>
    <w:rsid w:val="009F09EC"/>
    <w:rsid w:val="009F0B54"/>
    <w:rsid w:val="009F0C7B"/>
    <w:rsid w:val="009F0CDA"/>
    <w:rsid w:val="009F149B"/>
    <w:rsid w:val="009F1696"/>
    <w:rsid w:val="009F1B5E"/>
    <w:rsid w:val="009F1E17"/>
    <w:rsid w:val="009F25E1"/>
    <w:rsid w:val="009F280B"/>
    <w:rsid w:val="009F28CA"/>
    <w:rsid w:val="009F2BE5"/>
    <w:rsid w:val="009F2DFD"/>
    <w:rsid w:val="009F2E2F"/>
    <w:rsid w:val="009F340E"/>
    <w:rsid w:val="009F3D0B"/>
    <w:rsid w:val="009F3D4E"/>
    <w:rsid w:val="009F3DDE"/>
    <w:rsid w:val="009F4145"/>
    <w:rsid w:val="009F45DF"/>
    <w:rsid w:val="009F46C2"/>
    <w:rsid w:val="009F4AA4"/>
    <w:rsid w:val="009F4B39"/>
    <w:rsid w:val="009F51C8"/>
    <w:rsid w:val="009F5281"/>
    <w:rsid w:val="009F574A"/>
    <w:rsid w:val="009F58F1"/>
    <w:rsid w:val="009F5B83"/>
    <w:rsid w:val="009F5F1E"/>
    <w:rsid w:val="009F5FFD"/>
    <w:rsid w:val="009F622A"/>
    <w:rsid w:val="009F65A2"/>
    <w:rsid w:val="009F67A6"/>
    <w:rsid w:val="009F6BF1"/>
    <w:rsid w:val="009F6D2C"/>
    <w:rsid w:val="009F6EDC"/>
    <w:rsid w:val="009F71A1"/>
    <w:rsid w:val="009F730B"/>
    <w:rsid w:val="009F742C"/>
    <w:rsid w:val="009F74AE"/>
    <w:rsid w:val="009F74DC"/>
    <w:rsid w:val="009F7993"/>
    <w:rsid w:val="009F7A52"/>
    <w:rsid w:val="009F7DF7"/>
    <w:rsid w:val="009F7E23"/>
    <w:rsid w:val="00A00127"/>
    <w:rsid w:val="00A002C6"/>
    <w:rsid w:val="00A0092F"/>
    <w:rsid w:val="00A00E3F"/>
    <w:rsid w:val="00A0123B"/>
    <w:rsid w:val="00A012E8"/>
    <w:rsid w:val="00A013A6"/>
    <w:rsid w:val="00A014D0"/>
    <w:rsid w:val="00A014DA"/>
    <w:rsid w:val="00A014E0"/>
    <w:rsid w:val="00A01625"/>
    <w:rsid w:val="00A016F1"/>
    <w:rsid w:val="00A0183B"/>
    <w:rsid w:val="00A01BFA"/>
    <w:rsid w:val="00A01D46"/>
    <w:rsid w:val="00A01DB9"/>
    <w:rsid w:val="00A01EAF"/>
    <w:rsid w:val="00A01F46"/>
    <w:rsid w:val="00A020DE"/>
    <w:rsid w:val="00A02477"/>
    <w:rsid w:val="00A024D5"/>
    <w:rsid w:val="00A0264A"/>
    <w:rsid w:val="00A0276D"/>
    <w:rsid w:val="00A028D8"/>
    <w:rsid w:val="00A029CC"/>
    <w:rsid w:val="00A03046"/>
    <w:rsid w:val="00A031AD"/>
    <w:rsid w:val="00A03202"/>
    <w:rsid w:val="00A033D9"/>
    <w:rsid w:val="00A038C6"/>
    <w:rsid w:val="00A04066"/>
    <w:rsid w:val="00A04115"/>
    <w:rsid w:val="00A041CF"/>
    <w:rsid w:val="00A04299"/>
    <w:rsid w:val="00A04536"/>
    <w:rsid w:val="00A0474A"/>
    <w:rsid w:val="00A04790"/>
    <w:rsid w:val="00A04831"/>
    <w:rsid w:val="00A051C7"/>
    <w:rsid w:val="00A052E7"/>
    <w:rsid w:val="00A05483"/>
    <w:rsid w:val="00A054C9"/>
    <w:rsid w:val="00A05636"/>
    <w:rsid w:val="00A0568D"/>
    <w:rsid w:val="00A05CC7"/>
    <w:rsid w:val="00A0619C"/>
    <w:rsid w:val="00A066D6"/>
    <w:rsid w:val="00A0682F"/>
    <w:rsid w:val="00A06B55"/>
    <w:rsid w:val="00A06C29"/>
    <w:rsid w:val="00A06EA5"/>
    <w:rsid w:val="00A070A5"/>
    <w:rsid w:val="00A07189"/>
    <w:rsid w:val="00A07766"/>
    <w:rsid w:val="00A078B5"/>
    <w:rsid w:val="00A07ABE"/>
    <w:rsid w:val="00A07BFC"/>
    <w:rsid w:val="00A07E25"/>
    <w:rsid w:val="00A10434"/>
    <w:rsid w:val="00A107BF"/>
    <w:rsid w:val="00A10951"/>
    <w:rsid w:val="00A10C9E"/>
    <w:rsid w:val="00A1105A"/>
    <w:rsid w:val="00A1146D"/>
    <w:rsid w:val="00A116F1"/>
    <w:rsid w:val="00A117B5"/>
    <w:rsid w:val="00A11D06"/>
    <w:rsid w:val="00A11FE6"/>
    <w:rsid w:val="00A121CD"/>
    <w:rsid w:val="00A122EB"/>
    <w:rsid w:val="00A1243F"/>
    <w:rsid w:val="00A124B5"/>
    <w:rsid w:val="00A125E1"/>
    <w:rsid w:val="00A1274F"/>
    <w:rsid w:val="00A12781"/>
    <w:rsid w:val="00A128E1"/>
    <w:rsid w:val="00A129B9"/>
    <w:rsid w:val="00A13188"/>
    <w:rsid w:val="00A13620"/>
    <w:rsid w:val="00A13698"/>
    <w:rsid w:val="00A13709"/>
    <w:rsid w:val="00A13BF7"/>
    <w:rsid w:val="00A13D08"/>
    <w:rsid w:val="00A1464E"/>
    <w:rsid w:val="00A14B34"/>
    <w:rsid w:val="00A14D97"/>
    <w:rsid w:val="00A15789"/>
    <w:rsid w:val="00A15870"/>
    <w:rsid w:val="00A15A89"/>
    <w:rsid w:val="00A15D0F"/>
    <w:rsid w:val="00A16543"/>
    <w:rsid w:val="00A16681"/>
    <w:rsid w:val="00A169E3"/>
    <w:rsid w:val="00A16AA6"/>
    <w:rsid w:val="00A16CE1"/>
    <w:rsid w:val="00A16E64"/>
    <w:rsid w:val="00A16F95"/>
    <w:rsid w:val="00A175D8"/>
    <w:rsid w:val="00A176E9"/>
    <w:rsid w:val="00A1782B"/>
    <w:rsid w:val="00A179B2"/>
    <w:rsid w:val="00A17D7B"/>
    <w:rsid w:val="00A17D98"/>
    <w:rsid w:val="00A20084"/>
    <w:rsid w:val="00A20667"/>
    <w:rsid w:val="00A207A2"/>
    <w:rsid w:val="00A20C0A"/>
    <w:rsid w:val="00A20CE9"/>
    <w:rsid w:val="00A211E1"/>
    <w:rsid w:val="00A21354"/>
    <w:rsid w:val="00A213DC"/>
    <w:rsid w:val="00A21E5D"/>
    <w:rsid w:val="00A22780"/>
    <w:rsid w:val="00A22804"/>
    <w:rsid w:val="00A22E7E"/>
    <w:rsid w:val="00A236F2"/>
    <w:rsid w:val="00A23700"/>
    <w:rsid w:val="00A23ADB"/>
    <w:rsid w:val="00A23F6B"/>
    <w:rsid w:val="00A24077"/>
    <w:rsid w:val="00A2413B"/>
    <w:rsid w:val="00A241B6"/>
    <w:rsid w:val="00A242E8"/>
    <w:rsid w:val="00A248C2"/>
    <w:rsid w:val="00A2499C"/>
    <w:rsid w:val="00A24A94"/>
    <w:rsid w:val="00A25010"/>
    <w:rsid w:val="00A25190"/>
    <w:rsid w:val="00A25262"/>
    <w:rsid w:val="00A253D1"/>
    <w:rsid w:val="00A25432"/>
    <w:rsid w:val="00A256A2"/>
    <w:rsid w:val="00A25766"/>
    <w:rsid w:val="00A25E75"/>
    <w:rsid w:val="00A261B1"/>
    <w:rsid w:val="00A26640"/>
    <w:rsid w:val="00A26B4B"/>
    <w:rsid w:val="00A26C8D"/>
    <w:rsid w:val="00A27528"/>
    <w:rsid w:val="00A275B1"/>
    <w:rsid w:val="00A27994"/>
    <w:rsid w:val="00A27D82"/>
    <w:rsid w:val="00A301BD"/>
    <w:rsid w:val="00A30280"/>
    <w:rsid w:val="00A303D6"/>
    <w:rsid w:val="00A3078A"/>
    <w:rsid w:val="00A308BA"/>
    <w:rsid w:val="00A308C7"/>
    <w:rsid w:val="00A30C17"/>
    <w:rsid w:val="00A30C31"/>
    <w:rsid w:val="00A30E2C"/>
    <w:rsid w:val="00A30EF0"/>
    <w:rsid w:val="00A31001"/>
    <w:rsid w:val="00A3121A"/>
    <w:rsid w:val="00A313C1"/>
    <w:rsid w:val="00A3182D"/>
    <w:rsid w:val="00A31BF1"/>
    <w:rsid w:val="00A31BF9"/>
    <w:rsid w:val="00A31BFF"/>
    <w:rsid w:val="00A31C13"/>
    <w:rsid w:val="00A320B2"/>
    <w:rsid w:val="00A320FA"/>
    <w:rsid w:val="00A3296C"/>
    <w:rsid w:val="00A32C18"/>
    <w:rsid w:val="00A32C2F"/>
    <w:rsid w:val="00A32CE0"/>
    <w:rsid w:val="00A32DC0"/>
    <w:rsid w:val="00A33817"/>
    <w:rsid w:val="00A341D0"/>
    <w:rsid w:val="00A34383"/>
    <w:rsid w:val="00A344F8"/>
    <w:rsid w:val="00A349E3"/>
    <w:rsid w:val="00A34BA4"/>
    <w:rsid w:val="00A354DF"/>
    <w:rsid w:val="00A35798"/>
    <w:rsid w:val="00A358D1"/>
    <w:rsid w:val="00A35963"/>
    <w:rsid w:val="00A359BE"/>
    <w:rsid w:val="00A35BC5"/>
    <w:rsid w:val="00A35E1A"/>
    <w:rsid w:val="00A35E99"/>
    <w:rsid w:val="00A36135"/>
    <w:rsid w:val="00A3629B"/>
    <w:rsid w:val="00A3654A"/>
    <w:rsid w:val="00A36861"/>
    <w:rsid w:val="00A36873"/>
    <w:rsid w:val="00A3687F"/>
    <w:rsid w:val="00A36AB1"/>
    <w:rsid w:val="00A36F41"/>
    <w:rsid w:val="00A37553"/>
    <w:rsid w:val="00A378C6"/>
    <w:rsid w:val="00A378EA"/>
    <w:rsid w:val="00A4038E"/>
    <w:rsid w:val="00A4047B"/>
    <w:rsid w:val="00A40638"/>
    <w:rsid w:val="00A408BF"/>
    <w:rsid w:val="00A40A7C"/>
    <w:rsid w:val="00A40C14"/>
    <w:rsid w:val="00A412C8"/>
    <w:rsid w:val="00A412D8"/>
    <w:rsid w:val="00A412FE"/>
    <w:rsid w:val="00A416CF"/>
    <w:rsid w:val="00A4173A"/>
    <w:rsid w:val="00A41D9D"/>
    <w:rsid w:val="00A42BA3"/>
    <w:rsid w:val="00A42C75"/>
    <w:rsid w:val="00A42CCE"/>
    <w:rsid w:val="00A4308E"/>
    <w:rsid w:val="00A43178"/>
    <w:rsid w:val="00A4351E"/>
    <w:rsid w:val="00A43A76"/>
    <w:rsid w:val="00A43E10"/>
    <w:rsid w:val="00A43EDB"/>
    <w:rsid w:val="00A43EFE"/>
    <w:rsid w:val="00A44339"/>
    <w:rsid w:val="00A449DD"/>
    <w:rsid w:val="00A453FD"/>
    <w:rsid w:val="00A45E26"/>
    <w:rsid w:val="00A45F0C"/>
    <w:rsid w:val="00A460B5"/>
    <w:rsid w:val="00A4696B"/>
    <w:rsid w:val="00A46CD8"/>
    <w:rsid w:val="00A46D86"/>
    <w:rsid w:val="00A46F3A"/>
    <w:rsid w:val="00A47168"/>
    <w:rsid w:val="00A4755E"/>
    <w:rsid w:val="00A475EA"/>
    <w:rsid w:val="00A47991"/>
    <w:rsid w:val="00A47A3C"/>
    <w:rsid w:val="00A47BC4"/>
    <w:rsid w:val="00A50366"/>
    <w:rsid w:val="00A50429"/>
    <w:rsid w:val="00A505E7"/>
    <w:rsid w:val="00A508A7"/>
    <w:rsid w:val="00A50950"/>
    <w:rsid w:val="00A50AAB"/>
    <w:rsid w:val="00A50AB3"/>
    <w:rsid w:val="00A50B43"/>
    <w:rsid w:val="00A50C1C"/>
    <w:rsid w:val="00A5115E"/>
    <w:rsid w:val="00A511CE"/>
    <w:rsid w:val="00A51943"/>
    <w:rsid w:val="00A5197D"/>
    <w:rsid w:val="00A51980"/>
    <w:rsid w:val="00A52E7C"/>
    <w:rsid w:val="00A52F4D"/>
    <w:rsid w:val="00A53120"/>
    <w:rsid w:val="00A5319B"/>
    <w:rsid w:val="00A5331A"/>
    <w:rsid w:val="00A538E0"/>
    <w:rsid w:val="00A53A17"/>
    <w:rsid w:val="00A53A65"/>
    <w:rsid w:val="00A53AD2"/>
    <w:rsid w:val="00A53B38"/>
    <w:rsid w:val="00A53F36"/>
    <w:rsid w:val="00A540F5"/>
    <w:rsid w:val="00A54296"/>
    <w:rsid w:val="00A544BA"/>
    <w:rsid w:val="00A545DA"/>
    <w:rsid w:val="00A54A26"/>
    <w:rsid w:val="00A54D60"/>
    <w:rsid w:val="00A55177"/>
    <w:rsid w:val="00A55227"/>
    <w:rsid w:val="00A554E8"/>
    <w:rsid w:val="00A55688"/>
    <w:rsid w:val="00A556E9"/>
    <w:rsid w:val="00A5570E"/>
    <w:rsid w:val="00A55E55"/>
    <w:rsid w:val="00A55F5D"/>
    <w:rsid w:val="00A5606D"/>
    <w:rsid w:val="00A5608B"/>
    <w:rsid w:val="00A560E4"/>
    <w:rsid w:val="00A56596"/>
    <w:rsid w:val="00A56656"/>
    <w:rsid w:val="00A56809"/>
    <w:rsid w:val="00A56BCE"/>
    <w:rsid w:val="00A571EE"/>
    <w:rsid w:val="00A57455"/>
    <w:rsid w:val="00A57804"/>
    <w:rsid w:val="00A57D1E"/>
    <w:rsid w:val="00A57F73"/>
    <w:rsid w:val="00A57FBE"/>
    <w:rsid w:val="00A6079B"/>
    <w:rsid w:val="00A60825"/>
    <w:rsid w:val="00A6095A"/>
    <w:rsid w:val="00A6095E"/>
    <w:rsid w:val="00A60CF5"/>
    <w:rsid w:val="00A60E09"/>
    <w:rsid w:val="00A60E30"/>
    <w:rsid w:val="00A6114D"/>
    <w:rsid w:val="00A611F2"/>
    <w:rsid w:val="00A61912"/>
    <w:rsid w:val="00A61971"/>
    <w:rsid w:val="00A619A4"/>
    <w:rsid w:val="00A61B92"/>
    <w:rsid w:val="00A62344"/>
    <w:rsid w:val="00A62531"/>
    <w:rsid w:val="00A626AE"/>
    <w:rsid w:val="00A6289E"/>
    <w:rsid w:val="00A629D9"/>
    <w:rsid w:val="00A62C1B"/>
    <w:rsid w:val="00A63165"/>
    <w:rsid w:val="00A6357F"/>
    <w:rsid w:val="00A63833"/>
    <w:rsid w:val="00A6387D"/>
    <w:rsid w:val="00A63889"/>
    <w:rsid w:val="00A63D9C"/>
    <w:rsid w:val="00A63E90"/>
    <w:rsid w:val="00A640A3"/>
    <w:rsid w:val="00A6410C"/>
    <w:rsid w:val="00A64218"/>
    <w:rsid w:val="00A642E2"/>
    <w:rsid w:val="00A642F7"/>
    <w:rsid w:val="00A64928"/>
    <w:rsid w:val="00A64E24"/>
    <w:rsid w:val="00A64ED3"/>
    <w:rsid w:val="00A654B1"/>
    <w:rsid w:val="00A65F56"/>
    <w:rsid w:val="00A662DC"/>
    <w:rsid w:val="00A66348"/>
    <w:rsid w:val="00A663A4"/>
    <w:rsid w:val="00A6647C"/>
    <w:rsid w:val="00A665B7"/>
    <w:rsid w:val="00A66604"/>
    <w:rsid w:val="00A6674B"/>
    <w:rsid w:val="00A66941"/>
    <w:rsid w:val="00A66B58"/>
    <w:rsid w:val="00A66BEF"/>
    <w:rsid w:val="00A66FF2"/>
    <w:rsid w:val="00A672BE"/>
    <w:rsid w:val="00A6732D"/>
    <w:rsid w:val="00A6779D"/>
    <w:rsid w:val="00A679FD"/>
    <w:rsid w:val="00A67A6C"/>
    <w:rsid w:val="00A67C2F"/>
    <w:rsid w:val="00A67F5E"/>
    <w:rsid w:val="00A70225"/>
    <w:rsid w:val="00A703FC"/>
    <w:rsid w:val="00A704BA"/>
    <w:rsid w:val="00A708C0"/>
    <w:rsid w:val="00A70B2C"/>
    <w:rsid w:val="00A70DFB"/>
    <w:rsid w:val="00A7161F"/>
    <w:rsid w:val="00A71744"/>
    <w:rsid w:val="00A71BA7"/>
    <w:rsid w:val="00A71BCC"/>
    <w:rsid w:val="00A7206B"/>
    <w:rsid w:val="00A723B1"/>
    <w:rsid w:val="00A726AA"/>
    <w:rsid w:val="00A73294"/>
    <w:rsid w:val="00A738F3"/>
    <w:rsid w:val="00A73919"/>
    <w:rsid w:val="00A73AE0"/>
    <w:rsid w:val="00A73D46"/>
    <w:rsid w:val="00A7445C"/>
    <w:rsid w:val="00A747E2"/>
    <w:rsid w:val="00A749FC"/>
    <w:rsid w:val="00A7536D"/>
    <w:rsid w:val="00A75468"/>
    <w:rsid w:val="00A75971"/>
    <w:rsid w:val="00A75981"/>
    <w:rsid w:val="00A7598C"/>
    <w:rsid w:val="00A7632A"/>
    <w:rsid w:val="00A76C17"/>
    <w:rsid w:val="00A77188"/>
    <w:rsid w:val="00A77498"/>
    <w:rsid w:val="00A774A2"/>
    <w:rsid w:val="00A775A7"/>
    <w:rsid w:val="00A776C3"/>
    <w:rsid w:val="00A778C9"/>
    <w:rsid w:val="00A77B29"/>
    <w:rsid w:val="00A77B67"/>
    <w:rsid w:val="00A77CB9"/>
    <w:rsid w:val="00A77E3F"/>
    <w:rsid w:val="00A80361"/>
    <w:rsid w:val="00A80EF8"/>
    <w:rsid w:val="00A8110D"/>
    <w:rsid w:val="00A8116E"/>
    <w:rsid w:val="00A8129C"/>
    <w:rsid w:val="00A81596"/>
    <w:rsid w:val="00A81818"/>
    <w:rsid w:val="00A81844"/>
    <w:rsid w:val="00A81852"/>
    <w:rsid w:val="00A819F7"/>
    <w:rsid w:val="00A81FFD"/>
    <w:rsid w:val="00A82185"/>
    <w:rsid w:val="00A821DB"/>
    <w:rsid w:val="00A821EF"/>
    <w:rsid w:val="00A82917"/>
    <w:rsid w:val="00A829ED"/>
    <w:rsid w:val="00A82FA4"/>
    <w:rsid w:val="00A835E0"/>
    <w:rsid w:val="00A8363A"/>
    <w:rsid w:val="00A837D6"/>
    <w:rsid w:val="00A8385D"/>
    <w:rsid w:val="00A83B81"/>
    <w:rsid w:val="00A83C12"/>
    <w:rsid w:val="00A83CC5"/>
    <w:rsid w:val="00A83D80"/>
    <w:rsid w:val="00A83DFC"/>
    <w:rsid w:val="00A84089"/>
    <w:rsid w:val="00A8447C"/>
    <w:rsid w:val="00A84C2F"/>
    <w:rsid w:val="00A84F94"/>
    <w:rsid w:val="00A84FEF"/>
    <w:rsid w:val="00A8544E"/>
    <w:rsid w:val="00A8595E"/>
    <w:rsid w:val="00A85C8D"/>
    <w:rsid w:val="00A85E0D"/>
    <w:rsid w:val="00A86149"/>
    <w:rsid w:val="00A862A8"/>
    <w:rsid w:val="00A865B9"/>
    <w:rsid w:val="00A86CA0"/>
    <w:rsid w:val="00A86CB9"/>
    <w:rsid w:val="00A873CB"/>
    <w:rsid w:val="00A876EA"/>
    <w:rsid w:val="00A8779E"/>
    <w:rsid w:val="00A879DF"/>
    <w:rsid w:val="00A90228"/>
    <w:rsid w:val="00A90534"/>
    <w:rsid w:val="00A90976"/>
    <w:rsid w:val="00A912C4"/>
    <w:rsid w:val="00A91481"/>
    <w:rsid w:val="00A918C6"/>
    <w:rsid w:val="00A91915"/>
    <w:rsid w:val="00A91A2C"/>
    <w:rsid w:val="00A91E9E"/>
    <w:rsid w:val="00A91F15"/>
    <w:rsid w:val="00A9268D"/>
    <w:rsid w:val="00A926D4"/>
    <w:rsid w:val="00A92754"/>
    <w:rsid w:val="00A92940"/>
    <w:rsid w:val="00A92B17"/>
    <w:rsid w:val="00A92B3B"/>
    <w:rsid w:val="00A92D14"/>
    <w:rsid w:val="00A936DB"/>
    <w:rsid w:val="00A93930"/>
    <w:rsid w:val="00A93B88"/>
    <w:rsid w:val="00A93D06"/>
    <w:rsid w:val="00A93DDF"/>
    <w:rsid w:val="00A93EF2"/>
    <w:rsid w:val="00A947A2"/>
    <w:rsid w:val="00A949DB"/>
    <w:rsid w:val="00A949F6"/>
    <w:rsid w:val="00A94EF6"/>
    <w:rsid w:val="00A94F91"/>
    <w:rsid w:val="00A950F7"/>
    <w:rsid w:val="00A955F0"/>
    <w:rsid w:val="00A9573F"/>
    <w:rsid w:val="00A9579A"/>
    <w:rsid w:val="00A95821"/>
    <w:rsid w:val="00A95853"/>
    <w:rsid w:val="00A9585D"/>
    <w:rsid w:val="00A95C19"/>
    <w:rsid w:val="00A95D8B"/>
    <w:rsid w:val="00A966F6"/>
    <w:rsid w:val="00A968FD"/>
    <w:rsid w:val="00A96955"/>
    <w:rsid w:val="00A96992"/>
    <w:rsid w:val="00A96DFF"/>
    <w:rsid w:val="00A96E77"/>
    <w:rsid w:val="00A972CF"/>
    <w:rsid w:val="00A977A2"/>
    <w:rsid w:val="00A97D08"/>
    <w:rsid w:val="00A97DD2"/>
    <w:rsid w:val="00A97EC2"/>
    <w:rsid w:val="00AA01B6"/>
    <w:rsid w:val="00AA01BA"/>
    <w:rsid w:val="00AA01D9"/>
    <w:rsid w:val="00AA02F0"/>
    <w:rsid w:val="00AA0814"/>
    <w:rsid w:val="00AA0BE7"/>
    <w:rsid w:val="00AA0C1F"/>
    <w:rsid w:val="00AA0DB6"/>
    <w:rsid w:val="00AA0EFF"/>
    <w:rsid w:val="00AA1141"/>
    <w:rsid w:val="00AA13B1"/>
    <w:rsid w:val="00AA1407"/>
    <w:rsid w:val="00AA1652"/>
    <w:rsid w:val="00AA17CF"/>
    <w:rsid w:val="00AA184B"/>
    <w:rsid w:val="00AA1D39"/>
    <w:rsid w:val="00AA1E78"/>
    <w:rsid w:val="00AA1F22"/>
    <w:rsid w:val="00AA2134"/>
    <w:rsid w:val="00AA26CE"/>
    <w:rsid w:val="00AA2861"/>
    <w:rsid w:val="00AA28CF"/>
    <w:rsid w:val="00AA2B40"/>
    <w:rsid w:val="00AA2C35"/>
    <w:rsid w:val="00AA2D0F"/>
    <w:rsid w:val="00AA30AE"/>
    <w:rsid w:val="00AA3253"/>
    <w:rsid w:val="00AA32EF"/>
    <w:rsid w:val="00AA3624"/>
    <w:rsid w:val="00AA3656"/>
    <w:rsid w:val="00AA36D8"/>
    <w:rsid w:val="00AA3A74"/>
    <w:rsid w:val="00AA3E8B"/>
    <w:rsid w:val="00AA3F3B"/>
    <w:rsid w:val="00AA40B3"/>
    <w:rsid w:val="00AA40E2"/>
    <w:rsid w:val="00AA4107"/>
    <w:rsid w:val="00AA4244"/>
    <w:rsid w:val="00AA441E"/>
    <w:rsid w:val="00AA47BF"/>
    <w:rsid w:val="00AA47D5"/>
    <w:rsid w:val="00AA4804"/>
    <w:rsid w:val="00AA4EC3"/>
    <w:rsid w:val="00AA5051"/>
    <w:rsid w:val="00AA511A"/>
    <w:rsid w:val="00AA52E0"/>
    <w:rsid w:val="00AA537A"/>
    <w:rsid w:val="00AA551D"/>
    <w:rsid w:val="00AA5AA8"/>
    <w:rsid w:val="00AA61CF"/>
    <w:rsid w:val="00AA62CE"/>
    <w:rsid w:val="00AA65D7"/>
    <w:rsid w:val="00AA6632"/>
    <w:rsid w:val="00AA6951"/>
    <w:rsid w:val="00AA6A88"/>
    <w:rsid w:val="00AA6AA4"/>
    <w:rsid w:val="00AA6AE8"/>
    <w:rsid w:val="00AA6BE0"/>
    <w:rsid w:val="00AA6E1E"/>
    <w:rsid w:val="00AA6F78"/>
    <w:rsid w:val="00AA7088"/>
    <w:rsid w:val="00AA73F0"/>
    <w:rsid w:val="00AA76BC"/>
    <w:rsid w:val="00AA78AA"/>
    <w:rsid w:val="00AA7E14"/>
    <w:rsid w:val="00AA7FAA"/>
    <w:rsid w:val="00AA7FAC"/>
    <w:rsid w:val="00AB0407"/>
    <w:rsid w:val="00AB049E"/>
    <w:rsid w:val="00AB064A"/>
    <w:rsid w:val="00AB07C2"/>
    <w:rsid w:val="00AB0821"/>
    <w:rsid w:val="00AB0A6A"/>
    <w:rsid w:val="00AB0D41"/>
    <w:rsid w:val="00AB105C"/>
    <w:rsid w:val="00AB1079"/>
    <w:rsid w:val="00AB1122"/>
    <w:rsid w:val="00AB116C"/>
    <w:rsid w:val="00AB19D4"/>
    <w:rsid w:val="00AB1A2F"/>
    <w:rsid w:val="00AB1ADD"/>
    <w:rsid w:val="00AB206C"/>
    <w:rsid w:val="00AB2954"/>
    <w:rsid w:val="00AB2C26"/>
    <w:rsid w:val="00AB2C9E"/>
    <w:rsid w:val="00AB2CB8"/>
    <w:rsid w:val="00AB2CE8"/>
    <w:rsid w:val="00AB2CFE"/>
    <w:rsid w:val="00AB2E05"/>
    <w:rsid w:val="00AB36F6"/>
    <w:rsid w:val="00AB3F6D"/>
    <w:rsid w:val="00AB4008"/>
    <w:rsid w:val="00AB42CE"/>
    <w:rsid w:val="00AB43AF"/>
    <w:rsid w:val="00AB43F4"/>
    <w:rsid w:val="00AB4F11"/>
    <w:rsid w:val="00AB4F3D"/>
    <w:rsid w:val="00AB5118"/>
    <w:rsid w:val="00AB5176"/>
    <w:rsid w:val="00AB5357"/>
    <w:rsid w:val="00AB5567"/>
    <w:rsid w:val="00AB5B1F"/>
    <w:rsid w:val="00AB63DF"/>
    <w:rsid w:val="00AB66D4"/>
    <w:rsid w:val="00AB68C1"/>
    <w:rsid w:val="00AB6A29"/>
    <w:rsid w:val="00AB6C61"/>
    <w:rsid w:val="00AB6F0A"/>
    <w:rsid w:val="00AB6F52"/>
    <w:rsid w:val="00AB70EF"/>
    <w:rsid w:val="00AB7238"/>
    <w:rsid w:val="00AB7495"/>
    <w:rsid w:val="00AB760A"/>
    <w:rsid w:val="00AB7BE4"/>
    <w:rsid w:val="00AB7C75"/>
    <w:rsid w:val="00AC0064"/>
    <w:rsid w:val="00AC01D6"/>
    <w:rsid w:val="00AC020B"/>
    <w:rsid w:val="00AC0476"/>
    <w:rsid w:val="00AC0862"/>
    <w:rsid w:val="00AC0A41"/>
    <w:rsid w:val="00AC0ADB"/>
    <w:rsid w:val="00AC0ED4"/>
    <w:rsid w:val="00AC10C8"/>
    <w:rsid w:val="00AC14A2"/>
    <w:rsid w:val="00AC1659"/>
    <w:rsid w:val="00AC193C"/>
    <w:rsid w:val="00AC1D8A"/>
    <w:rsid w:val="00AC1E18"/>
    <w:rsid w:val="00AC22A1"/>
    <w:rsid w:val="00AC2317"/>
    <w:rsid w:val="00AC23A0"/>
    <w:rsid w:val="00AC2406"/>
    <w:rsid w:val="00AC2512"/>
    <w:rsid w:val="00AC2818"/>
    <w:rsid w:val="00AC2B9C"/>
    <w:rsid w:val="00AC2D2C"/>
    <w:rsid w:val="00AC2F1A"/>
    <w:rsid w:val="00AC31AE"/>
    <w:rsid w:val="00AC3417"/>
    <w:rsid w:val="00AC366E"/>
    <w:rsid w:val="00AC3A07"/>
    <w:rsid w:val="00AC3B2A"/>
    <w:rsid w:val="00AC3BF1"/>
    <w:rsid w:val="00AC4177"/>
    <w:rsid w:val="00AC4343"/>
    <w:rsid w:val="00AC46A1"/>
    <w:rsid w:val="00AC481B"/>
    <w:rsid w:val="00AC48FE"/>
    <w:rsid w:val="00AC4ECE"/>
    <w:rsid w:val="00AC4FB1"/>
    <w:rsid w:val="00AC5120"/>
    <w:rsid w:val="00AC52E7"/>
    <w:rsid w:val="00AC54A6"/>
    <w:rsid w:val="00AC5A2B"/>
    <w:rsid w:val="00AC5BFE"/>
    <w:rsid w:val="00AC5C43"/>
    <w:rsid w:val="00AC5CFF"/>
    <w:rsid w:val="00AC5F20"/>
    <w:rsid w:val="00AC639E"/>
    <w:rsid w:val="00AC63B6"/>
    <w:rsid w:val="00AC6654"/>
    <w:rsid w:val="00AC68B4"/>
    <w:rsid w:val="00AC6BA9"/>
    <w:rsid w:val="00AC7278"/>
    <w:rsid w:val="00AC7842"/>
    <w:rsid w:val="00AC7A58"/>
    <w:rsid w:val="00AC7B78"/>
    <w:rsid w:val="00AC7D40"/>
    <w:rsid w:val="00AC7F98"/>
    <w:rsid w:val="00AC7FDF"/>
    <w:rsid w:val="00AD02EF"/>
    <w:rsid w:val="00AD038E"/>
    <w:rsid w:val="00AD0EDE"/>
    <w:rsid w:val="00AD0F81"/>
    <w:rsid w:val="00AD0FF7"/>
    <w:rsid w:val="00AD1604"/>
    <w:rsid w:val="00AD1CF1"/>
    <w:rsid w:val="00AD25FB"/>
    <w:rsid w:val="00AD2608"/>
    <w:rsid w:val="00AD267B"/>
    <w:rsid w:val="00AD2694"/>
    <w:rsid w:val="00AD2C45"/>
    <w:rsid w:val="00AD2D53"/>
    <w:rsid w:val="00AD32C2"/>
    <w:rsid w:val="00AD36D5"/>
    <w:rsid w:val="00AD3977"/>
    <w:rsid w:val="00AD39BB"/>
    <w:rsid w:val="00AD3AEE"/>
    <w:rsid w:val="00AD3EA4"/>
    <w:rsid w:val="00AD424D"/>
    <w:rsid w:val="00AD4279"/>
    <w:rsid w:val="00AD441D"/>
    <w:rsid w:val="00AD44BE"/>
    <w:rsid w:val="00AD44CC"/>
    <w:rsid w:val="00AD4AAB"/>
    <w:rsid w:val="00AD5356"/>
    <w:rsid w:val="00AD545F"/>
    <w:rsid w:val="00AD5626"/>
    <w:rsid w:val="00AD56D1"/>
    <w:rsid w:val="00AD5C2D"/>
    <w:rsid w:val="00AD60B6"/>
    <w:rsid w:val="00AD648F"/>
    <w:rsid w:val="00AD65D6"/>
    <w:rsid w:val="00AD741C"/>
    <w:rsid w:val="00AD745A"/>
    <w:rsid w:val="00AD76E7"/>
    <w:rsid w:val="00AD7764"/>
    <w:rsid w:val="00AD7841"/>
    <w:rsid w:val="00AD79F0"/>
    <w:rsid w:val="00AE0378"/>
    <w:rsid w:val="00AE0732"/>
    <w:rsid w:val="00AE075A"/>
    <w:rsid w:val="00AE0AD0"/>
    <w:rsid w:val="00AE0B1F"/>
    <w:rsid w:val="00AE0D50"/>
    <w:rsid w:val="00AE0DF8"/>
    <w:rsid w:val="00AE115F"/>
    <w:rsid w:val="00AE12F5"/>
    <w:rsid w:val="00AE139E"/>
    <w:rsid w:val="00AE1756"/>
    <w:rsid w:val="00AE17F1"/>
    <w:rsid w:val="00AE1A45"/>
    <w:rsid w:val="00AE1AF6"/>
    <w:rsid w:val="00AE1CBC"/>
    <w:rsid w:val="00AE1F4E"/>
    <w:rsid w:val="00AE20E4"/>
    <w:rsid w:val="00AE2326"/>
    <w:rsid w:val="00AE236E"/>
    <w:rsid w:val="00AE28B9"/>
    <w:rsid w:val="00AE2D67"/>
    <w:rsid w:val="00AE2F6B"/>
    <w:rsid w:val="00AE313D"/>
    <w:rsid w:val="00AE33AE"/>
    <w:rsid w:val="00AE3550"/>
    <w:rsid w:val="00AE36AE"/>
    <w:rsid w:val="00AE3D01"/>
    <w:rsid w:val="00AE3F76"/>
    <w:rsid w:val="00AE40C2"/>
    <w:rsid w:val="00AE43EA"/>
    <w:rsid w:val="00AE4885"/>
    <w:rsid w:val="00AE4FCB"/>
    <w:rsid w:val="00AE502C"/>
    <w:rsid w:val="00AE516B"/>
    <w:rsid w:val="00AE53EA"/>
    <w:rsid w:val="00AE5426"/>
    <w:rsid w:val="00AE545A"/>
    <w:rsid w:val="00AE55C7"/>
    <w:rsid w:val="00AE5623"/>
    <w:rsid w:val="00AE5792"/>
    <w:rsid w:val="00AE5924"/>
    <w:rsid w:val="00AE5B0E"/>
    <w:rsid w:val="00AE5F8B"/>
    <w:rsid w:val="00AE6262"/>
    <w:rsid w:val="00AE64BB"/>
    <w:rsid w:val="00AE6719"/>
    <w:rsid w:val="00AE69C6"/>
    <w:rsid w:val="00AE6FCD"/>
    <w:rsid w:val="00AE6FD5"/>
    <w:rsid w:val="00AE712B"/>
    <w:rsid w:val="00AE73C9"/>
    <w:rsid w:val="00AE76E6"/>
    <w:rsid w:val="00AE7733"/>
    <w:rsid w:val="00AE7D1E"/>
    <w:rsid w:val="00AE7DD6"/>
    <w:rsid w:val="00AE7F13"/>
    <w:rsid w:val="00AF004A"/>
    <w:rsid w:val="00AF015F"/>
    <w:rsid w:val="00AF04D6"/>
    <w:rsid w:val="00AF0654"/>
    <w:rsid w:val="00AF09AC"/>
    <w:rsid w:val="00AF09F4"/>
    <w:rsid w:val="00AF0C70"/>
    <w:rsid w:val="00AF0D23"/>
    <w:rsid w:val="00AF0F76"/>
    <w:rsid w:val="00AF12EC"/>
    <w:rsid w:val="00AF1797"/>
    <w:rsid w:val="00AF181B"/>
    <w:rsid w:val="00AF18E0"/>
    <w:rsid w:val="00AF229D"/>
    <w:rsid w:val="00AF25EB"/>
    <w:rsid w:val="00AF2B48"/>
    <w:rsid w:val="00AF2EBD"/>
    <w:rsid w:val="00AF325E"/>
    <w:rsid w:val="00AF32F4"/>
    <w:rsid w:val="00AF3438"/>
    <w:rsid w:val="00AF36BA"/>
    <w:rsid w:val="00AF376F"/>
    <w:rsid w:val="00AF39E6"/>
    <w:rsid w:val="00AF3CF1"/>
    <w:rsid w:val="00AF4490"/>
    <w:rsid w:val="00AF456E"/>
    <w:rsid w:val="00AF4CE4"/>
    <w:rsid w:val="00AF50A7"/>
    <w:rsid w:val="00AF51FE"/>
    <w:rsid w:val="00AF5418"/>
    <w:rsid w:val="00AF549D"/>
    <w:rsid w:val="00AF54A3"/>
    <w:rsid w:val="00AF552B"/>
    <w:rsid w:val="00AF55FB"/>
    <w:rsid w:val="00AF5814"/>
    <w:rsid w:val="00AF5D53"/>
    <w:rsid w:val="00AF5E63"/>
    <w:rsid w:val="00AF5EED"/>
    <w:rsid w:val="00AF6142"/>
    <w:rsid w:val="00AF682F"/>
    <w:rsid w:val="00AF692A"/>
    <w:rsid w:val="00AF6B76"/>
    <w:rsid w:val="00AF6F97"/>
    <w:rsid w:val="00AF7016"/>
    <w:rsid w:val="00AF70FD"/>
    <w:rsid w:val="00AF7259"/>
    <w:rsid w:val="00AF7340"/>
    <w:rsid w:val="00AF7731"/>
    <w:rsid w:val="00AF7A95"/>
    <w:rsid w:val="00AF7C2E"/>
    <w:rsid w:val="00AF7D20"/>
    <w:rsid w:val="00AF7E5D"/>
    <w:rsid w:val="00B0076F"/>
    <w:rsid w:val="00B0080A"/>
    <w:rsid w:val="00B00BEF"/>
    <w:rsid w:val="00B00C44"/>
    <w:rsid w:val="00B00D02"/>
    <w:rsid w:val="00B00D1D"/>
    <w:rsid w:val="00B01004"/>
    <w:rsid w:val="00B0162D"/>
    <w:rsid w:val="00B016AF"/>
    <w:rsid w:val="00B01A2C"/>
    <w:rsid w:val="00B01B39"/>
    <w:rsid w:val="00B01B6A"/>
    <w:rsid w:val="00B01DAC"/>
    <w:rsid w:val="00B01DD4"/>
    <w:rsid w:val="00B01F9C"/>
    <w:rsid w:val="00B025CE"/>
    <w:rsid w:val="00B0286E"/>
    <w:rsid w:val="00B029E1"/>
    <w:rsid w:val="00B02A31"/>
    <w:rsid w:val="00B02A57"/>
    <w:rsid w:val="00B02CC7"/>
    <w:rsid w:val="00B02D45"/>
    <w:rsid w:val="00B039DC"/>
    <w:rsid w:val="00B03CC3"/>
    <w:rsid w:val="00B03DC5"/>
    <w:rsid w:val="00B03FDE"/>
    <w:rsid w:val="00B043E9"/>
    <w:rsid w:val="00B048C7"/>
    <w:rsid w:val="00B04BC5"/>
    <w:rsid w:val="00B053AE"/>
    <w:rsid w:val="00B05AC4"/>
    <w:rsid w:val="00B05E13"/>
    <w:rsid w:val="00B06105"/>
    <w:rsid w:val="00B06584"/>
    <w:rsid w:val="00B065C5"/>
    <w:rsid w:val="00B06859"/>
    <w:rsid w:val="00B06A6E"/>
    <w:rsid w:val="00B06AB3"/>
    <w:rsid w:val="00B06BCF"/>
    <w:rsid w:val="00B07040"/>
    <w:rsid w:val="00B0725C"/>
    <w:rsid w:val="00B072FA"/>
    <w:rsid w:val="00B077CD"/>
    <w:rsid w:val="00B07B58"/>
    <w:rsid w:val="00B07B70"/>
    <w:rsid w:val="00B07D99"/>
    <w:rsid w:val="00B1015A"/>
    <w:rsid w:val="00B10308"/>
    <w:rsid w:val="00B10772"/>
    <w:rsid w:val="00B10B57"/>
    <w:rsid w:val="00B10C4B"/>
    <w:rsid w:val="00B10CE1"/>
    <w:rsid w:val="00B11484"/>
    <w:rsid w:val="00B1158F"/>
    <w:rsid w:val="00B1165F"/>
    <w:rsid w:val="00B1180C"/>
    <w:rsid w:val="00B11B02"/>
    <w:rsid w:val="00B11BA2"/>
    <w:rsid w:val="00B11FF9"/>
    <w:rsid w:val="00B120BE"/>
    <w:rsid w:val="00B1213B"/>
    <w:rsid w:val="00B12A93"/>
    <w:rsid w:val="00B12C3E"/>
    <w:rsid w:val="00B12D1A"/>
    <w:rsid w:val="00B12DFF"/>
    <w:rsid w:val="00B12F12"/>
    <w:rsid w:val="00B13212"/>
    <w:rsid w:val="00B13346"/>
    <w:rsid w:val="00B133EB"/>
    <w:rsid w:val="00B13552"/>
    <w:rsid w:val="00B1367B"/>
    <w:rsid w:val="00B13854"/>
    <w:rsid w:val="00B13A03"/>
    <w:rsid w:val="00B140B5"/>
    <w:rsid w:val="00B142A4"/>
    <w:rsid w:val="00B14313"/>
    <w:rsid w:val="00B14494"/>
    <w:rsid w:val="00B147C3"/>
    <w:rsid w:val="00B15539"/>
    <w:rsid w:val="00B1556F"/>
    <w:rsid w:val="00B1578A"/>
    <w:rsid w:val="00B15A6F"/>
    <w:rsid w:val="00B15BA8"/>
    <w:rsid w:val="00B15D0E"/>
    <w:rsid w:val="00B15EB0"/>
    <w:rsid w:val="00B15F99"/>
    <w:rsid w:val="00B15FE4"/>
    <w:rsid w:val="00B160A5"/>
    <w:rsid w:val="00B16291"/>
    <w:rsid w:val="00B16455"/>
    <w:rsid w:val="00B164A3"/>
    <w:rsid w:val="00B1655A"/>
    <w:rsid w:val="00B1661F"/>
    <w:rsid w:val="00B16884"/>
    <w:rsid w:val="00B16901"/>
    <w:rsid w:val="00B16E4D"/>
    <w:rsid w:val="00B16F48"/>
    <w:rsid w:val="00B17000"/>
    <w:rsid w:val="00B1707A"/>
    <w:rsid w:val="00B1735A"/>
    <w:rsid w:val="00B174F2"/>
    <w:rsid w:val="00B17A4B"/>
    <w:rsid w:val="00B17AED"/>
    <w:rsid w:val="00B17CAF"/>
    <w:rsid w:val="00B20236"/>
    <w:rsid w:val="00B206D7"/>
    <w:rsid w:val="00B2083B"/>
    <w:rsid w:val="00B20A99"/>
    <w:rsid w:val="00B20B36"/>
    <w:rsid w:val="00B20E4F"/>
    <w:rsid w:val="00B21030"/>
    <w:rsid w:val="00B21255"/>
    <w:rsid w:val="00B213A6"/>
    <w:rsid w:val="00B213C2"/>
    <w:rsid w:val="00B21425"/>
    <w:rsid w:val="00B2157B"/>
    <w:rsid w:val="00B217F5"/>
    <w:rsid w:val="00B21A26"/>
    <w:rsid w:val="00B21A8D"/>
    <w:rsid w:val="00B22181"/>
    <w:rsid w:val="00B224B1"/>
    <w:rsid w:val="00B2255C"/>
    <w:rsid w:val="00B229FE"/>
    <w:rsid w:val="00B22AE2"/>
    <w:rsid w:val="00B22CFB"/>
    <w:rsid w:val="00B232BF"/>
    <w:rsid w:val="00B23493"/>
    <w:rsid w:val="00B235EA"/>
    <w:rsid w:val="00B23724"/>
    <w:rsid w:val="00B23D53"/>
    <w:rsid w:val="00B24404"/>
    <w:rsid w:val="00B249CB"/>
    <w:rsid w:val="00B24EF7"/>
    <w:rsid w:val="00B25210"/>
    <w:rsid w:val="00B2523B"/>
    <w:rsid w:val="00B25263"/>
    <w:rsid w:val="00B25415"/>
    <w:rsid w:val="00B2632D"/>
    <w:rsid w:val="00B26A04"/>
    <w:rsid w:val="00B26E47"/>
    <w:rsid w:val="00B27006"/>
    <w:rsid w:val="00B27038"/>
    <w:rsid w:val="00B27751"/>
    <w:rsid w:val="00B27949"/>
    <w:rsid w:val="00B2797D"/>
    <w:rsid w:val="00B27EC5"/>
    <w:rsid w:val="00B27F12"/>
    <w:rsid w:val="00B306BB"/>
    <w:rsid w:val="00B307EB"/>
    <w:rsid w:val="00B3091F"/>
    <w:rsid w:val="00B30945"/>
    <w:rsid w:val="00B30A1B"/>
    <w:rsid w:val="00B30AEA"/>
    <w:rsid w:val="00B30DE5"/>
    <w:rsid w:val="00B310E4"/>
    <w:rsid w:val="00B3125E"/>
    <w:rsid w:val="00B31356"/>
    <w:rsid w:val="00B317E2"/>
    <w:rsid w:val="00B320C3"/>
    <w:rsid w:val="00B321DF"/>
    <w:rsid w:val="00B3221A"/>
    <w:rsid w:val="00B32315"/>
    <w:rsid w:val="00B324D5"/>
    <w:rsid w:val="00B32705"/>
    <w:rsid w:val="00B32A89"/>
    <w:rsid w:val="00B32B89"/>
    <w:rsid w:val="00B32BA0"/>
    <w:rsid w:val="00B332A3"/>
    <w:rsid w:val="00B333D3"/>
    <w:rsid w:val="00B33579"/>
    <w:rsid w:val="00B33759"/>
    <w:rsid w:val="00B33766"/>
    <w:rsid w:val="00B33B3B"/>
    <w:rsid w:val="00B33C3E"/>
    <w:rsid w:val="00B33FF6"/>
    <w:rsid w:val="00B341F3"/>
    <w:rsid w:val="00B3450E"/>
    <w:rsid w:val="00B3454B"/>
    <w:rsid w:val="00B34896"/>
    <w:rsid w:val="00B34C2A"/>
    <w:rsid w:val="00B34CB0"/>
    <w:rsid w:val="00B34DA1"/>
    <w:rsid w:val="00B35606"/>
    <w:rsid w:val="00B35705"/>
    <w:rsid w:val="00B35E23"/>
    <w:rsid w:val="00B35F56"/>
    <w:rsid w:val="00B36009"/>
    <w:rsid w:val="00B361C0"/>
    <w:rsid w:val="00B36313"/>
    <w:rsid w:val="00B36410"/>
    <w:rsid w:val="00B36942"/>
    <w:rsid w:val="00B36DA9"/>
    <w:rsid w:val="00B36E0E"/>
    <w:rsid w:val="00B370A1"/>
    <w:rsid w:val="00B37269"/>
    <w:rsid w:val="00B3728B"/>
    <w:rsid w:val="00B375BE"/>
    <w:rsid w:val="00B378C1"/>
    <w:rsid w:val="00B37C80"/>
    <w:rsid w:val="00B37DB2"/>
    <w:rsid w:val="00B37EF3"/>
    <w:rsid w:val="00B401E6"/>
    <w:rsid w:val="00B40306"/>
    <w:rsid w:val="00B40A04"/>
    <w:rsid w:val="00B40AE8"/>
    <w:rsid w:val="00B413C7"/>
    <w:rsid w:val="00B4149B"/>
    <w:rsid w:val="00B416DD"/>
    <w:rsid w:val="00B41812"/>
    <w:rsid w:val="00B41BB9"/>
    <w:rsid w:val="00B424D8"/>
    <w:rsid w:val="00B42748"/>
    <w:rsid w:val="00B4295E"/>
    <w:rsid w:val="00B42B8D"/>
    <w:rsid w:val="00B42C15"/>
    <w:rsid w:val="00B42EC2"/>
    <w:rsid w:val="00B42F36"/>
    <w:rsid w:val="00B4307E"/>
    <w:rsid w:val="00B43388"/>
    <w:rsid w:val="00B433A2"/>
    <w:rsid w:val="00B433E2"/>
    <w:rsid w:val="00B43AB7"/>
    <w:rsid w:val="00B43B90"/>
    <w:rsid w:val="00B44140"/>
    <w:rsid w:val="00B44409"/>
    <w:rsid w:val="00B44555"/>
    <w:rsid w:val="00B446EB"/>
    <w:rsid w:val="00B447C9"/>
    <w:rsid w:val="00B44995"/>
    <w:rsid w:val="00B44BC5"/>
    <w:rsid w:val="00B44E1C"/>
    <w:rsid w:val="00B44F36"/>
    <w:rsid w:val="00B44F73"/>
    <w:rsid w:val="00B454F8"/>
    <w:rsid w:val="00B45698"/>
    <w:rsid w:val="00B45994"/>
    <w:rsid w:val="00B459DD"/>
    <w:rsid w:val="00B45A4E"/>
    <w:rsid w:val="00B45CE2"/>
    <w:rsid w:val="00B461F4"/>
    <w:rsid w:val="00B46236"/>
    <w:rsid w:val="00B462FF"/>
    <w:rsid w:val="00B4687D"/>
    <w:rsid w:val="00B46FAE"/>
    <w:rsid w:val="00B47258"/>
    <w:rsid w:val="00B4739C"/>
    <w:rsid w:val="00B474F3"/>
    <w:rsid w:val="00B47919"/>
    <w:rsid w:val="00B502E0"/>
    <w:rsid w:val="00B50485"/>
    <w:rsid w:val="00B505B1"/>
    <w:rsid w:val="00B50701"/>
    <w:rsid w:val="00B512A9"/>
    <w:rsid w:val="00B51B9E"/>
    <w:rsid w:val="00B51BE1"/>
    <w:rsid w:val="00B51D3C"/>
    <w:rsid w:val="00B51E5C"/>
    <w:rsid w:val="00B51EC9"/>
    <w:rsid w:val="00B52771"/>
    <w:rsid w:val="00B53150"/>
    <w:rsid w:val="00B53673"/>
    <w:rsid w:val="00B536B4"/>
    <w:rsid w:val="00B53D21"/>
    <w:rsid w:val="00B53E34"/>
    <w:rsid w:val="00B54212"/>
    <w:rsid w:val="00B542F8"/>
    <w:rsid w:val="00B545C2"/>
    <w:rsid w:val="00B54606"/>
    <w:rsid w:val="00B54608"/>
    <w:rsid w:val="00B5494A"/>
    <w:rsid w:val="00B54A80"/>
    <w:rsid w:val="00B54BF2"/>
    <w:rsid w:val="00B54D5F"/>
    <w:rsid w:val="00B5517F"/>
    <w:rsid w:val="00B551D7"/>
    <w:rsid w:val="00B5529E"/>
    <w:rsid w:val="00B552ED"/>
    <w:rsid w:val="00B556B7"/>
    <w:rsid w:val="00B55BB5"/>
    <w:rsid w:val="00B55CCB"/>
    <w:rsid w:val="00B55F5D"/>
    <w:rsid w:val="00B5634F"/>
    <w:rsid w:val="00B564C0"/>
    <w:rsid w:val="00B56DA6"/>
    <w:rsid w:val="00B56E80"/>
    <w:rsid w:val="00B5725A"/>
    <w:rsid w:val="00B577A7"/>
    <w:rsid w:val="00B57A79"/>
    <w:rsid w:val="00B57C80"/>
    <w:rsid w:val="00B57CDE"/>
    <w:rsid w:val="00B57E7B"/>
    <w:rsid w:val="00B6018F"/>
    <w:rsid w:val="00B60432"/>
    <w:rsid w:val="00B60636"/>
    <w:rsid w:val="00B60A3C"/>
    <w:rsid w:val="00B61529"/>
    <w:rsid w:val="00B617E5"/>
    <w:rsid w:val="00B619CB"/>
    <w:rsid w:val="00B61A57"/>
    <w:rsid w:val="00B61A96"/>
    <w:rsid w:val="00B61C2A"/>
    <w:rsid w:val="00B62010"/>
    <w:rsid w:val="00B6276E"/>
    <w:rsid w:val="00B62A21"/>
    <w:rsid w:val="00B62A63"/>
    <w:rsid w:val="00B62D21"/>
    <w:rsid w:val="00B63078"/>
    <w:rsid w:val="00B63737"/>
    <w:rsid w:val="00B637D3"/>
    <w:rsid w:val="00B63BA0"/>
    <w:rsid w:val="00B63C43"/>
    <w:rsid w:val="00B63C4C"/>
    <w:rsid w:val="00B63F93"/>
    <w:rsid w:val="00B6400F"/>
    <w:rsid w:val="00B64031"/>
    <w:rsid w:val="00B6426D"/>
    <w:rsid w:val="00B64800"/>
    <w:rsid w:val="00B64803"/>
    <w:rsid w:val="00B64CBF"/>
    <w:rsid w:val="00B64F95"/>
    <w:rsid w:val="00B64FAC"/>
    <w:rsid w:val="00B6504B"/>
    <w:rsid w:val="00B65809"/>
    <w:rsid w:val="00B6610C"/>
    <w:rsid w:val="00B665F7"/>
    <w:rsid w:val="00B66945"/>
    <w:rsid w:val="00B66D4A"/>
    <w:rsid w:val="00B66D8C"/>
    <w:rsid w:val="00B67834"/>
    <w:rsid w:val="00B67C4E"/>
    <w:rsid w:val="00B700ED"/>
    <w:rsid w:val="00B7021C"/>
    <w:rsid w:val="00B71266"/>
    <w:rsid w:val="00B71317"/>
    <w:rsid w:val="00B714A4"/>
    <w:rsid w:val="00B717A7"/>
    <w:rsid w:val="00B719EF"/>
    <w:rsid w:val="00B71E81"/>
    <w:rsid w:val="00B722C6"/>
    <w:rsid w:val="00B72594"/>
    <w:rsid w:val="00B7265D"/>
    <w:rsid w:val="00B728DD"/>
    <w:rsid w:val="00B7296D"/>
    <w:rsid w:val="00B72B2A"/>
    <w:rsid w:val="00B72B71"/>
    <w:rsid w:val="00B72DC5"/>
    <w:rsid w:val="00B734D7"/>
    <w:rsid w:val="00B73516"/>
    <w:rsid w:val="00B7373B"/>
    <w:rsid w:val="00B739BF"/>
    <w:rsid w:val="00B73A0F"/>
    <w:rsid w:val="00B73A20"/>
    <w:rsid w:val="00B73EA4"/>
    <w:rsid w:val="00B73EF6"/>
    <w:rsid w:val="00B7419D"/>
    <w:rsid w:val="00B74351"/>
    <w:rsid w:val="00B74534"/>
    <w:rsid w:val="00B747A8"/>
    <w:rsid w:val="00B74AD2"/>
    <w:rsid w:val="00B74B98"/>
    <w:rsid w:val="00B74E58"/>
    <w:rsid w:val="00B75314"/>
    <w:rsid w:val="00B753CA"/>
    <w:rsid w:val="00B756CA"/>
    <w:rsid w:val="00B75781"/>
    <w:rsid w:val="00B75AA9"/>
    <w:rsid w:val="00B75FB2"/>
    <w:rsid w:val="00B7624C"/>
    <w:rsid w:val="00B7640D"/>
    <w:rsid w:val="00B7652B"/>
    <w:rsid w:val="00B766B0"/>
    <w:rsid w:val="00B76EBE"/>
    <w:rsid w:val="00B77085"/>
    <w:rsid w:val="00B771CB"/>
    <w:rsid w:val="00B7740E"/>
    <w:rsid w:val="00B77662"/>
    <w:rsid w:val="00B7779A"/>
    <w:rsid w:val="00B7782C"/>
    <w:rsid w:val="00B77A38"/>
    <w:rsid w:val="00B77B36"/>
    <w:rsid w:val="00B8027A"/>
    <w:rsid w:val="00B80B48"/>
    <w:rsid w:val="00B80F08"/>
    <w:rsid w:val="00B81242"/>
    <w:rsid w:val="00B812DF"/>
    <w:rsid w:val="00B8182E"/>
    <w:rsid w:val="00B81874"/>
    <w:rsid w:val="00B8197A"/>
    <w:rsid w:val="00B81A6D"/>
    <w:rsid w:val="00B81CE4"/>
    <w:rsid w:val="00B81D88"/>
    <w:rsid w:val="00B81D8D"/>
    <w:rsid w:val="00B81E51"/>
    <w:rsid w:val="00B8211B"/>
    <w:rsid w:val="00B8214B"/>
    <w:rsid w:val="00B822BF"/>
    <w:rsid w:val="00B829C6"/>
    <w:rsid w:val="00B82A9C"/>
    <w:rsid w:val="00B82E9B"/>
    <w:rsid w:val="00B833F7"/>
    <w:rsid w:val="00B8345D"/>
    <w:rsid w:val="00B83562"/>
    <w:rsid w:val="00B839CF"/>
    <w:rsid w:val="00B83D0F"/>
    <w:rsid w:val="00B84308"/>
    <w:rsid w:val="00B8432B"/>
    <w:rsid w:val="00B8455E"/>
    <w:rsid w:val="00B84620"/>
    <w:rsid w:val="00B84B68"/>
    <w:rsid w:val="00B84D0F"/>
    <w:rsid w:val="00B85037"/>
    <w:rsid w:val="00B85D9A"/>
    <w:rsid w:val="00B85DBA"/>
    <w:rsid w:val="00B85E5E"/>
    <w:rsid w:val="00B86AC7"/>
    <w:rsid w:val="00B86BCB"/>
    <w:rsid w:val="00B86BD4"/>
    <w:rsid w:val="00B86E48"/>
    <w:rsid w:val="00B871B5"/>
    <w:rsid w:val="00B87233"/>
    <w:rsid w:val="00B87314"/>
    <w:rsid w:val="00B87659"/>
    <w:rsid w:val="00B87A24"/>
    <w:rsid w:val="00B87A94"/>
    <w:rsid w:val="00B87E74"/>
    <w:rsid w:val="00B9007B"/>
    <w:rsid w:val="00B900BC"/>
    <w:rsid w:val="00B90231"/>
    <w:rsid w:val="00B903FA"/>
    <w:rsid w:val="00B905B0"/>
    <w:rsid w:val="00B906D6"/>
    <w:rsid w:val="00B9070B"/>
    <w:rsid w:val="00B9075E"/>
    <w:rsid w:val="00B907A4"/>
    <w:rsid w:val="00B907BB"/>
    <w:rsid w:val="00B90A39"/>
    <w:rsid w:val="00B90E3C"/>
    <w:rsid w:val="00B90FBB"/>
    <w:rsid w:val="00B913AA"/>
    <w:rsid w:val="00B91616"/>
    <w:rsid w:val="00B91790"/>
    <w:rsid w:val="00B91C77"/>
    <w:rsid w:val="00B91D63"/>
    <w:rsid w:val="00B92036"/>
    <w:rsid w:val="00B92138"/>
    <w:rsid w:val="00B924E1"/>
    <w:rsid w:val="00B92F31"/>
    <w:rsid w:val="00B93238"/>
    <w:rsid w:val="00B93251"/>
    <w:rsid w:val="00B93284"/>
    <w:rsid w:val="00B93658"/>
    <w:rsid w:val="00B9373A"/>
    <w:rsid w:val="00B94387"/>
    <w:rsid w:val="00B947B5"/>
    <w:rsid w:val="00B94C18"/>
    <w:rsid w:val="00B9506A"/>
    <w:rsid w:val="00B95308"/>
    <w:rsid w:val="00B9549A"/>
    <w:rsid w:val="00B955EC"/>
    <w:rsid w:val="00B956C2"/>
    <w:rsid w:val="00B956DA"/>
    <w:rsid w:val="00B9577A"/>
    <w:rsid w:val="00B95799"/>
    <w:rsid w:val="00B9584C"/>
    <w:rsid w:val="00B9617A"/>
    <w:rsid w:val="00B962BF"/>
    <w:rsid w:val="00B965E1"/>
    <w:rsid w:val="00B96829"/>
    <w:rsid w:val="00B96904"/>
    <w:rsid w:val="00B96E55"/>
    <w:rsid w:val="00B97444"/>
    <w:rsid w:val="00B976A3"/>
    <w:rsid w:val="00B976E4"/>
    <w:rsid w:val="00B97EE3"/>
    <w:rsid w:val="00BA0103"/>
    <w:rsid w:val="00BA01E4"/>
    <w:rsid w:val="00BA0A66"/>
    <w:rsid w:val="00BA0D30"/>
    <w:rsid w:val="00BA0FFB"/>
    <w:rsid w:val="00BA1079"/>
    <w:rsid w:val="00BA1547"/>
    <w:rsid w:val="00BA156B"/>
    <w:rsid w:val="00BA162C"/>
    <w:rsid w:val="00BA182B"/>
    <w:rsid w:val="00BA18CF"/>
    <w:rsid w:val="00BA1A00"/>
    <w:rsid w:val="00BA1B79"/>
    <w:rsid w:val="00BA1CD2"/>
    <w:rsid w:val="00BA1CF6"/>
    <w:rsid w:val="00BA1D77"/>
    <w:rsid w:val="00BA1E5E"/>
    <w:rsid w:val="00BA2149"/>
    <w:rsid w:val="00BA238A"/>
    <w:rsid w:val="00BA246A"/>
    <w:rsid w:val="00BA2658"/>
    <w:rsid w:val="00BA2871"/>
    <w:rsid w:val="00BA2F1F"/>
    <w:rsid w:val="00BA306D"/>
    <w:rsid w:val="00BA3082"/>
    <w:rsid w:val="00BA30D9"/>
    <w:rsid w:val="00BA3251"/>
    <w:rsid w:val="00BA3588"/>
    <w:rsid w:val="00BA360A"/>
    <w:rsid w:val="00BA36A5"/>
    <w:rsid w:val="00BA37BD"/>
    <w:rsid w:val="00BA3985"/>
    <w:rsid w:val="00BA39BE"/>
    <w:rsid w:val="00BA3C84"/>
    <w:rsid w:val="00BA3D55"/>
    <w:rsid w:val="00BA4636"/>
    <w:rsid w:val="00BA4669"/>
    <w:rsid w:val="00BA47CE"/>
    <w:rsid w:val="00BA4A4D"/>
    <w:rsid w:val="00BA4D71"/>
    <w:rsid w:val="00BA4F0D"/>
    <w:rsid w:val="00BA5309"/>
    <w:rsid w:val="00BA5450"/>
    <w:rsid w:val="00BA568F"/>
    <w:rsid w:val="00BA586F"/>
    <w:rsid w:val="00BA636E"/>
    <w:rsid w:val="00BA6469"/>
    <w:rsid w:val="00BA682A"/>
    <w:rsid w:val="00BA7213"/>
    <w:rsid w:val="00BA72D7"/>
    <w:rsid w:val="00BA7AA2"/>
    <w:rsid w:val="00BB015C"/>
    <w:rsid w:val="00BB03F6"/>
    <w:rsid w:val="00BB093B"/>
    <w:rsid w:val="00BB0AEC"/>
    <w:rsid w:val="00BB0C05"/>
    <w:rsid w:val="00BB133E"/>
    <w:rsid w:val="00BB1717"/>
    <w:rsid w:val="00BB195B"/>
    <w:rsid w:val="00BB195D"/>
    <w:rsid w:val="00BB1B26"/>
    <w:rsid w:val="00BB20F6"/>
    <w:rsid w:val="00BB22F1"/>
    <w:rsid w:val="00BB2426"/>
    <w:rsid w:val="00BB29A2"/>
    <w:rsid w:val="00BB2A51"/>
    <w:rsid w:val="00BB2F8B"/>
    <w:rsid w:val="00BB3356"/>
    <w:rsid w:val="00BB33A2"/>
    <w:rsid w:val="00BB33A6"/>
    <w:rsid w:val="00BB3555"/>
    <w:rsid w:val="00BB3563"/>
    <w:rsid w:val="00BB365C"/>
    <w:rsid w:val="00BB366C"/>
    <w:rsid w:val="00BB3ADF"/>
    <w:rsid w:val="00BB3C45"/>
    <w:rsid w:val="00BB4013"/>
    <w:rsid w:val="00BB42A2"/>
    <w:rsid w:val="00BB4444"/>
    <w:rsid w:val="00BB49E1"/>
    <w:rsid w:val="00BB4B79"/>
    <w:rsid w:val="00BB51E5"/>
    <w:rsid w:val="00BB55D0"/>
    <w:rsid w:val="00BB57E7"/>
    <w:rsid w:val="00BB58B3"/>
    <w:rsid w:val="00BB5BEA"/>
    <w:rsid w:val="00BB60CB"/>
    <w:rsid w:val="00BB6228"/>
    <w:rsid w:val="00BB66FD"/>
    <w:rsid w:val="00BB67D8"/>
    <w:rsid w:val="00BB6E43"/>
    <w:rsid w:val="00BB6FD4"/>
    <w:rsid w:val="00BB717B"/>
    <w:rsid w:val="00BB71DA"/>
    <w:rsid w:val="00BB720A"/>
    <w:rsid w:val="00BB73E3"/>
    <w:rsid w:val="00BB7E85"/>
    <w:rsid w:val="00BC0002"/>
    <w:rsid w:val="00BC0296"/>
    <w:rsid w:val="00BC0360"/>
    <w:rsid w:val="00BC055D"/>
    <w:rsid w:val="00BC058A"/>
    <w:rsid w:val="00BC05AE"/>
    <w:rsid w:val="00BC0BF5"/>
    <w:rsid w:val="00BC0E79"/>
    <w:rsid w:val="00BC123E"/>
    <w:rsid w:val="00BC1454"/>
    <w:rsid w:val="00BC156F"/>
    <w:rsid w:val="00BC16C9"/>
    <w:rsid w:val="00BC19E2"/>
    <w:rsid w:val="00BC19FA"/>
    <w:rsid w:val="00BC1AA7"/>
    <w:rsid w:val="00BC1B17"/>
    <w:rsid w:val="00BC1C71"/>
    <w:rsid w:val="00BC1D08"/>
    <w:rsid w:val="00BC1E80"/>
    <w:rsid w:val="00BC24BB"/>
    <w:rsid w:val="00BC2518"/>
    <w:rsid w:val="00BC26F1"/>
    <w:rsid w:val="00BC295A"/>
    <w:rsid w:val="00BC29FE"/>
    <w:rsid w:val="00BC300A"/>
    <w:rsid w:val="00BC3327"/>
    <w:rsid w:val="00BC36F0"/>
    <w:rsid w:val="00BC3778"/>
    <w:rsid w:val="00BC37B5"/>
    <w:rsid w:val="00BC3944"/>
    <w:rsid w:val="00BC3990"/>
    <w:rsid w:val="00BC39C8"/>
    <w:rsid w:val="00BC3A87"/>
    <w:rsid w:val="00BC3BA8"/>
    <w:rsid w:val="00BC3C2E"/>
    <w:rsid w:val="00BC3D99"/>
    <w:rsid w:val="00BC3F99"/>
    <w:rsid w:val="00BC4061"/>
    <w:rsid w:val="00BC4333"/>
    <w:rsid w:val="00BC445E"/>
    <w:rsid w:val="00BC4833"/>
    <w:rsid w:val="00BC48E1"/>
    <w:rsid w:val="00BC4DE2"/>
    <w:rsid w:val="00BC5124"/>
    <w:rsid w:val="00BC5603"/>
    <w:rsid w:val="00BC5678"/>
    <w:rsid w:val="00BC59B4"/>
    <w:rsid w:val="00BC5FFA"/>
    <w:rsid w:val="00BC6054"/>
    <w:rsid w:val="00BC6234"/>
    <w:rsid w:val="00BC66C1"/>
    <w:rsid w:val="00BC66E5"/>
    <w:rsid w:val="00BC68AD"/>
    <w:rsid w:val="00BC6E14"/>
    <w:rsid w:val="00BC73EA"/>
    <w:rsid w:val="00BC791B"/>
    <w:rsid w:val="00BD014D"/>
    <w:rsid w:val="00BD0276"/>
    <w:rsid w:val="00BD03BE"/>
    <w:rsid w:val="00BD03C7"/>
    <w:rsid w:val="00BD089E"/>
    <w:rsid w:val="00BD0A60"/>
    <w:rsid w:val="00BD11C6"/>
    <w:rsid w:val="00BD1265"/>
    <w:rsid w:val="00BD13E1"/>
    <w:rsid w:val="00BD1967"/>
    <w:rsid w:val="00BD19ED"/>
    <w:rsid w:val="00BD2557"/>
    <w:rsid w:val="00BD297A"/>
    <w:rsid w:val="00BD2B21"/>
    <w:rsid w:val="00BD2BAF"/>
    <w:rsid w:val="00BD2E75"/>
    <w:rsid w:val="00BD3072"/>
    <w:rsid w:val="00BD30BC"/>
    <w:rsid w:val="00BD3700"/>
    <w:rsid w:val="00BD3E1E"/>
    <w:rsid w:val="00BD3F91"/>
    <w:rsid w:val="00BD44CC"/>
    <w:rsid w:val="00BD488F"/>
    <w:rsid w:val="00BD48A6"/>
    <w:rsid w:val="00BD4D2E"/>
    <w:rsid w:val="00BD5008"/>
    <w:rsid w:val="00BD57BD"/>
    <w:rsid w:val="00BD5F38"/>
    <w:rsid w:val="00BD61C1"/>
    <w:rsid w:val="00BD62F9"/>
    <w:rsid w:val="00BD63F0"/>
    <w:rsid w:val="00BD6411"/>
    <w:rsid w:val="00BD698B"/>
    <w:rsid w:val="00BD6F9D"/>
    <w:rsid w:val="00BD7058"/>
    <w:rsid w:val="00BD7503"/>
    <w:rsid w:val="00BD7A0F"/>
    <w:rsid w:val="00BD7D07"/>
    <w:rsid w:val="00BD7DBC"/>
    <w:rsid w:val="00BE0087"/>
    <w:rsid w:val="00BE00DF"/>
    <w:rsid w:val="00BE0258"/>
    <w:rsid w:val="00BE0370"/>
    <w:rsid w:val="00BE04A1"/>
    <w:rsid w:val="00BE05C4"/>
    <w:rsid w:val="00BE08B9"/>
    <w:rsid w:val="00BE093D"/>
    <w:rsid w:val="00BE0AD1"/>
    <w:rsid w:val="00BE0EDE"/>
    <w:rsid w:val="00BE178E"/>
    <w:rsid w:val="00BE17B6"/>
    <w:rsid w:val="00BE18B2"/>
    <w:rsid w:val="00BE1E83"/>
    <w:rsid w:val="00BE1F6C"/>
    <w:rsid w:val="00BE1F80"/>
    <w:rsid w:val="00BE1FA3"/>
    <w:rsid w:val="00BE2186"/>
    <w:rsid w:val="00BE21A6"/>
    <w:rsid w:val="00BE24DF"/>
    <w:rsid w:val="00BE2587"/>
    <w:rsid w:val="00BE2756"/>
    <w:rsid w:val="00BE27CB"/>
    <w:rsid w:val="00BE298F"/>
    <w:rsid w:val="00BE2B57"/>
    <w:rsid w:val="00BE2C2D"/>
    <w:rsid w:val="00BE2DBA"/>
    <w:rsid w:val="00BE375D"/>
    <w:rsid w:val="00BE3A50"/>
    <w:rsid w:val="00BE3BDC"/>
    <w:rsid w:val="00BE3D2A"/>
    <w:rsid w:val="00BE3FC2"/>
    <w:rsid w:val="00BE4232"/>
    <w:rsid w:val="00BE46DF"/>
    <w:rsid w:val="00BE4A0C"/>
    <w:rsid w:val="00BE4D42"/>
    <w:rsid w:val="00BE5000"/>
    <w:rsid w:val="00BE5706"/>
    <w:rsid w:val="00BE57CC"/>
    <w:rsid w:val="00BE62AF"/>
    <w:rsid w:val="00BE655C"/>
    <w:rsid w:val="00BE6728"/>
    <w:rsid w:val="00BE6785"/>
    <w:rsid w:val="00BE6F99"/>
    <w:rsid w:val="00BE711E"/>
    <w:rsid w:val="00BE797C"/>
    <w:rsid w:val="00BE7D8B"/>
    <w:rsid w:val="00BE7EA8"/>
    <w:rsid w:val="00BF0024"/>
    <w:rsid w:val="00BF04A8"/>
    <w:rsid w:val="00BF059A"/>
    <w:rsid w:val="00BF0984"/>
    <w:rsid w:val="00BF0B2C"/>
    <w:rsid w:val="00BF13ED"/>
    <w:rsid w:val="00BF144E"/>
    <w:rsid w:val="00BF173D"/>
    <w:rsid w:val="00BF1980"/>
    <w:rsid w:val="00BF19A1"/>
    <w:rsid w:val="00BF19F1"/>
    <w:rsid w:val="00BF1A19"/>
    <w:rsid w:val="00BF1AB9"/>
    <w:rsid w:val="00BF1ACB"/>
    <w:rsid w:val="00BF231C"/>
    <w:rsid w:val="00BF2507"/>
    <w:rsid w:val="00BF290D"/>
    <w:rsid w:val="00BF29A9"/>
    <w:rsid w:val="00BF2D98"/>
    <w:rsid w:val="00BF3022"/>
    <w:rsid w:val="00BF3273"/>
    <w:rsid w:val="00BF3336"/>
    <w:rsid w:val="00BF3341"/>
    <w:rsid w:val="00BF38FE"/>
    <w:rsid w:val="00BF3903"/>
    <w:rsid w:val="00BF3B81"/>
    <w:rsid w:val="00BF3CEC"/>
    <w:rsid w:val="00BF3FFB"/>
    <w:rsid w:val="00BF4506"/>
    <w:rsid w:val="00BF49BD"/>
    <w:rsid w:val="00BF4A1F"/>
    <w:rsid w:val="00BF4C6B"/>
    <w:rsid w:val="00BF5370"/>
    <w:rsid w:val="00BF5374"/>
    <w:rsid w:val="00BF56EA"/>
    <w:rsid w:val="00BF57BA"/>
    <w:rsid w:val="00BF593F"/>
    <w:rsid w:val="00BF59C8"/>
    <w:rsid w:val="00BF5A15"/>
    <w:rsid w:val="00BF5A42"/>
    <w:rsid w:val="00BF5D92"/>
    <w:rsid w:val="00BF5F4F"/>
    <w:rsid w:val="00BF63A2"/>
    <w:rsid w:val="00BF6588"/>
    <w:rsid w:val="00BF6A04"/>
    <w:rsid w:val="00BF6EBF"/>
    <w:rsid w:val="00BF70BA"/>
    <w:rsid w:val="00BF70F7"/>
    <w:rsid w:val="00BF7356"/>
    <w:rsid w:val="00BF73FA"/>
    <w:rsid w:val="00BF7814"/>
    <w:rsid w:val="00BF7860"/>
    <w:rsid w:val="00BF78FA"/>
    <w:rsid w:val="00BF7BF9"/>
    <w:rsid w:val="00BF7D7F"/>
    <w:rsid w:val="00C00085"/>
    <w:rsid w:val="00C004E1"/>
    <w:rsid w:val="00C00640"/>
    <w:rsid w:val="00C00D64"/>
    <w:rsid w:val="00C0144A"/>
    <w:rsid w:val="00C01B8E"/>
    <w:rsid w:val="00C020FC"/>
    <w:rsid w:val="00C026D0"/>
    <w:rsid w:val="00C02878"/>
    <w:rsid w:val="00C028D0"/>
    <w:rsid w:val="00C02A9B"/>
    <w:rsid w:val="00C02FD8"/>
    <w:rsid w:val="00C032C9"/>
    <w:rsid w:val="00C03624"/>
    <w:rsid w:val="00C03677"/>
    <w:rsid w:val="00C036AF"/>
    <w:rsid w:val="00C03AEE"/>
    <w:rsid w:val="00C03B05"/>
    <w:rsid w:val="00C03B17"/>
    <w:rsid w:val="00C04307"/>
    <w:rsid w:val="00C0443A"/>
    <w:rsid w:val="00C046EC"/>
    <w:rsid w:val="00C04A80"/>
    <w:rsid w:val="00C04B48"/>
    <w:rsid w:val="00C04D8B"/>
    <w:rsid w:val="00C04DBE"/>
    <w:rsid w:val="00C05094"/>
    <w:rsid w:val="00C0540C"/>
    <w:rsid w:val="00C0586D"/>
    <w:rsid w:val="00C059E6"/>
    <w:rsid w:val="00C05B62"/>
    <w:rsid w:val="00C05DC0"/>
    <w:rsid w:val="00C05DE6"/>
    <w:rsid w:val="00C05ED6"/>
    <w:rsid w:val="00C0638C"/>
    <w:rsid w:val="00C064B1"/>
    <w:rsid w:val="00C0665D"/>
    <w:rsid w:val="00C0665F"/>
    <w:rsid w:val="00C06934"/>
    <w:rsid w:val="00C06B50"/>
    <w:rsid w:val="00C06DC3"/>
    <w:rsid w:val="00C06E89"/>
    <w:rsid w:val="00C0706D"/>
    <w:rsid w:val="00C070C7"/>
    <w:rsid w:val="00C07190"/>
    <w:rsid w:val="00C07314"/>
    <w:rsid w:val="00C07576"/>
    <w:rsid w:val="00C0774A"/>
    <w:rsid w:val="00C07936"/>
    <w:rsid w:val="00C07A14"/>
    <w:rsid w:val="00C07EF1"/>
    <w:rsid w:val="00C1011B"/>
    <w:rsid w:val="00C1040D"/>
    <w:rsid w:val="00C10469"/>
    <w:rsid w:val="00C105A9"/>
    <w:rsid w:val="00C106C0"/>
    <w:rsid w:val="00C10AEB"/>
    <w:rsid w:val="00C10CCF"/>
    <w:rsid w:val="00C10F12"/>
    <w:rsid w:val="00C11129"/>
    <w:rsid w:val="00C11247"/>
    <w:rsid w:val="00C11E2B"/>
    <w:rsid w:val="00C11FC0"/>
    <w:rsid w:val="00C1220E"/>
    <w:rsid w:val="00C123B7"/>
    <w:rsid w:val="00C12429"/>
    <w:rsid w:val="00C12B14"/>
    <w:rsid w:val="00C12D63"/>
    <w:rsid w:val="00C130D3"/>
    <w:rsid w:val="00C13542"/>
    <w:rsid w:val="00C13D81"/>
    <w:rsid w:val="00C13E77"/>
    <w:rsid w:val="00C13F7D"/>
    <w:rsid w:val="00C14090"/>
    <w:rsid w:val="00C141F4"/>
    <w:rsid w:val="00C145EA"/>
    <w:rsid w:val="00C149D5"/>
    <w:rsid w:val="00C14EE5"/>
    <w:rsid w:val="00C15D62"/>
    <w:rsid w:val="00C16110"/>
    <w:rsid w:val="00C1616A"/>
    <w:rsid w:val="00C16220"/>
    <w:rsid w:val="00C1622C"/>
    <w:rsid w:val="00C16325"/>
    <w:rsid w:val="00C1693B"/>
    <w:rsid w:val="00C16961"/>
    <w:rsid w:val="00C1721B"/>
    <w:rsid w:val="00C1724B"/>
    <w:rsid w:val="00C172A1"/>
    <w:rsid w:val="00C176F4"/>
    <w:rsid w:val="00C177C7"/>
    <w:rsid w:val="00C17845"/>
    <w:rsid w:val="00C2036A"/>
    <w:rsid w:val="00C2049A"/>
    <w:rsid w:val="00C2060E"/>
    <w:rsid w:val="00C207EC"/>
    <w:rsid w:val="00C20A0F"/>
    <w:rsid w:val="00C20A2E"/>
    <w:rsid w:val="00C20B2D"/>
    <w:rsid w:val="00C20B6A"/>
    <w:rsid w:val="00C20DFA"/>
    <w:rsid w:val="00C20EEF"/>
    <w:rsid w:val="00C212C1"/>
    <w:rsid w:val="00C213BA"/>
    <w:rsid w:val="00C21774"/>
    <w:rsid w:val="00C2183A"/>
    <w:rsid w:val="00C21C08"/>
    <w:rsid w:val="00C21F17"/>
    <w:rsid w:val="00C21FBB"/>
    <w:rsid w:val="00C22017"/>
    <w:rsid w:val="00C221E0"/>
    <w:rsid w:val="00C22239"/>
    <w:rsid w:val="00C22500"/>
    <w:rsid w:val="00C22987"/>
    <w:rsid w:val="00C22E83"/>
    <w:rsid w:val="00C23047"/>
    <w:rsid w:val="00C23198"/>
    <w:rsid w:val="00C23321"/>
    <w:rsid w:val="00C23832"/>
    <w:rsid w:val="00C23EEB"/>
    <w:rsid w:val="00C23FCB"/>
    <w:rsid w:val="00C24577"/>
    <w:rsid w:val="00C246F0"/>
    <w:rsid w:val="00C248EE"/>
    <w:rsid w:val="00C24A92"/>
    <w:rsid w:val="00C24B3E"/>
    <w:rsid w:val="00C24E9B"/>
    <w:rsid w:val="00C24EB9"/>
    <w:rsid w:val="00C24FB8"/>
    <w:rsid w:val="00C25022"/>
    <w:rsid w:val="00C25267"/>
    <w:rsid w:val="00C25296"/>
    <w:rsid w:val="00C253F4"/>
    <w:rsid w:val="00C25BEA"/>
    <w:rsid w:val="00C25C6E"/>
    <w:rsid w:val="00C25DC4"/>
    <w:rsid w:val="00C26139"/>
    <w:rsid w:val="00C262EF"/>
    <w:rsid w:val="00C266B3"/>
    <w:rsid w:val="00C269FF"/>
    <w:rsid w:val="00C27122"/>
    <w:rsid w:val="00C276AD"/>
    <w:rsid w:val="00C27F06"/>
    <w:rsid w:val="00C27FE2"/>
    <w:rsid w:val="00C3034E"/>
    <w:rsid w:val="00C30877"/>
    <w:rsid w:val="00C30ACA"/>
    <w:rsid w:val="00C30B9F"/>
    <w:rsid w:val="00C30D52"/>
    <w:rsid w:val="00C316A3"/>
    <w:rsid w:val="00C32058"/>
    <w:rsid w:val="00C3225B"/>
    <w:rsid w:val="00C32717"/>
    <w:rsid w:val="00C3283B"/>
    <w:rsid w:val="00C32A86"/>
    <w:rsid w:val="00C32CC3"/>
    <w:rsid w:val="00C33078"/>
    <w:rsid w:val="00C33213"/>
    <w:rsid w:val="00C33415"/>
    <w:rsid w:val="00C33453"/>
    <w:rsid w:val="00C335EA"/>
    <w:rsid w:val="00C33698"/>
    <w:rsid w:val="00C337C0"/>
    <w:rsid w:val="00C33990"/>
    <w:rsid w:val="00C339FC"/>
    <w:rsid w:val="00C33BC9"/>
    <w:rsid w:val="00C33BDE"/>
    <w:rsid w:val="00C33D1D"/>
    <w:rsid w:val="00C34064"/>
    <w:rsid w:val="00C3444C"/>
    <w:rsid w:val="00C345DA"/>
    <w:rsid w:val="00C34604"/>
    <w:rsid w:val="00C34636"/>
    <w:rsid w:val="00C34B01"/>
    <w:rsid w:val="00C34B40"/>
    <w:rsid w:val="00C34C15"/>
    <w:rsid w:val="00C34C48"/>
    <w:rsid w:val="00C34F08"/>
    <w:rsid w:val="00C3506F"/>
    <w:rsid w:val="00C351DB"/>
    <w:rsid w:val="00C353C1"/>
    <w:rsid w:val="00C356FC"/>
    <w:rsid w:val="00C3575F"/>
    <w:rsid w:val="00C35E73"/>
    <w:rsid w:val="00C35E83"/>
    <w:rsid w:val="00C35F45"/>
    <w:rsid w:val="00C36150"/>
    <w:rsid w:val="00C36177"/>
    <w:rsid w:val="00C36233"/>
    <w:rsid w:val="00C364BA"/>
    <w:rsid w:val="00C3651A"/>
    <w:rsid w:val="00C36A12"/>
    <w:rsid w:val="00C36EF1"/>
    <w:rsid w:val="00C36FA6"/>
    <w:rsid w:val="00C37066"/>
    <w:rsid w:val="00C371B4"/>
    <w:rsid w:val="00C371F9"/>
    <w:rsid w:val="00C3745F"/>
    <w:rsid w:val="00C375A9"/>
    <w:rsid w:val="00C3795B"/>
    <w:rsid w:val="00C37E2C"/>
    <w:rsid w:val="00C40359"/>
    <w:rsid w:val="00C40B28"/>
    <w:rsid w:val="00C40BC1"/>
    <w:rsid w:val="00C40D64"/>
    <w:rsid w:val="00C41611"/>
    <w:rsid w:val="00C4184B"/>
    <w:rsid w:val="00C41900"/>
    <w:rsid w:val="00C4198A"/>
    <w:rsid w:val="00C41A7B"/>
    <w:rsid w:val="00C41B74"/>
    <w:rsid w:val="00C420A9"/>
    <w:rsid w:val="00C4242E"/>
    <w:rsid w:val="00C4258F"/>
    <w:rsid w:val="00C4260A"/>
    <w:rsid w:val="00C42C98"/>
    <w:rsid w:val="00C42E15"/>
    <w:rsid w:val="00C42F30"/>
    <w:rsid w:val="00C43432"/>
    <w:rsid w:val="00C43496"/>
    <w:rsid w:val="00C438E9"/>
    <w:rsid w:val="00C43D63"/>
    <w:rsid w:val="00C4490B"/>
    <w:rsid w:val="00C44A79"/>
    <w:rsid w:val="00C44DF0"/>
    <w:rsid w:val="00C44ED7"/>
    <w:rsid w:val="00C4541B"/>
    <w:rsid w:val="00C4576B"/>
    <w:rsid w:val="00C45BC9"/>
    <w:rsid w:val="00C45F12"/>
    <w:rsid w:val="00C45F9F"/>
    <w:rsid w:val="00C45FEB"/>
    <w:rsid w:val="00C460C8"/>
    <w:rsid w:val="00C465EC"/>
    <w:rsid w:val="00C467A8"/>
    <w:rsid w:val="00C46894"/>
    <w:rsid w:val="00C47346"/>
    <w:rsid w:val="00C47CFF"/>
    <w:rsid w:val="00C5033C"/>
    <w:rsid w:val="00C50807"/>
    <w:rsid w:val="00C5145B"/>
    <w:rsid w:val="00C514E3"/>
    <w:rsid w:val="00C51554"/>
    <w:rsid w:val="00C515FF"/>
    <w:rsid w:val="00C51648"/>
    <w:rsid w:val="00C51928"/>
    <w:rsid w:val="00C51DA8"/>
    <w:rsid w:val="00C51DD0"/>
    <w:rsid w:val="00C520A2"/>
    <w:rsid w:val="00C520F6"/>
    <w:rsid w:val="00C526CF"/>
    <w:rsid w:val="00C527F0"/>
    <w:rsid w:val="00C52804"/>
    <w:rsid w:val="00C52FA4"/>
    <w:rsid w:val="00C53185"/>
    <w:rsid w:val="00C53192"/>
    <w:rsid w:val="00C53675"/>
    <w:rsid w:val="00C536DF"/>
    <w:rsid w:val="00C53E53"/>
    <w:rsid w:val="00C542AE"/>
    <w:rsid w:val="00C542FC"/>
    <w:rsid w:val="00C54468"/>
    <w:rsid w:val="00C544EC"/>
    <w:rsid w:val="00C5463A"/>
    <w:rsid w:val="00C553BF"/>
    <w:rsid w:val="00C55953"/>
    <w:rsid w:val="00C55AA7"/>
    <w:rsid w:val="00C55B44"/>
    <w:rsid w:val="00C560D2"/>
    <w:rsid w:val="00C567FE"/>
    <w:rsid w:val="00C56AE2"/>
    <w:rsid w:val="00C56DF4"/>
    <w:rsid w:val="00C57145"/>
    <w:rsid w:val="00C573D5"/>
    <w:rsid w:val="00C57B52"/>
    <w:rsid w:val="00C57DED"/>
    <w:rsid w:val="00C60159"/>
    <w:rsid w:val="00C60B11"/>
    <w:rsid w:val="00C619B8"/>
    <w:rsid w:val="00C61B62"/>
    <w:rsid w:val="00C6232A"/>
    <w:rsid w:val="00C62332"/>
    <w:rsid w:val="00C628CF"/>
    <w:rsid w:val="00C62B66"/>
    <w:rsid w:val="00C62C8F"/>
    <w:rsid w:val="00C62E83"/>
    <w:rsid w:val="00C632EF"/>
    <w:rsid w:val="00C63588"/>
    <w:rsid w:val="00C63703"/>
    <w:rsid w:val="00C6370C"/>
    <w:rsid w:val="00C63AC6"/>
    <w:rsid w:val="00C63D7A"/>
    <w:rsid w:val="00C63EBC"/>
    <w:rsid w:val="00C64110"/>
    <w:rsid w:val="00C64198"/>
    <w:rsid w:val="00C64827"/>
    <w:rsid w:val="00C64AA1"/>
    <w:rsid w:val="00C64B54"/>
    <w:rsid w:val="00C64F71"/>
    <w:rsid w:val="00C6510E"/>
    <w:rsid w:val="00C651CE"/>
    <w:rsid w:val="00C6526C"/>
    <w:rsid w:val="00C653CE"/>
    <w:rsid w:val="00C655DD"/>
    <w:rsid w:val="00C65E23"/>
    <w:rsid w:val="00C66182"/>
    <w:rsid w:val="00C661E7"/>
    <w:rsid w:val="00C66231"/>
    <w:rsid w:val="00C66327"/>
    <w:rsid w:val="00C67388"/>
    <w:rsid w:val="00C67CF3"/>
    <w:rsid w:val="00C67D08"/>
    <w:rsid w:val="00C67D67"/>
    <w:rsid w:val="00C70204"/>
    <w:rsid w:val="00C70487"/>
    <w:rsid w:val="00C705BF"/>
    <w:rsid w:val="00C70984"/>
    <w:rsid w:val="00C70BF1"/>
    <w:rsid w:val="00C7100C"/>
    <w:rsid w:val="00C713CB"/>
    <w:rsid w:val="00C713F7"/>
    <w:rsid w:val="00C7142D"/>
    <w:rsid w:val="00C715C7"/>
    <w:rsid w:val="00C7167B"/>
    <w:rsid w:val="00C71B7A"/>
    <w:rsid w:val="00C71BD6"/>
    <w:rsid w:val="00C71C27"/>
    <w:rsid w:val="00C71E1B"/>
    <w:rsid w:val="00C7251C"/>
    <w:rsid w:val="00C7275B"/>
    <w:rsid w:val="00C72DD7"/>
    <w:rsid w:val="00C730AB"/>
    <w:rsid w:val="00C73190"/>
    <w:rsid w:val="00C732FC"/>
    <w:rsid w:val="00C7381F"/>
    <w:rsid w:val="00C73A1C"/>
    <w:rsid w:val="00C73C2A"/>
    <w:rsid w:val="00C742E9"/>
    <w:rsid w:val="00C744A2"/>
    <w:rsid w:val="00C74596"/>
    <w:rsid w:val="00C74875"/>
    <w:rsid w:val="00C748EC"/>
    <w:rsid w:val="00C749FF"/>
    <w:rsid w:val="00C74BA1"/>
    <w:rsid w:val="00C74FC5"/>
    <w:rsid w:val="00C754A2"/>
    <w:rsid w:val="00C755ED"/>
    <w:rsid w:val="00C756CC"/>
    <w:rsid w:val="00C758FB"/>
    <w:rsid w:val="00C75C1F"/>
    <w:rsid w:val="00C760D7"/>
    <w:rsid w:val="00C76393"/>
    <w:rsid w:val="00C764EA"/>
    <w:rsid w:val="00C766B0"/>
    <w:rsid w:val="00C76989"/>
    <w:rsid w:val="00C7740E"/>
    <w:rsid w:val="00C775D4"/>
    <w:rsid w:val="00C7791D"/>
    <w:rsid w:val="00C77B15"/>
    <w:rsid w:val="00C800D9"/>
    <w:rsid w:val="00C800F1"/>
    <w:rsid w:val="00C80177"/>
    <w:rsid w:val="00C803AF"/>
    <w:rsid w:val="00C80583"/>
    <w:rsid w:val="00C80700"/>
    <w:rsid w:val="00C809AB"/>
    <w:rsid w:val="00C813F3"/>
    <w:rsid w:val="00C81542"/>
    <w:rsid w:val="00C81706"/>
    <w:rsid w:val="00C817D4"/>
    <w:rsid w:val="00C81A41"/>
    <w:rsid w:val="00C81F24"/>
    <w:rsid w:val="00C821A2"/>
    <w:rsid w:val="00C823C0"/>
    <w:rsid w:val="00C830BD"/>
    <w:rsid w:val="00C831C7"/>
    <w:rsid w:val="00C8325D"/>
    <w:rsid w:val="00C83553"/>
    <w:rsid w:val="00C836ED"/>
    <w:rsid w:val="00C83880"/>
    <w:rsid w:val="00C83A63"/>
    <w:rsid w:val="00C83EBA"/>
    <w:rsid w:val="00C840BC"/>
    <w:rsid w:val="00C840CC"/>
    <w:rsid w:val="00C840CD"/>
    <w:rsid w:val="00C840DA"/>
    <w:rsid w:val="00C841CF"/>
    <w:rsid w:val="00C84B1D"/>
    <w:rsid w:val="00C84C75"/>
    <w:rsid w:val="00C85651"/>
    <w:rsid w:val="00C85A2C"/>
    <w:rsid w:val="00C85C68"/>
    <w:rsid w:val="00C85CF5"/>
    <w:rsid w:val="00C8610F"/>
    <w:rsid w:val="00C86151"/>
    <w:rsid w:val="00C8621C"/>
    <w:rsid w:val="00C864F8"/>
    <w:rsid w:val="00C865F9"/>
    <w:rsid w:val="00C86709"/>
    <w:rsid w:val="00C8686F"/>
    <w:rsid w:val="00C86963"/>
    <w:rsid w:val="00C86AB7"/>
    <w:rsid w:val="00C86C63"/>
    <w:rsid w:val="00C86DE1"/>
    <w:rsid w:val="00C8703A"/>
    <w:rsid w:val="00C872C9"/>
    <w:rsid w:val="00C8750D"/>
    <w:rsid w:val="00C87553"/>
    <w:rsid w:val="00C87B84"/>
    <w:rsid w:val="00C87C91"/>
    <w:rsid w:val="00C87FED"/>
    <w:rsid w:val="00C9003C"/>
    <w:rsid w:val="00C9019E"/>
    <w:rsid w:val="00C90967"/>
    <w:rsid w:val="00C90B36"/>
    <w:rsid w:val="00C90BBB"/>
    <w:rsid w:val="00C90BCB"/>
    <w:rsid w:val="00C90CAC"/>
    <w:rsid w:val="00C90F93"/>
    <w:rsid w:val="00C9100B"/>
    <w:rsid w:val="00C91D7F"/>
    <w:rsid w:val="00C91F24"/>
    <w:rsid w:val="00C9216A"/>
    <w:rsid w:val="00C9217A"/>
    <w:rsid w:val="00C921D7"/>
    <w:rsid w:val="00C921F3"/>
    <w:rsid w:val="00C92380"/>
    <w:rsid w:val="00C9247B"/>
    <w:rsid w:val="00C92E5C"/>
    <w:rsid w:val="00C930F8"/>
    <w:rsid w:val="00C93338"/>
    <w:rsid w:val="00C9336A"/>
    <w:rsid w:val="00C9358E"/>
    <w:rsid w:val="00C93756"/>
    <w:rsid w:val="00C938EC"/>
    <w:rsid w:val="00C93BE7"/>
    <w:rsid w:val="00C93C3F"/>
    <w:rsid w:val="00C93EDF"/>
    <w:rsid w:val="00C940BF"/>
    <w:rsid w:val="00C941F7"/>
    <w:rsid w:val="00C943E4"/>
    <w:rsid w:val="00C945C9"/>
    <w:rsid w:val="00C94841"/>
    <w:rsid w:val="00C94F40"/>
    <w:rsid w:val="00C9508B"/>
    <w:rsid w:val="00C952A5"/>
    <w:rsid w:val="00C953F0"/>
    <w:rsid w:val="00C95490"/>
    <w:rsid w:val="00C95728"/>
    <w:rsid w:val="00C958F7"/>
    <w:rsid w:val="00C958FA"/>
    <w:rsid w:val="00C95B01"/>
    <w:rsid w:val="00C95C04"/>
    <w:rsid w:val="00C95DBE"/>
    <w:rsid w:val="00C960D2"/>
    <w:rsid w:val="00C9623A"/>
    <w:rsid w:val="00C966A2"/>
    <w:rsid w:val="00C967CF"/>
    <w:rsid w:val="00C968FB"/>
    <w:rsid w:val="00C96AF9"/>
    <w:rsid w:val="00C97039"/>
    <w:rsid w:val="00C9717F"/>
    <w:rsid w:val="00C97544"/>
    <w:rsid w:val="00C97553"/>
    <w:rsid w:val="00C975D1"/>
    <w:rsid w:val="00C975EE"/>
    <w:rsid w:val="00C977EE"/>
    <w:rsid w:val="00C9782C"/>
    <w:rsid w:val="00C97880"/>
    <w:rsid w:val="00C97A24"/>
    <w:rsid w:val="00C97A35"/>
    <w:rsid w:val="00C97B96"/>
    <w:rsid w:val="00C97D94"/>
    <w:rsid w:val="00C97F72"/>
    <w:rsid w:val="00CA0235"/>
    <w:rsid w:val="00CA02BD"/>
    <w:rsid w:val="00CA09CE"/>
    <w:rsid w:val="00CA1185"/>
    <w:rsid w:val="00CA13AC"/>
    <w:rsid w:val="00CA13FC"/>
    <w:rsid w:val="00CA179C"/>
    <w:rsid w:val="00CA1A12"/>
    <w:rsid w:val="00CA1C78"/>
    <w:rsid w:val="00CA1CB6"/>
    <w:rsid w:val="00CA1D54"/>
    <w:rsid w:val="00CA21EA"/>
    <w:rsid w:val="00CA2541"/>
    <w:rsid w:val="00CA260F"/>
    <w:rsid w:val="00CA272D"/>
    <w:rsid w:val="00CA284F"/>
    <w:rsid w:val="00CA29A4"/>
    <w:rsid w:val="00CA2B73"/>
    <w:rsid w:val="00CA2DEE"/>
    <w:rsid w:val="00CA3178"/>
    <w:rsid w:val="00CA3431"/>
    <w:rsid w:val="00CA3C34"/>
    <w:rsid w:val="00CA3F6D"/>
    <w:rsid w:val="00CA417A"/>
    <w:rsid w:val="00CA43A6"/>
    <w:rsid w:val="00CA4451"/>
    <w:rsid w:val="00CA44F1"/>
    <w:rsid w:val="00CA455C"/>
    <w:rsid w:val="00CA465E"/>
    <w:rsid w:val="00CA522A"/>
    <w:rsid w:val="00CA5810"/>
    <w:rsid w:val="00CA58E0"/>
    <w:rsid w:val="00CA5BB4"/>
    <w:rsid w:val="00CA5F90"/>
    <w:rsid w:val="00CA623B"/>
    <w:rsid w:val="00CA64EF"/>
    <w:rsid w:val="00CA6583"/>
    <w:rsid w:val="00CA697E"/>
    <w:rsid w:val="00CA762A"/>
    <w:rsid w:val="00CA7683"/>
    <w:rsid w:val="00CA78EB"/>
    <w:rsid w:val="00CA7E8E"/>
    <w:rsid w:val="00CB019E"/>
    <w:rsid w:val="00CB01E2"/>
    <w:rsid w:val="00CB0213"/>
    <w:rsid w:val="00CB0245"/>
    <w:rsid w:val="00CB0264"/>
    <w:rsid w:val="00CB03F1"/>
    <w:rsid w:val="00CB0422"/>
    <w:rsid w:val="00CB06CA"/>
    <w:rsid w:val="00CB0D82"/>
    <w:rsid w:val="00CB0EB0"/>
    <w:rsid w:val="00CB0EF6"/>
    <w:rsid w:val="00CB1106"/>
    <w:rsid w:val="00CB1196"/>
    <w:rsid w:val="00CB1271"/>
    <w:rsid w:val="00CB1582"/>
    <w:rsid w:val="00CB1936"/>
    <w:rsid w:val="00CB1B3B"/>
    <w:rsid w:val="00CB1D48"/>
    <w:rsid w:val="00CB1FA7"/>
    <w:rsid w:val="00CB22B3"/>
    <w:rsid w:val="00CB263D"/>
    <w:rsid w:val="00CB26F2"/>
    <w:rsid w:val="00CB294D"/>
    <w:rsid w:val="00CB2BFC"/>
    <w:rsid w:val="00CB2DAF"/>
    <w:rsid w:val="00CB2F26"/>
    <w:rsid w:val="00CB3045"/>
    <w:rsid w:val="00CB31D2"/>
    <w:rsid w:val="00CB3290"/>
    <w:rsid w:val="00CB33BB"/>
    <w:rsid w:val="00CB341F"/>
    <w:rsid w:val="00CB3467"/>
    <w:rsid w:val="00CB3987"/>
    <w:rsid w:val="00CB3B0B"/>
    <w:rsid w:val="00CB4121"/>
    <w:rsid w:val="00CB4541"/>
    <w:rsid w:val="00CB4B84"/>
    <w:rsid w:val="00CB4CBE"/>
    <w:rsid w:val="00CB4CCB"/>
    <w:rsid w:val="00CB4F4F"/>
    <w:rsid w:val="00CB5269"/>
    <w:rsid w:val="00CB526C"/>
    <w:rsid w:val="00CB5635"/>
    <w:rsid w:val="00CB599F"/>
    <w:rsid w:val="00CB5BCC"/>
    <w:rsid w:val="00CB5E68"/>
    <w:rsid w:val="00CB616E"/>
    <w:rsid w:val="00CB6541"/>
    <w:rsid w:val="00CB65D5"/>
    <w:rsid w:val="00CB6A5D"/>
    <w:rsid w:val="00CB6BE7"/>
    <w:rsid w:val="00CB6E81"/>
    <w:rsid w:val="00CB6F9F"/>
    <w:rsid w:val="00CB7227"/>
    <w:rsid w:val="00CB7655"/>
    <w:rsid w:val="00CB77DF"/>
    <w:rsid w:val="00CB7BC9"/>
    <w:rsid w:val="00CB7DCF"/>
    <w:rsid w:val="00CC0565"/>
    <w:rsid w:val="00CC0892"/>
    <w:rsid w:val="00CC0FC5"/>
    <w:rsid w:val="00CC1371"/>
    <w:rsid w:val="00CC16A8"/>
    <w:rsid w:val="00CC1DC7"/>
    <w:rsid w:val="00CC2487"/>
    <w:rsid w:val="00CC249E"/>
    <w:rsid w:val="00CC2730"/>
    <w:rsid w:val="00CC27BA"/>
    <w:rsid w:val="00CC27F6"/>
    <w:rsid w:val="00CC2B24"/>
    <w:rsid w:val="00CC309F"/>
    <w:rsid w:val="00CC39FA"/>
    <w:rsid w:val="00CC3AD7"/>
    <w:rsid w:val="00CC3FE0"/>
    <w:rsid w:val="00CC4054"/>
    <w:rsid w:val="00CC40E5"/>
    <w:rsid w:val="00CC40FA"/>
    <w:rsid w:val="00CC4783"/>
    <w:rsid w:val="00CC47ED"/>
    <w:rsid w:val="00CC4E9B"/>
    <w:rsid w:val="00CC516D"/>
    <w:rsid w:val="00CC51B9"/>
    <w:rsid w:val="00CC591C"/>
    <w:rsid w:val="00CC5CAC"/>
    <w:rsid w:val="00CC6315"/>
    <w:rsid w:val="00CC634A"/>
    <w:rsid w:val="00CC69D4"/>
    <w:rsid w:val="00CC6E20"/>
    <w:rsid w:val="00CC71CA"/>
    <w:rsid w:val="00CC7581"/>
    <w:rsid w:val="00CD011D"/>
    <w:rsid w:val="00CD035B"/>
    <w:rsid w:val="00CD051E"/>
    <w:rsid w:val="00CD0A9F"/>
    <w:rsid w:val="00CD0B61"/>
    <w:rsid w:val="00CD0C83"/>
    <w:rsid w:val="00CD0DB6"/>
    <w:rsid w:val="00CD1168"/>
    <w:rsid w:val="00CD1438"/>
    <w:rsid w:val="00CD1844"/>
    <w:rsid w:val="00CD1952"/>
    <w:rsid w:val="00CD1E04"/>
    <w:rsid w:val="00CD1F7E"/>
    <w:rsid w:val="00CD2758"/>
    <w:rsid w:val="00CD2937"/>
    <w:rsid w:val="00CD29E7"/>
    <w:rsid w:val="00CD33D6"/>
    <w:rsid w:val="00CD36EF"/>
    <w:rsid w:val="00CD3A5F"/>
    <w:rsid w:val="00CD3A8D"/>
    <w:rsid w:val="00CD3C8C"/>
    <w:rsid w:val="00CD3D71"/>
    <w:rsid w:val="00CD41A9"/>
    <w:rsid w:val="00CD494E"/>
    <w:rsid w:val="00CD49FE"/>
    <w:rsid w:val="00CD4A35"/>
    <w:rsid w:val="00CD4CAA"/>
    <w:rsid w:val="00CD509E"/>
    <w:rsid w:val="00CD51FC"/>
    <w:rsid w:val="00CD5369"/>
    <w:rsid w:val="00CD53D0"/>
    <w:rsid w:val="00CD5550"/>
    <w:rsid w:val="00CD5A58"/>
    <w:rsid w:val="00CD5CB7"/>
    <w:rsid w:val="00CD5EF9"/>
    <w:rsid w:val="00CD606B"/>
    <w:rsid w:val="00CD663B"/>
    <w:rsid w:val="00CD66D7"/>
    <w:rsid w:val="00CD6829"/>
    <w:rsid w:val="00CD69FE"/>
    <w:rsid w:val="00CD73F7"/>
    <w:rsid w:val="00CD7732"/>
    <w:rsid w:val="00CD7827"/>
    <w:rsid w:val="00CD7950"/>
    <w:rsid w:val="00CD7C99"/>
    <w:rsid w:val="00CD7CAD"/>
    <w:rsid w:val="00CE005A"/>
    <w:rsid w:val="00CE0251"/>
    <w:rsid w:val="00CE059B"/>
    <w:rsid w:val="00CE0602"/>
    <w:rsid w:val="00CE06A0"/>
    <w:rsid w:val="00CE08A2"/>
    <w:rsid w:val="00CE0AED"/>
    <w:rsid w:val="00CE0D48"/>
    <w:rsid w:val="00CE0DF5"/>
    <w:rsid w:val="00CE0F5B"/>
    <w:rsid w:val="00CE103A"/>
    <w:rsid w:val="00CE10EF"/>
    <w:rsid w:val="00CE1E0E"/>
    <w:rsid w:val="00CE24E4"/>
    <w:rsid w:val="00CE257A"/>
    <w:rsid w:val="00CE26AA"/>
    <w:rsid w:val="00CE26CE"/>
    <w:rsid w:val="00CE28D0"/>
    <w:rsid w:val="00CE2B0A"/>
    <w:rsid w:val="00CE2C3D"/>
    <w:rsid w:val="00CE2D7E"/>
    <w:rsid w:val="00CE2D94"/>
    <w:rsid w:val="00CE2F9B"/>
    <w:rsid w:val="00CE36C9"/>
    <w:rsid w:val="00CE38BB"/>
    <w:rsid w:val="00CE394C"/>
    <w:rsid w:val="00CE3E32"/>
    <w:rsid w:val="00CE3E91"/>
    <w:rsid w:val="00CE43F7"/>
    <w:rsid w:val="00CE4E67"/>
    <w:rsid w:val="00CE4ECE"/>
    <w:rsid w:val="00CE4ED4"/>
    <w:rsid w:val="00CE5020"/>
    <w:rsid w:val="00CE5231"/>
    <w:rsid w:val="00CE544E"/>
    <w:rsid w:val="00CE5827"/>
    <w:rsid w:val="00CE5CE0"/>
    <w:rsid w:val="00CE5EC1"/>
    <w:rsid w:val="00CE6B31"/>
    <w:rsid w:val="00CE6B87"/>
    <w:rsid w:val="00CE7499"/>
    <w:rsid w:val="00CF0020"/>
    <w:rsid w:val="00CF02CD"/>
    <w:rsid w:val="00CF02D3"/>
    <w:rsid w:val="00CF0566"/>
    <w:rsid w:val="00CF0691"/>
    <w:rsid w:val="00CF0716"/>
    <w:rsid w:val="00CF0DAC"/>
    <w:rsid w:val="00CF1311"/>
    <w:rsid w:val="00CF1474"/>
    <w:rsid w:val="00CF1696"/>
    <w:rsid w:val="00CF16D8"/>
    <w:rsid w:val="00CF17C7"/>
    <w:rsid w:val="00CF1A70"/>
    <w:rsid w:val="00CF2450"/>
    <w:rsid w:val="00CF296E"/>
    <w:rsid w:val="00CF29F5"/>
    <w:rsid w:val="00CF2DB4"/>
    <w:rsid w:val="00CF2DD9"/>
    <w:rsid w:val="00CF3116"/>
    <w:rsid w:val="00CF326C"/>
    <w:rsid w:val="00CF3700"/>
    <w:rsid w:val="00CF391E"/>
    <w:rsid w:val="00CF3C08"/>
    <w:rsid w:val="00CF3DA0"/>
    <w:rsid w:val="00CF3F97"/>
    <w:rsid w:val="00CF447C"/>
    <w:rsid w:val="00CF458C"/>
    <w:rsid w:val="00CF49AF"/>
    <w:rsid w:val="00CF4FE8"/>
    <w:rsid w:val="00CF4FF8"/>
    <w:rsid w:val="00CF500C"/>
    <w:rsid w:val="00CF50B5"/>
    <w:rsid w:val="00CF51C3"/>
    <w:rsid w:val="00CF59D1"/>
    <w:rsid w:val="00CF5A3F"/>
    <w:rsid w:val="00CF5B52"/>
    <w:rsid w:val="00CF5CAD"/>
    <w:rsid w:val="00CF5D4F"/>
    <w:rsid w:val="00CF60DC"/>
    <w:rsid w:val="00CF61FF"/>
    <w:rsid w:val="00CF6230"/>
    <w:rsid w:val="00CF6235"/>
    <w:rsid w:val="00CF6419"/>
    <w:rsid w:val="00CF646B"/>
    <w:rsid w:val="00CF673B"/>
    <w:rsid w:val="00CF6DC1"/>
    <w:rsid w:val="00CF713F"/>
    <w:rsid w:val="00CF7274"/>
    <w:rsid w:val="00CF7938"/>
    <w:rsid w:val="00CF7A22"/>
    <w:rsid w:val="00D0005B"/>
    <w:rsid w:val="00D0018C"/>
    <w:rsid w:val="00D00216"/>
    <w:rsid w:val="00D00419"/>
    <w:rsid w:val="00D00464"/>
    <w:rsid w:val="00D00575"/>
    <w:rsid w:val="00D008D0"/>
    <w:rsid w:val="00D00CBF"/>
    <w:rsid w:val="00D016CC"/>
    <w:rsid w:val="00D01846"/>
    <w:rsid w:val="00D01BA4"/>
    <w:rsid w:val="00D01BF7"/>
    <w:rsid w:val="00D02611"/>
    <w:rsid w:val="00D02641"/>
    <w:rsid w:val="00D02AEE"/>
    <w:rsid w:val="00D02B6C"/>
    <w:rsid w:val="00D02DB2"/>
    <w:rsid w:val="00D03471"/>
    <w:rsid w:val="00D03875"/>
    <w:rsid w:val="00D03C20"/>
    <w:rsid w:val="00D03CCD"/>
    <w:rsid w:val="00D03CF5"/>
    <w:rsid w:val="00D03EA8"/>
    <w:rsid w:val="00D04022"/>
    <w:rsid w:val="00D040D8"/>
    <w:rsid w:val="00D0410D"/>
    <w:rsid w:val="00D04550"/>
    <w:rsid w:val="00D04C85"/>
    <w:rsid w:val="00D055D9"/>
    <w:rsid w:val="00D056EF"/>
    <w:rsid w:val="00D05701"/>
    <w:rsid w:val="00D057BA"/>
    <w:rsid w:val="00D059A0"/>
    <w:rsid w:val="00D05C60"/>
    <w:rsid w:val="00D05E52"/>
    <w:rsid w:val="00D06098"/>
    <w:rsid w:val="00D060FE"/>
    <w:rsid w:val="00D06177"/>
    <w:rsid w:val="00D0653D"/>
    <w:rsid w:val="00D066F3"/>
    <w:rsid w:val="00D0683B"/>
    <w:rsid w:val="00D068E1"/>
    <w:rsid w:val="00D06998"/>
    <w:rsid w:val="00D07026"/>
    <w:rsid w:val="00D073AE"/>
    <w:rsid w:val="00D07705"/>
    <w:rsid w:val="00D07C33"/>
    <w:rsid w:val="00D10696"/>
    <w:rsid w:val="00D1069D"/>
    <w:rsid w:val="00D10941"/>
    <w:rsid w:val="00D109FD"/>
    <w:rsid w:val="00D10B7F"/>
    <w:rsid w:val="00D10D39"/>
    <w:rsid w:val="00D1138E"/>
    <w:rsid w:val="00D1154D"/>
    <w:rsid w:val="00D118E2"/>
    <w:rsid w:val="00D11A3A"/>
    <w:rsid w:val="00D122B0"/>
    <w:rsid w:val="00D1268A"/>
    <w:rsid w:val="00D126C7"/>
    <w:rsid w:val="00D12A43"/>
    <w:rsid w:val="00D12F77"/>
    <w:rsid w:val="00D1318E"/>
    <w:rsid w:val="00D1340B"/>
    <w:rsid w:val="00D13BA8"/>
    <w:rsid w:val="00D140EB"/>
    <w:rsid w:val="00D141B5"/>
    <w:rsid w:val="00D14219"/>
    <w:rsid w:val="00D1472D"/>
    <w:rsid w:val="00D14A8E"/>
    <w:rsid w:val="00D14F6F"/>
    <w:rsid w:val="00D15104"/>
    <w:rsid w:val="00D15107"/>
    <w:rsid w:val="00D15214"/>
    <w:rsid w:val="00D152C4"/>
    <w:rsid w:val="00D1530A"/>
    <w:rsid w:val="00D15798"/>
    <w:rsid w:val="00D158DD"/>
    <w:rsid w:val="00D15BAD"/>
    <w:rsid w:val="00D15BFB"/>
    <w:rsid w:val="00D15E5E"/>
    <w:rsid w:val="00D1618A"/>
    <w:rsid w:val="00D164C8"/>
    <w:rsid w:val="00D16580"/>
    <w:rsid w:val="00D16668"/>
    <w:rsid w:val="00D16842"/>
    <w:rsid w:val="00D16AAE"/>
    <w:rsid w:val="00D16AD0"/>
    <w:rsid w:val="00D16BD6"/>
    <w:rsid w:val="00D174D8"/>
    <w:rsid w:val="00D17C1E"/>
    <w:rsid w:val="00D17EB5"/>
    <w:rsid w:val="00D17F74"/>
    <w:rsid w:val="00D17FF3"/>
    <w:rsid w:val="00D20428"/>
    <w:rsid w:val="00D20597"/>
    <w:rsid w:val="00D20691"/>
    <w:rsid w:val="00D207F6"/>
    <w:rsid w:val="00D20A11"/>
    <w:rsid w:val="00D20A4B"/>
    <w:rsid w:val="00D20BE3"/>
    <w:rsid w:val="00D20F0D"/>
    <w:rsid w:val="00D20FDB"/>
    <w:rsid w:val="00D211D7"/>
    <w:rsid w:val="00D2157F"/>
    <w:rsid w:val="00D21797"/>
    <w:rsid w:val="00D22027"/>
    <w:rsid w:val="00D22368"/>
    <w:rsid w:val="00D229CA"/>
    <w:rsid w:val="00D22A4B"/>
    <w:rsid w:val="00D22C1C"/>
    <w:rsid w:val="00D22C27"/>
    <w:rsid w:val="00D22D5F"/>
    <w:rsid w:val="00D231A9"/>
    <w:rsid w:val="00D2357B"/>
    <w:rsid w:val="00D236F8"/>
    <w:rsid w:val="00D238A3"/>
    <w:rsid w:val="00D2398E"/>
    <w:rsid w:val="00D23C04"/>
    <w:rsid w:val="00D23D33"/>
    <w:rsid w:val="00D23E54"/>
    <w:rsid w:val="00D246CD"/>
    <w:rsid w:val="00D24B8D"/>
    <w:rsid w:val="00D24C3C"/>
    <w:rsid w:val="00D24CB1"/>
    <w:rsid w:val="00D24E00"/>
    <w:rsid w:val="00D24F51"/>
    <w:rsid w:val="00D25079"/>
    <w:rsid w:val="00D252C9"/>
    <w:rsid w:val="00D255CD"/>
    <w:rsid w:val="00D2571A"/>
    <w:rsid w:val="00D257E0"/>
    <w:rsid w:val="00D25BEC"/>
    <w:rsid w:val="00D25E0D"/>
    <w:rsid w:val="00D25E32"/>
    <w:rsid w:val="00D26003"/>
    <w:rsid w:val="00D26072"/>
    <w:rsid w:val="00D261F6"/>
    <w:rsid w:val="00D26238"/>
    <w:rsid w:val="00D26654"/>
    <w:rsid w:val="00D266D3"/>
    <w:rsid w:val="00D26841"/>
    <w:rsid w:val="00D268EF"/>
    <w:rsid w:val="00D26CDD"/>
    <w:rsid w:val="00D26D86"/>
    <w:rsid w:val="00D26EA3"/>
    <w:rsid w:val="00D26F04"/>
    <w:rsid w:val="00D26FF5"/>
    <w:rsid w:val="00D270E3"/>
    <w:rsid w:val="00D279D2"/>
    <w:rsid w:val="00D27ACE"/>
    <w:rsid w:val="00D27B0E"/>
    <w:rsid w:val="00D27B94"/>
    <w:rsid w:val="00D27BB1"/>
    <w:rsid w:val="00D30805"/>
    <w:rsid w:val="00D309F5"/>
    <w:rsid w:val="00D309FC"/>
    <w:rsid w:val="00D30B8B"/>
    <w:rsid w:val="00D30BC7"/>
    <w:rsid w:val="00D30C79"/>
    <w:rsid w:val="00D3104B"/>
    <w:rsid w:val="00D3113E"/>
    <w:rsid w:val="00D311E4"/>
    <w:rsid w:val="00D31398"/>
    <w:rsid w:val="00D313D3"/>
    <w:rsid w:val="00D3147F"/>
    <w:rsid w:val="00D316E9"/>
    <w:rsid w:val="00D3171A"/>
    <w:rsid w:val="00D3194B"/>
    <w:rsid w:val="00D31A23"/>
    <w:rsid w:val="00D31B31"/>
    <w:rsid w:val="00D326C5"/>
    <w:rsid w:val="00D329CC"/>
    <w:rsid w:val="00D32A51"/>
    <w:rsid w:val="00D32B53"/>
    <w:rsid w:val="00D33003"/>
    <w:rsid w:val="00D33367"/>
    <w:rsid w:val="00D336A8"/>
    <w:rsid w:val="00D337BE"/>
    <w:rsid w:val="00D33AA5"/>
    <w:rsid w:val="00D33CB5"/>
    <w:rsid w:val="00D34032"/>
    <w:rsid w:val="00D340DA"/>
    <w:rsid w:val="00D343FC"/>
    <w:rsid w:val="00D34D28"/>
    <w:rsid w:val="00D34FFB"/>
    <w:rsid w:val="00D3519B"/>
    <w:rsid w:val="00D35481"/>
    <w:rsid w:val="00D35573"/>
    <w:rsid w:val="00D3571E"/>
    <w:rsid w:val="00D35A1E"/>
    <w:rsid w:val="00D35DFF"/>
    <w:rsid w:val="00D36206"/>
    <w:rsid w:val="00D36246"/>
    <w:rsid w:val="00D365F1"/>
    <w:rsid w:val="00D36818"/>
    <w:rsid w:val="00D36F5A"/>
    <w:rsid w:val="00D36FB2"/>
    <w:rsid w:val="00D37A4F"/>
    <w:rsid w:val="00D4012C"/>
    <w:rsid w:val="00D4098C"/>
    <w:rsid w:val="00D41719"/>
    <w:rsid w:val="00D418BC"/>
    <w:rsid w:val="00D41AEB"/>
    <w:rsid w:val="00D41E80"/>
    <w:rsid w:val="00D42305"/>
    <w:rsid w:val="00D424DD"/>
    <w:rsid w:val="00D42889"/>
    <w:rsid w:val="00D42A9D"/>
    <w:rsid w:val="00D42CE2"/>
    <w:rsid w:val="00D42D65"/>
    <w:rsid w:val="00D43633"/>
    <w:rsid w:val="00D44015"/>
    <w:rsid w:val="00D440E1"/>
    <w:rsid w:val="00D441A3"/>
    <w:rsid w:val="00D441EF"/>
    <w:rsid w:val="00D443C8"/>
    <w:rsid w:val="00D445FF"/>
    <w:rsid w:val="00D44BE5"/>
    <w:rsid w:val="00D44CEA"/>
    <w:rsid w:val="00D4503A"/>
    <w:rsid w:val="00D456B5"/>
    <w:rsid w:val="00D45770"/>
    <w:rsid w:val="00D45C30"/>
    <w:rsid w:val="00D45C84"/>
    <w:rsid w:val="00D45D89"/>
    <w:rsid w:val="00D4603E"/>
    <w:rsid w:val="00D46517"/>
    <w:rsid w:val="00D46BC7"/>
    <w:rsid w:val="00D46C11"/>
    <w:rsid w:val="00D46C84"/>
    <w:rsid w:val="00D46E36"/>
    <w:rsid w:val="00D47229"/>
    <w:rsid w:val="00D47B09"/>
    <w:rsid w:val="00D50578"/>
    <w:rsid w:val="00D506A0"/>
    <w:rsid w:val="00D5070F"/>
    <w:rsid w:val="00D50A00"/>
    <w:rsid w:val="00D51164"/>
    <w:rsid w:val="00D511F6"/>
    <w:rsid w:val="00D51347"/>
    <w:rsid w:val="00D51B1A"/>
    <w:rsid w:val="00D51FA3"/>
    <w:rsid w:val="00D52009"/>
    <w:rsid w:val="00D522C2"/>
    <w:rsid w:val="00D52AEA"/>
    <w:rsid w:val="00D52B77"/>
    <w:rsid w:val="00D52BBC"/>
    <w:rsid w:val="00D52DC1"/>
    <w:rsid w:val="00D53137"/>
    <w:rsid w:val="00D53584"/>
    <w:rsid w:val="00D5378E"/>
    <w:rsid w:val="00D53AAC"/>
    <w:rsid w:val="00D53B52"/>
    <w:rsid w:val="00D5405B"/>
    <w:rsid w:val="00D54353"/>
    <w:rsid w:val="00D548FF"/>
    <w:rsid w:val="00D54E27"/>
    <w:rsid w:val="00D55BA9"/>
    <w:rsid w:val="00D55CC3"/>
    <w:rsid w:val="00D56454"/>
    <w:rsid w:val="00D56669"/>
    <w:rsid w:val="00D566DF"/>
    <w:rsid w:val="00D56723"/>
    <w:rsid w:val="00D56811"/>
    <w:rsid w:val="00D56C00"/>
    <w:rsid w:val="00D56E09"/>
    <w:rsid w:val="00D570FA"/>
    <w:rsid w:val="00D57752"/>
    <w:rsid w:val="00D57D99"/>
    <w:rsid w:val="00D57E5E"/>
    <w:rsid w:val="00D60346"/>
    <w:rsid w:val="00D60488"/>
    <w:rsid w:val="00D6064F"/>
    <w:rsid w:val="00D6080E"/>
    <w:rsid w:val="00D608B2"/>
    <w:rsid w:val="00D60CD7"/>
    <w:rsid w:val="00D60E42"/>
    <w:rsid w:val="00D60EE9"/>
    <w:rsid w:val="00D60EFA"/>
    <w:rsid w:val="00D60FC5"/>
    <w:rsid w:val="00D61547"/>
    <w:rsid w:val="00D61B5E"/>
    <w:rsid w:val="00D61BCB"/>
    <w:rsid w:val="00D61DF7"/>
    <w:rsid w:val="00D6229E"/>
    <w:rsid w:val="00D622EF"/>
    <w:rsid w:val="00D623EA"/>
    <w:rsid w:val="00D624B8"/>
    <w:rsid w:val="00D63268"/>
    <w:rsid w:val="00D63600"/>
    <w:rsid w:val="00D636E6"/>
    <w:rsid w:val="00D63B01"/>
    <w:rsid w:val="00D63F32"/>
    <w:rsid w:val="00D63F35"/>
    <w:rsid w:val="00D642DE"/>
    <w:rsid w:val="00D64827"/>
    <w:rsid w:val="00D648D7"/>
    <w:rsid w:val="00D64B58"/>
    <w:rsid w:val="00D64B8A"/>
    <w:rsid w:val="00D65061"/>
    <w:rsid w:val="00D6512D"/>
    <w:rsid w:val="00D65169"/>
    <w:rsid w:val="00D655CD"/>
    <w:rsid w:val="00D65ADD"/>
    <w:rsid w:val="00D65C0E"/>
    <w:rsid w:val="00D65EA5"/>
    <w:rsid w:val="00D664C1"/>
    <w:rsid w:val="00D66517"/>
    <w:rsid w:val="00D6681D"/>
    <w:rsid w:val="00D66B70"/>
    <w:rsid w:val="00D66C51"/>
    <w:rsid w:val="00D6735D"/>
    <w:rsid w:val="00D67697"/>
    <w:rsid w:val="00D678FA"/>
    <w:rsid w:val="00D705F1"/>
    <w:rsid w:val="00D70837"/>
    <w:rsid w:val="00D70A7A"/>
    <w:rsid w:val="00D70A83"/>
    <w:rsid w:val="00D70AB5"/>
    <w:rsid w:val="00D70DD9"/>
    <w:rsid w:val="00D71088"/>
    <w:rsid w:val="00D7178C"/>
    <w:rsid w:val="00D71C38"/>
    <w:rsid w:val="00D71E71"/>
    <w:rsid w:val="00D72453"/>
    <w:rsid w:val="00D727CE"/>
    <w:rsid w:val="00D72B49"/>
    <w:rsid w:val="00D731A6"/>
    <w:rsid w:val="00D732D8"/>
    <w:rsid w:val="00D73532"/>
    <w:rsid w:val="00D73574"/>
    <w:rsid w:val="00D73692"/>
    <w:rsid w:val="00D736A8"/>
    <w:rsid w:val="00D73E31"/>
    <w:rsid w:val="00D74360"/>
    <w:rsid w:val="00D74454"/>
    <w:rsid w:val="00D744CE"/>
    <w:rsid w:val="00D74644"/>
    <w:rsid w:val="00D74923"/>
    <w:rsid w:val="00D74C59"/>
    <w:rsid w:val="00D74FA3"/>
    <w:rsid w:val="00D758BA"/>
    <w:rsid w:val="00D758CC"/>
    <w:rsid w:val="00D7598B"/>
    <w:rsid w:val="00D75D7E"/>
    <w:rsid w:val="00D75E64"/>
    <w:rsid w:val="00D76119"/>
    <w:rsid w:val="00D76205"/>
    <w:rsid w:val="00D7636E"/>
    <w:rsid w:val="00D763BB"/>
    <w:rsid w:val="00D76493"/>
    <w:rsid w:val="00D76880"/>
    <w:rsid w:val="00D76B16"/>
    <w:rsid w:val="00D76E81"/>
    <w:rsid w:val="00D76FCD"/>
    <w:rsid w:val="00D77267"/>
    <w:rsid w:val="00D77790"/>
    <w:rsid w:val="00D77AAD"/>
    <w:rsid w:val="00D77F1C"/>
    <w:rsid w:val="00D80078"/>
    <w:rsid w:val="00D80229"/>
    <w:rsid w:val="00D80399"/>
    <w:rsid w:val="00D803E8"/>
    <w:rsid w:val="00D806E7"/>
    <w:rsid w:val="00D80800"/>
    <w:rsid w:val="00D80E17"/>
    <w:rsid w:val="00D810BF"/>
    <w:rsid w:val="00D8127B"/>
    <w:rsid w:val="00D816D9"/>
    <w:rsid w:val="00D81B02"/>
    <w:rsid w:val="00D82188"/>
    <w:rsid w:val="00D821AC"/>
    <w:rsid w:val="00D821B9"/>
    <w:rsid w:val="00D821C0"/>
    <w:rsid w:val="00D82367"/>
    <w:rsid w:val="00D826BC"/>
    <w:rsid w:val="00D827FD"/>
    <w:rsid w:val="00D82A47"/>
    <w:rsid w:val="00D83CD9"/>
    <w:rsid w:val="00D8409C"/>
    <w:rsid w:val="00D8421B"/>
    <w:rsid w:val="00D843B2"/>
    <w:rsid w:val="00D84B4B"/>
    <w:rsid w:val="00D84D45"/>
    <w:rsid w:val="00D84FED"/>
    <w:rsid w:val="00D85484"/>
    <w:rsid w:val="00D8548C"/>
    <w:rsid w:val="00D85569"/>
    <w:rsid w:val="00D85A9C"/>
    <w:rsid w:val="00D85B46"/>
    <w:rsid w:val="00D85CAB"/>
    <w:rsid w:val="00D85FDF"/>
    <w:rsid w:val="00D85FE1"/>
    <w:rsid w:val="00D863C4"/>
    <w:rsid w:val="00D8657A"/>
    <w:rsid w:val="00D86788"/>
    <w:rsid w:val="00D86B65"/>
    <w:rsid w:val="00D86D83"/>
    <w:rsid w:val="00D8707E"/>
    <w:rsid w:val="00D870E5"/>
    <w:rsid w:val="00D87201"/>
    <w:rsid w:val="00D87298"/>
    <w:rsid w:val="00D87383"/>
    <w:rsid w:val="00D874D0"/>
    <w:rsid w:val="00D87AF6"/>
    <w:rsid w:val="00D87D60"/>
    <w:rsid w:val="00D87ED5"/>
    <w:rsid w:val="00D90402"/>
    <w:rsid w:val="00D90661"/>
    <w:rsid w:val="00D906F0"/>
    <w:rsid w:val="00D909CB"/>
    <w:rsid w:val="00D90B62"/>
    <w:rsid w:val="00D90EFD"/>
    <w:rsid w:val="00D91029"/>
    <w:rsid w:val="00D910C4"/>
    <w:rsid w:val="00D91356"/>
    <w:rsid w:val="00D9170F"/>
    <w:rsid w:val="00D91838"/>
    <w:rsid w:val="00D919B8"/>
    <w:rsid w:val="00D9204F"/>
    <w:rsid w:val="00D920B0"/>
    <w:rsid w:val="00D924B1"/>
    <w:rsid w:val="00D92E33"/>
    <w:rsid w:val="00D92F7F"/>
    <w:rsid w:val="00D93178"/>
    <w:rsid w:val="00D932B0"/>
    <w:rsid w:val="00D933F2"/>
    <w:rsid w:val="00D9396E"/>
    <w:rsid w:val="00D93A48"/>
    <w:rsid w:val="00D93E36"/>
    <w:rsid w:val="00D94055"/>
    <w:rsid w:val="00D943D4"/>
    <w:rsid w:val="00D949D9"/>
    <w:rsid w:val="00D94C97"/>
    <w:rsid w:val="00D94D8A"/>
    <w:rsid w:val="00D950A4"/>
    <w:rsid w:val="00D9528D"/>
    <w:rsid w:val="00D95344"/>
    <w:rsid w:val="00D95622"/>
    <w:rsid w:val="00D958C9"/>
    <w:rsid w:val="00D95BF8"/>
    <w:rsid w:val="00D95C0D"/>
    <w:rsid w:val="00D95F65"/>
    <w:rsid w:val="00D96258"/>
    <w:rsid w:val="00D963DA"/>
    <w:rsid w:val="00D9648C"/>
    <w:rsid w:val="00D9658D"/>
    <w:rsid w:val="00D96A56"/>
    <w:rsid w:val="00D96CF0"/>
    <w:rsid w:val="00D97006"/>
    <w:rsid w:val="00D9707A"/>
    <w:rsid w:val="00D971EC"/>
    <w:rsid w:val="00D97368"/>
    <w:rsid w:val="00D97589"/>
    <w:rsid w:val="00D97C2D"/>
    <w:rsid w:val="00D97D00"/>
    <w:rsid w:val="00DA0411"/>
    <w:rsid w:val="00DA06AA"/>
    <w:rsid w:val="00DA0815"/>
    <w:rsid w:val="00DA0828"/>
    <w:rsid w:val="00DA0A19"/>
    <w:rsid w:val="00DA143C"/>
    <w:rsid w:val="00DA1727"/>
    <w:rsid w:val="00DA1D0A"/>
    <w:rsid w:val="00DA1D69"/>
    <w:rsid w:val="00DA1DBB"/>
    <w:rsid w:val="00DA1DFC"/>
    <w:rsid w:val="00DA1EDE"/>
    <w:rsid w:val="00DA269C"/>
    <w:rsid w:val="00DA26A3"/>
    <w:rsid w:val="00DA2F4F"/>
    <w:rsid w:val="00DA3D78"/>
    <w:rsid w:val="00DA3F60"/>
    <w:rsid w:val="00DA3F72"/>
    <w:rsid w:val="00DA3F75"/>
    <w:rsid w:val="00DA43C5"/>
    <w:rsid w:val="00DA4814"/>
    <w:rsid w:val="00DA4C92"/>
    <w:rsid w:val="00DA4D71"/>
    <w:rsid w:val="00DA4F8D"/>
    <w:rsid w:val="00DA4FA8"/>
    <w:rsid w:val="00DA5B2E"/>
    <w:rsid w:val="00DA5C64"/>
    <w:rsid w:val="00DA5C90"/>
    <w:rsid w:val="00DA5CBC"/>
    <w:rsid w:val="00DA5D52"/>
    <w:rsid w:val="00DA5DE8"/>
    <w:rsid w:val="00DA5F28"/>
    <w:rsid w:val="00DA660A"/>
    <w:rsid w:val="00DA68C1"/>
    <w:rsid w:val="00DA6E6D"/>
    <w:rsid w:val="00DA737B"/>
    <w:rsid w:val="00DA7732"/>
    <w:rsid w:val="00DA7951"/>
    <w:rsid w:val="00DB03C0"/>
    <w:rsid w:val="00DB078B"/>
    <w:rsid w:val="00DB0AC7"/>
    <w:rsid w:val="00DB1032"/>
    <w:rsid w:val="00DB18DA"/>
    <w:rsid w:val="00DB1E07"/>
    <w:rsid w:val="00DB204D"/>
    <w:rsid w:val="00DB22CD"/>
    <w:rsid w:val="00DB2618"/>
    <w:rsid w:val="00DB28AE"/>
    <w:rsid w:val="00DB29D9"/>
    <w:rsid w:val="00DB2DB1"/>
    <w:rsid w:val="00DB2F66"/>
    <w:rsid w:val="00DB3118"/>
    <w:rsid w:val="00DB3290"/>
    <w:rsid w:val="00DB3905"/>
    <w:rsid w:val="00DB3A80"/>
    <w:rsid w:val="00DB3AB2"/>
    <w:rsid w:val="00DB3F48"/>
    <w:rsid w:val="00DB41EE"/>
    <w:rsid w:val="00DB42CA"/>
    <w:rsid w:val="00DB4657"/>
    <w:rsid w:val="00DB49E6"/>
    <w:rsid w:val="00DB4FD1"/>
    <w:rsid w:val="00DB5002"/>
    <w:rsid w:val="00DB575E"/>
    <w:rsid w:val="00DB5C23"/>
    <w:rsid w:val="00DB5E0B"/>
    <w:rsid w:val="00DB5F5D"/>
    <w:rsid w:val="00DB5F70"/>
    <w:rsid w:val="00DB63D1"/>
    <w:rsid w:val="00DB648E"/>
    <w:rsid w:val="00DB64F6"/>
    <w:rsid w:val="00DB6641"/>
    <w:rsid w:val="00DB6948"/>
    <w:rsid w:val="00DB6D58"/>
    <w:rsid w:val="00DB6E69"/>
    <w:rsid w:val="00DB70AE"/>
    <w:rsid w:val="00DB7CE4"/>
    <w:rsid w:val="00DB7F13"/>
    <w:rsid w:val="00DC04E0"/>
    <w:rsid w:val="00DC08BD"/>
    <w:rsid w:val="00DC0B87"/>
    <w:rsid w:val="00DC0BC0"/>
    <w:rsid w:val="00DC120E"/>
    <w:rsid w:val="00DC146B"/>
    <w:rsid w:val="00DC14D8"/>
    <w:rsid w:val="00DC1FB6"/>
    <w:rsid w:val="00DC2225"/>
    <w:rsid w:val="00DC2481"/>
    <w:rsid w:val="00DC24D2"/>
    <w:rsid w:val="00DC2FC5"/>
    <w:rsid w:val="00DC30B9"/>
    <w:rsid w:val="00DC332F"/>
    <w:rsid w:val="00DC3348"/>
    <w:rsid w:val="00DC3526"/>
    <w:rsid w:val="00DC36AC"/>
    <w:rsid w:val="00DC36C0"/>
    <w:rsid w:val="00DC3B10"/>
    <w:rsid w:val="00DC3E42"/>
    <w:rsid w:val="00DC3FF4"/>
    <w:rsid w:val="00DC42A7"/>
    <w:rsid w:val="00DC45CC"/>
    <w:rsid w:val="00DC4703"/>
    <w:rsid w:val="00DC4870"/>
    <w:rsid w:val="00DC4B58"/>
    <w:rsid w:val="00DC4B7E"/>
    <w:rsid w:val="00DC4D9A"/>
    <w:rsid w:val="00DC509E"/>
    <w:rsid w:val="00DC61D3"/>
    <w:rsid w:val="00DC67CE"/>
    <w:rsid w:val="00DC6998"/>
    <w:rsid w:val="00DC6A29"/>
    <w:rsid w:val="00DC6D1F"/>
    <w:rsid w:val="00DC7040"/>
    <w:rsid w:val="00DC7133"/>
    <w:rsid w:val="00DC715F"/>
    <w:rsid w:val="00DC71F6"/>
    <w:rsid w:val="00DC72E6"/>
    <w:rsid w:val="00DC7739"/>
    <w:rsid w:val="00DC7791"/>
    <w:rsid w:val="00DC7806"/>
    <w:rsid w:val="00DC7920"/>
    <w:rsid w:val="00DC79AD"/>
    <w:rsid w:val="00DC7CC1"/>
    <w:rsid w:val="00DD002B"/>
    <w:rsid w:val="00DD0292"/>
    <w:rsid w:val="00DD0669"/>
    <w:rsid w:val="00DD06E3"/>
    <w:rsid w:val="00DD0785"/>
    <w:rsid w:val="00DD0AD7"/>
    <w:rsid w:val="00DD0D26"/>
    <w:rsid w:val="00DD0FA3"/>
    <w:rsid w:val="00DD1237"/>
    <w:rsid w:val="00DD13B7"/>
    <w:rsid w:val="00DD13C0"/>
    <w:rsid w:val="00DD14A1"/>
    <w:rsid w:val="00DD14EF"/>
    <w:rsid w:val="00DD1579"/>
    <w:rsid w:val="00DD17D6"/>
    <w:rsid w:val="00DD1BA5"/>
    <w:rsid w:val="00DD20B5"/>
    <w:rsid w:val="00DD217A"/>
    <w:rsid w:val="00DD2260"/>
    <w:rsid w:val="00DD23E2"/>
    <w:rsid w:val="00DD28A7"/>
    <w:rsid w:val="00DD2C06"/>
    <w:rsid w:val="00DD314D"/>
    <w:rsid w:val="00DD3271"/>
    <w:rsid w:val="00DD3306"/>
    <w:rsid w:val="00DD3348"/>
    <w:rsid w:val="00DD3945"/>
    <w:rsid w:val="00DD3AE7"/>
    <w:rsid w:val="00DD3BD3"/>
    <w:rsid w:val="00DD3E5F"/>
    <w:rsid w:val="00DD468A"/>
    <w:rsid w:val="00DD4857"/>
    <w:rsid w:val="00DD48D3"/>
    <w:rsid w:val="00DD49FD"/>
    <w:rsid w:val="00DD4CA8"/>
    <w:rsid w:val="00DD4E3A"/>
    <w:rsid w:val="00DD4EE7"/>
    <w:rsid w:val="00DD555B"/>
    <w:rsid w:val="00DD5678"/>
    <w:rsid w:val="00DD5865"/>
    <w:rsid w:val="00DD58A7"/>
    <w:rsid w:val="00DD5DDC"/>
    <w:rsid w:val="00DD60A7"/>
    <w:rsid w:val="00DD6186"/>
    <w:rsid w:val="00DD65B8"/>
    <w:rsid w:val="00DD6DC0"/>
    <w:rsid w:val="00DD71BB"/>
    <w:rsid w:val="00DD724C"/>
    <w:rsid w:val="00DD7596"/>
    <w:rsid w:val="00DD767A"/>
    <w:rsid w:val="00DD7AB7"/>
    <w:rsid w:val="00DD7B76"/>
    <w:rsid w:val="00DD7B98"/>
    <w:rsid w:val="00DD7D3B"/>
    <w:rsid w:val="00DD7D7C"/>
    <w:rsid w:val="00DD7F4F"/>
    <w:rsid w:val="00DD7FB8"/>
    <w:rsid w:val="00DE0585"/>
    <w:rsid w:val="00DE06F0"/>
    <w:rsid w:val="00DE07C6"/>
    <w:rsid w:val="00DE0A51"/>
    <w:rsid w:val="00DE0A83"/>
    <w:rsid w:val="00DE0D11"/>
    <w:rsid w:val="00DE1245"/>
    <w:rsid w:val="00DE1326"/>
    <w:rsid w:val="00DE16AB"/>
    <w:rsid w:val="00DE173A"/>
    <w:rsid w:val="00DE19AB"/>
    <w:rsid w:val="00DE1B69"/>
    <w:rsid w:val="00DE1C3E"/>
    <w:rsid w:val="00DE1ED2"/>
    <w:rsid w:val="00DE2018"/>
    <w:rsid w:val="00DE206D"/>
    <w:rsid w:val="00DE29C3"/>
    <w:rsid w:val="00DE2AFD"/>
    <w:rsid w:val="00DE2C6F"/>
    <w:rsid w:val="00DE2E88"/>
    <w:rsid w:val="00DE2EC4"/>
    <w:rsid w:val="00DE3023"/>
    <w:rsid w:val="00DE3046"/>
    <w:rsid w:val="00DE32A4"/>
    <w:rsid w:val="00DE333D"/>
    <w:rsid w:val="00DE3346"/>
    <w:rsid w:val="00DE3A03"/>
    <w:rsid w:val="00DE3FD5"/>
    <w:rsid w:val="00DE4084"/>
    <w:rsid w:val="00DE414C"/>
    <w:rsid w:val="00DE4567"/>
    <w:rsid w:val="00DE45D4"/>
    <w:rsid w:val="00DE47E2"/>
    <w:rsid w:val="00DE4CE8"/>
    <w:rsid w:val="00DE53FB"/>
    <w:rsid w:val="00DE570A"/>
    <w:rsid w:val="00DE5F84"/>
    <w:rsid w:val="00DE6116"/>
    <w:rsid w:val="00DE63DC"/>
    <w:rsid w:val="00DE65CB"/>
    <w:rsid w:val="00DE6851"/>
    <w:rsid w:val="00DE6857"/>
    <w:rsid w:val="00DE685C"/>
    <w:rsid w:val="00DE6A12"/>
    <w:rsid w:val="00DE6C4E"/>
    <w:rsid w:val="00DE6F9E"/>
    <w:rsid w:val="00DE6FD0"/>
    <w:rsid w:val="00DE70AE"/>
    <w:rsid w:val="00DE7535"/>
    <w:rsid w:val="00DE7C0D"/>
    <w:rsid w:val="00DE7E02"/>
    <w:rsid w:val="00DE7FEB"/>
    <w:rsid w:val="00DF00EF"/>
    <w:rsid w:val="00DF044E"/>
    <w:rsid w:val="00DF0823"/>
    <w:rsid w:val="00DF09A2"/>
    <w:rsid w:val="00DF0A61"/>
    <w:rsid w:val="00DF0AD7"/>
    <w:rsid w:val="00DF10BF"/>
    <w:rsid w:val="00DF1193"/>
    <w:rsid w:val="00DF143C"/>
    <w:rsid w:val="00DF1828"/>
    <w:rsid w:val="00DF189E"/>
    <w:rsid w:val="00DF1AA5"/>
    <w:rsid w:val="00DF1E34"/>
    <w:rsid w:val="00DF1FC8"/>
    <w:rsid w:val="00DF247B"/>
    <w:rsid w:val="00DF2689"/>
    <w:rsid w:val="00DF27FD"/>
    <w:rsid w:val="00DF3823"/>
    <w:rsid w:val="00DF3BA7"/>
    <w:rsid w:val="00DF3C60"/>
    <w:rsid w:val="00DF3D80"/>
    <w:rsid w:val="00DF47C5"/>
    <w:rsid w:val="00DF4AF4"/>
    <w:rsid w:val="00DF52F9"/>
    <w:rsid w:val="00DF53B0"/>
    <w:rsid w:val="00DF583B"/>
    <w:rsid w:val="00DF5A3D"/>
    <w:rsid w:val="00DF5B9A"/>
    <w:rsid w:val="00DF6079"/>
    <w:rsid w:val="00DF641B"/>
    <w:rsid w:val="00DF64CD"/>
    <w:rsid w:val="00DF6870"/>
    <w:rsid w:val="00DF6961"/>
    <w:rsid w:val="00DF6D8B"/>
    <w:rsid w:val="00DF6F7F"/>
    <w:rsid w:val="00DF6F85"/>
    <w:rsid w:val="00DF73C3"/>
    <w:rsid w:val="00DF79B0"/>
    <w:rsid w:val="00DF7B07"/>
    <w:rsid w:val="00E00231"/>
    <w:rsid w:val="00E003BD"/>
    <w:rsid w:val="00E005E9"/>
    <w:rsid w:val="00E00726"/>
    <w:rsid w:val="00E007C3"/>
    <w:rsid w:val="00E00AE0"/>
    <w:rsid w:val="00E00B81"/>
    <w:rsid w:val="00E00CC3"/>
    <w:rsid w:val="00E01052"/>
    <w:rsid w:val="00E0198D"/>
    <w:rsid w:val="00E01AAA"/>
    <w:rsid w:val="00E01B59"/>
    <w:rsid w:val="00E01D4A"/>
    <w:rsid w:val="00E0201A"/>
    <w:rsid w:val="00E0221B"/>
    <w:rsid w:val="00E0248E"/>
    <w:rsid w:val="00E025C7"/>
    <w:rsid w:val="00E02CCA"/>
    <w:rsid w:val="00E02F2F"/>
    <w:rsid w:val="00E03048"/>
    <w:rsid w:val="00E0313C"/>
    <w:rsid w:val="00E03375"/>
    <w:rsid w:val="00E0372A"/>
    <w:rsid w:val="00E03C02"/>
    <w:rsid w:val="00E03CE8"/>
    <w:rsid w:val="00E03DFB"/>
    <w:rsid w:val="00E04575"/>
    <w:rsid w:val="00E04E5D"/>
    <w:rsid w:val="00E04E82"/>
    <w:rsid w:val="00E05121"/>
    <w:rsid w:val="00E0512F"/>
    <w:rsid w:val="00E05804"/>
    <w:rsid w:val="00E05E1E"/>
    <w:rsid w:val="00E0635D"/>
    <w:rsid w:val="00E064AC"/>
    <w:rsid w:val="00E06566"/>
    <w:rsid w:val="00E066E0"/>
    <w:rsid w:val="00E06893"/>
    <w:rsid w:val="00E068D9"/>
    <w:rsid w:val="00E068F6"/>
    <w:rsid w:val="00E06AE3"/>
    <w:rsid w:val="00E06CAA"/>
    <w:rsid w:val="00E07371"/>
    <w:rsid w:val="00E07473"/>
    <w:rsid w:val="00E076C0"/>
    <w:rsid w:val="00E07958"/>
    <w:rsid w:val="00E101FD"/>
    <w:rsid w:val="00E105A7"/>
    <w:rsid w:val="00E105F4"/>
    <w:rsid w:val="00E10631"/>
    <w:rsid w:val="00E10757"/>
    <w:rsid w:val="00E11024"/>
    <w:rsid w:val="00E1117E"/>
    <w:rsid w:val="00E11273"/>
    <w:rsid w:val="00E114DF"/>
    <w:rsid w:val="00E115C7"/>
    <w:rsid w:val="00E117DE"/>
    <w:rsid w:val="00E11CDC"/>
    <w:rsid w:val="00E11E5F"/>
    <w:rsid w:val="00E11EF2"/>
    <w:rsid w:val="00E120BD"/>
    <w:rsid w:val="00E121D8"/>
    <w:rsid w:val="00E129A6"/>
    <w:rsid w:val="00E12C1B"/>
    <w:rsid w:val="00E12CC1"/>
    <w:rsid w:val="00E12EC8"/>
    <w:rsid w:val="00E13601"/>
    <w:rsid w:val="00E13851"/>
    <w:rsid w:val="00E13885"/>
    <w:rsid w:val="00E13DB0"/>
    <w:rsid w:val="00E14795"/>
    <w:rsid w:val="00E14F1C"/>
    <w:rsid w:val="00E1545A"/>
    <w:rsid w:val="00E15A12"/>
    <w:rsid w:val="00E15BC3"/>
    <w:rsid w:val="00E15E6D"/>
    <w:rsid w:val="00E15F0B"/>
    <w:rsid w:val="00E16223"/>
    <w:rsid w:val="00E162A7"/>
    <w:rsid w:val="00E1655F"/>
    <w:rsid w:val="00E167B8"/>
    <w:rsid w:val="00E16F5E"/>
    <w:rsid w:val="00E170FB"/>
    <w:rsid w:val="00E17559"/>
    <w:rsid w:val="00E175A5"/>
    <w:rsid w:val="00E17A11"/>
    <w:rsid w:val="00E17FB8"/>
    <w:rsid w:val="00E20173"/>
    <w:rsid w:val="00E2019D"/>
    <w:rsid w:val="00E202D1"/>
    <w:rsid w:val="00E208DF"/>
    <w:rsid w:val="00E20B07"/>
    <w:rsid w:val="00E20BCB"/>
    <w:rsid w:val="00E2140A"/>
    <w:rsid w:val="00E214FE"/>
    <w:rsid w:val="00E21A00"/>
    <w:rsid w:val="00E21D44"/>
    <w:rsid w:val="00E2265D"/>
    <w:rsid w:val="00E22778"/>
    <w:rsid w:val="00E227A8"/>
    <w:rsid w:val="00E229FF"/>
    <w:rsid w:val="00E22A0D"/>
    <w:rsid w:val="00E22D5C"/>
    <w:rsid w:val="00E23132"/>
    <w:rsid w:val="00E23B37"/>
    <w:rsid w:val="00E23F18"/>
    <w:rsid w:val="00E241DA"/>
    <w:rsid w:val="00E24231"/>
    <w:rsid w:val="00E24257"/>
    <w:rsid w:val="00E243F0"/>
    <w:rsid w:val="00E2443B"/>
    <w:rsid w:val="00E246C7"/>
    <w:rsid w:val="00E24F7E"/>
    <w:rsid w:val="00E25198"/>
    <w:rsid w:val="00E254E2"/>
    <w:rsid w:val="00E2565F"/>
    <w:rsid w:val="00E25705"/>
    <w:rsid w:val="00E25E2A"/>
    <w:rsid w:val="00E26119"/>
    <w:rsid w:val="00E261AC"/>
    <w:rsid w:val="00E271E8"/>
    <w:rsid w:val="00E27A0B"/>
    <w:rsid w:val="00E27DC2"/>
    <w:rsid w:val="00E300B7"/>
    <w:rsid w:val="00E303D5"/>
    <w:rsid w:val="00E3059B"/>
    <w:rsid w:val="00E30854"/>
    <w:rsid w:val="00E310D5"/>
    <w:rsid w:val="00E312F1"/>
    <w:rsid w:val="00E314DF"/>
    <w:rsid w:val="00E31580"/>
    <w:rsid w:val="00E31B02"/>
    <w:rsid w:val="00E31B79"/>
    <w:rsid w:val="00E31CD1"/>
    <w:rsid w:val="00E320B7"/>
    <w:rsid w:val="00E3232A"/>
    <w:rsid w:val="00E3239D"/>
    <w:rsid w:val="00E32743"/>
    <w:rsid w:val="00E327F5"/>
    <w:rsid w:val="00E32965"/>
    <w:rsid w:val="00E32CE1"/>
    <w:rsid w:val="00E32F43"/>
    <w:rsid w:val="00E32FB6"/>
    <w:rsid w:val="00E3305D"/>
    <w:rsid w:val="00E330F9"/>
    <w:rsid w:val="00E33193"/>
    <w:rsid w:val="00E334F8"/>
    <w:rsid w:val="00E33B39"/>
    <w:rsid w:val="00E33C6D"/>
    <w:rsid w:val="00E340AF"/>
    <w:rsid w:val="00E34291"/>
    <w:rsid w:val="00E348C1"/>
    <w:rsid w:val="00E35229"/>
    <w:rsid w:val="00E35271"/>
    <w:rsid w:val="00E3532E"/>
    <w:rsid w:val="00E35A79"/>
    <w:rsid w:val="00E35BD4"/>
    <w:rsid w:val="00E35F41"/>
    <w:rsid w:val="00E36172"/>
    <w:rsid w:val="00E36292"/>
    <w:rsid w:val="00E3675B"/>
    <w:rsid w:val="00E367CA"/>
    <w:rsid w:val="00E36E13"/>
    <w:rsid w:val="00E37006"/>
    <w:rsid w:val="00E37073"/>
    <w:rsid w:val="00E37211"/>
    <w:rsid w:val="00E3744D"/>
    <w:rsid w:val="00E376C3"/>
    <w:rsid w:val="00E377E0"/>
    <w:rsid w:val="00E37B69"/>
    <w:rsid w:val="00E37E0E"/>
    <w:rsid w:val="00E37FC1"/>
    <w:rsid w:val="00E40070"/>
    <w:rsid w:val="00E4027D"/>
    <w:rsid w:val="00E404CC"/>
    <w:rsid w:val="00E406F0"/>
    <w:rsid w:val="00E40910"/>
    <w:rsid w:val="00E40FA6"/>
    <w:rsid w:val="00E41626"/>
    <w:rsid w:val="00E41C48"/>
    <w:rsid w:val="00E41CDC"/>
    <w:rsid w:val="00E41F91"/>
    <w:rsid w:val="00E42124"/>
    <w:rsid w:val="00E423C4"/>
    <w:rsid w:val="00E4264E"/>
    <w:rsid w:val="00E428DE"/>
    <w:rsid w:val="00E429ED"/>
    <w:rsid w:val="00E42AA6"/>
    <w:rsid w:val="00E42BA7"/>
    <w:rsid w:val="00E42E4C"/>
    <w:rsid w:val="00E42F55"/>
    <w:rsid w:val="00E43288"/>
    <w:rsid w:val="00E43A8E"/>
    <w:rsid w:val="00E43B7E"/>
    <w:rsid w:val="00E43E96"/>
    <w:rsid w:val="00E442CE"/>
    <w:rsid w:val="00E445E0"/>
    <w:rsid w:val="00E446B4"/>
    <w:rsid w:val="00E4491D"/>
    <w:rsid w:val="00E450A2"/>
    <w:rsid w:val="00E45125"/>
    <w:rsid w:val="00E4517B"/>
    <w:rsid w:val="00E4528C"/>
    <w:rsid w:val="00E452F8"/>
    <w:rsid w:val="00E4536C"/>
    <w:rsid w:val="00E45886"/>
    <w:rsid w:val="00E45DC5"/>
    <w:rsid w:val="00E45FED"/>
    <w:rsid w:val="00E4608C"/>
    <w:rsid w:val="00E46238"/>
    <w:rsid w:val="00E4637D"/>
    <w:rsid w:val="00E46518"/>
    <w:rsid w:val="00E46816"/>
    <w:rsid w:val="00E46B92"/>
    <w:rsid w:val="00E4716B"/>
    <w:rsid w:val="00E473E7"/>
    <w:rsid w:val="00E4745A"/>
    <w:rsid w:val="00E47519"/>
    <w:rsid w:val="00E4772A"/>
    <w:rsid w:val="00E47842"/>
    <w:rsid w:val="00E47B6D"/>
    <w:rsid w:val="00E5059F"/>
    <w:rsid w:val="00E505B4"/>
    <w:rsid w:val="00E50B6B"/>
    <w:rsid w:val="00E50E39"/>
    <w:rsid w:val="00E50EBC"/>
    <w:rsid w:val="00E5106B"/>
    <w:rsid w:val="00E51090"/>
    <w:rsid w:val="00E512FF"/>
    <w:rsid w:val="00E51569"/>
    <w:rsid w:val="00E51586"/>
    <w:rsid w:val="00E51594"/>
    <w:rsid w:val="00E5169B"/>
    <w:rsid w:val="00E51A11"/>
    <w:rsid w:val="00E51A18"/>
    <w:rsid w:val="00E51EC8"/>
    <w:rsid w:val="00E51ED1"/>
    <w:rsid w:val="00E51FFE"/>
    <w:rsid w:val="00E52341"/>
    <w:rsid w:val="00E52495"/>
    <w:rsid w:val="00E526A6"/>
    <w:rsid w:val="00E52DF7"/>
    <w:rsid w:val="00E52ECA"/>
    <w:rsid w:val="00E53385"/>
    <w:rsid w:val="00E53727"/>
    <w:rsid w:val="00E53A36"/>
    <w:rsid w:val="00E53D78"/>
    <w:rsid w:val="00E53D7E"/>
    <w:rsid w:val="00E53E52"/>
    <w:rsid w:val="00E53FCE"/>
    <w:rsid w:val="00E54417"/>
    <w:rsid w:val="00E54538"/>
    <w:rsid w:val="00E5525F"/>
    <w:rsid w:val="00E5553E"/>
    <w:rsid w:val="00E55814"/>
    <w:rsid w:val="00E559F0"/>
    <w:rsid w:val="00E55AAB"/>
    <w:rsid w:val="00E561D6"/>
    <w:rsid w:val="00E5629D"/>
    <w:rsid w:val="00E5641D"/>
    <w:rsid w:val="00E56864"/>
    <w:rsid w:val="00E568F2"/>
    <w:rsid w:val="00E56E79"/>
    <w:rsid w:val="00E56F6A"/>
    <w:rsid w:val="00E57441"/>
    <w:rsid w:val="00E57950"/>
    <w:rsid w:val="00E5799F"/>
    <w:rsid w:val="00E57E30"/>
    <w:rsid w:val="00E57F13"/>
    <w:rsid w:val="00E60245"/>
    <w:rsid w:val="00E602A1"/>
    <w:rsid w:val="00E603A6"/>
    <w:rsid w:val="00E60686"/>
    <w:rsid w:val="00E607F7"/>
    <w:rsid w:val="00E609DE"/>
    <w:rsid w:val="00E60CAD"/>
    <w:rsid w:val="00E60CD9"/>
    <w:rsid w:val="00E60EEE"/>
    <w:rsid w:val="00E60EF5"/>
    <w:rsid w:val="00E610F3"/>
    <w:rsid w:val="00E61164"/>
    <w:rsid w:val="00E6143A"/>
    <w:rsid w:val="00E615CC"/>
    <w:rsid w:val="00E615E5"/>
    <w:rsid w:val="00E61715"/>
    <w:rsid w:val="00E61BE1"/>
    <w:rsid w:val="00E620BB"/>
    <w:rsid w:val="00E620F4"/>
    <w:rsid w:val="00E62362"/>
    <w:rsid w:val="00E6248B"/>
    <w:rsid w:val="00E624EB"/>
    <w:rsid w:val="00E625E3"/>
    <w:rsid w:val="00E627E6"/>
    <w:rsid w:val="00E62DFD"/>
    <w:rsid w:val="00E631E7"/>
    <w:rsid w:val="00E6334E"/>
    <w:rsid w:val="00E63488"/>
    <w:rsid w:val="00E634CA"/>
    <w:rsid w:val="00E63D26"/>
    <w:rsid w:val="00E63DC4"/>
    <w:rsid w:val="00E63FD9"/>
    <w:rsid w:val="00E64491"/>
    <w:rsid w:val="00E6451C"/>
    <w:rsid w:val="00E64667"/>
    <w:rsid w:val="00E648F3"/>
    <w:rsid w:val="00E64EF8"/>
    <w:rsid w:val="00E65059"/>
    <w:rsid w:val="00E657F3"/>
    <w:rsid w:val="00E65D41"/>
    <w:rsid w:val="00E65D60"/>
    <w:rsid w:val="00E661EF"/>
    <w:rsid w:val="00E663B2"/>
    <w:rsid w:val="00E66403"/>
    <w:rsid w:val="00E665E5"/>
    <w:rsid w:val="00E66780"/>
    <w:rsid w:val="00E6684C"/>
    <w:rsid w:val="00E66982"/>
    <w:rsid w:val="00E66AF6"/>
    <w:rsid w:val="00E66B6E"/>
    <w:rsid w:val="00E66EAB"/>
    <w:rsid w:val="00E6721E"/>
    <w:rsid w:val="00E6781D"/>
    <w:rsid w:val="00E6788A"/>
    <w:rsid w:val="00E67A61"/>
    <w:rsid w:val="00E67A74"/>
    <w:rsid w:val="00E702CA"/>
    <w:rsid w:val="00E7051A"/>
    <w:rsid w:val="00E70571"/>
    <w:rsid w:val="00E70B5D"/>
    <w:rsid w:val="00E70D1C"/>
    <w:rsid w:val="00E715C4"/>
    <w:rsid w:val="00E71764"/>
    <w:rsid w:val="00E71C4A"/>
    <w:rsid w:val="00E721BD"/>
    <w:rsid w:val="00E7220F"/>
    <w:rsid w:val="00E722D0"/>
    <w:rsid w:val="00E726B4"/>
    <w:rsid w:val="00E728CE"/>
    <w:rsid w:val="00E72BDA"/>
    <w:rsid w:val="00E72E8E"/>
    <w:rsid w:val="00E72F8F"/>
    <w:rsid w:val="00E72FCF"/>
    <w:rsid w:val="00E7302C"/>
    <w:rsid w:val="00E730F0"/>
    <w:rsid w:val="00E73147"/>
    <w:rsid w:val="00E73497"/>
    <w:rsid w:val="00E7366E"/>
    <w:rsid w:val="00E737F7"/>
    <w:rsid w:val="00E73C2C"/>
    <w:rsid w:val="00E73D4E"/>
    <w:rsid w:val="00E742BE"/>
    <w:rsid w:val="00E742CD"/>
    <w:rsid w:val="00E743B5"/>
    <w:rsid w:val="00E743F5"/>
    <w:rsid w:val="00E74A7E"/>
    <w:rsid w:val="00E74BA7"/>
    <w:rsid w:val="00E74BBF"/>
    <w:rsid w:val="00E74CC9"/>
    <w:rsid w:val="00E74F30"/>
    <w:rsid w:val="00E7507A"/>
    <w:rsid w:val="00E75080"/>
    <w:rsid w:val="00E75570"/>
    <w:rsid w:val="00E75845"/>
    <w:rsid w:val="00E75980"/>
    <w:rsid w:val="00E75C10"/>
    <w:rsid w:val="00E75E3D"/>
    <w:rsid w:val="00E761C8"/>
    <w:rsid w:val="00E76359"/>
    <w:rsid w:val="00E763E7"/>
    <w:rsid w:val="00E76536"/>
    <w:rsid w:val="00E76A39"/>
    <w:rsid w:val="00E76A6D"/>
    <w:rsid w:val="00E76E16"/>
    <w:rsid w:val="00E77295"/>
    <w:rsid w:val="00E77494"/>
    <w:rsid w:val="00E77A2D"/>
    <w:rsid w:val="00E77A72"/>
    <w:rsid w:val="00E77E77"/>
    <w:rsid w:val="00E8002C"/>
    <w:rsid w:val="00E80045"/>
    <w:rsid w:val="00E80111"/>
    <w:rsid w:val="00E807AA"/>
    <w:rsid w:val="00E80ACD"/>
    <w:rsid w:val="00E81076"/>
    <w:rsid w:val="00E810B6"/>
    <w:rsid w:val="00E810D4"/>
    <w:rsid w:val="00E819A4"/>
    <w:rsid w:val="00E81D4F"/>
    <w:rsid w:val="00E81D76"/>
    <w:rsid w:val="00E8256F"/>
    <w:rsid w:val="00E827B6"/>
    <w:rsid w:val="00E82911"/>
    <w:rsid w:val="00E82EA6"/>
    <w:rsid w:val="00E83179"/>
    <w:rsid w:val="00E832B6"/>
    <w:rsid w:val="00E8347C"/>
    <w:rsid w:val="00E8366A"/>
    <w:rsid w:val="00E8369D"/>
    <w:rsid w:val="00E83CE9"/>
    <w:rsid w:val="00E83D4D"/>
    <w:rsid w:val="00E83D7F"/>
    <w:rsid w:val="00E83DC1"/>
    <w:rsid w:val="00E840F3"/>
    <w:rsid w:val="00E84279"/>
    <w:rsid w:val="00E8495E"/>
    <w:rsid w:val="00E84966"/>
    <w:rsid w:val="00E849E3"/>
    <w:rsid w:val="00E84C78"/>
    <w:rsid w:val="00E84F76"/>
    <w:rsid w:val="00E85280"/>
    <w:rsid w:val="00E85505"/>
    <w:rsid w:val="00E859CC"/>
    <w:rsid w:val="00E85A56"/>
    <w:rsid w:val="00E86128"/>
    <w:rsid w:val="00E86612"/>
    <w:rsid w:val="00E86700"/>
    <w:rsid w:val="00E869F2"/>
    <w:rsid w:val="00E86A9A"/>
    <w:rsid w:val="00E86B9A"/>
    <w:rsid w:val="00E86C0B"/>
    <w:rsid w:val="00E86C12"/>
    <w:rsid w:val="00E86D40"/>
    <w:rsid w:val="00E86ECC"/>
    <w:rsid w:val="00E8765E"/>
    <w:rsid w:val="00E87D41"/>
    <w:rsid w:val="00E87D9B"/>
    <w:rsid w:val="00E87DB7"/>
    <w:rsid w:val="00E87E39"/>
    <w:rsid w:val="00E9042D"/>
    <w:rsid w:val="00E90463"/>
    <w:rsid w:val="00E904AF"/>
    <w:rsid w:val="00E90658"/>
    <w:rsid w:val="00E90701"/>
    <w:rsid w:val="00E90975"/>
    <w:rsid w:val="00E90D4C"/>
    <w:rsid w:val="00E90E3E"/>
    <w:rsid w:val="00E90FE4"/>
    <w:rsid w:val="00E912BA"/>
    <w:rsid w:val="00E9164E"/>
    <w:rsid w:val="00E91DFC"/>
    <w:rsid w:val="00E922C5"/>
    <w:rsid w:val="00E92443"/>
    <w:rsid w:val="00E9281D"/>
    <w:rsid w:val="00E929F5"/>
    <w:rsid w:val="00E92FB3"/>
    <w:rsid w:val="00E930F3"/>
    <w:rsid w:val="00E932DC"/>
    <w:rsid w:val="00E936BD"/>
    <w:rsid w:val="00E93952"/>
    <w:rsid w:val="00E93A6E"/>
    <w:rsid w:val="00E93AE2"/>
    <w:rsid w:val="00E93C4A"/>
    <w:rsid w:val="00E9409A"/>
    <w:rsid w:val="00E94A51"/>
    <w:rsid w:val="00E9545D"/>
    <w:rsid w:val="00E95660"/>
    <w:rsid w:val="00E9583A"/>
    <w:rsid w:val="00E95D3B"/>
    <w:rsid w:val="00E9618C"/>
    <w:rsid w:val="00E9628C"/>
    <w:rsid w:val="00E96881"/>
    <w:rsid w:val="00E968FB"/>
    <w:rsid w:val="00E969E2"/>
    <w:rsid w:val="00E96D32"/>
    <w:rsid w:val="00E97399"/>
    <w:rsid w:val="00E973A8"/>
    <w:rsid w:val="00E97A7A"/>
    <w:rsid w:val="00E97C98"/>
    <w:rsid w:val="00E97D0C"/>
    <w:rsid w:val="00EA0225"/>
    <w:rsid w:val="00EA024C"/>
    <w:rsid w:val="00EA0278"/>
    <w:rsid w:val="00EA051C"/>
    <w:rsid w:val="00EA072F"/>
    <w:rsid w:val="00EA07E6"/>
    <w:rsid w:val="00EA0896"/>
    <w:rsid w:val="00EA08C7"/>
    <w:rsid w:val="00EA10E3"/>
    <w:rsid w:val="00EA14CD"/>
    <w:rsid w:val="00EA17FA"/>
    <w:rsid w:val="00EA18A3"/>
    <w:rsid w:val="00EA1BD4"/>
    <w:rsid w:val="00EA21C3"/>
    <w:rsid w:val="00EA21F5"/>
    <w:rsid w:val="00EA2302"/>
    <w:rsid w:val="00EA26C4"/>
    <w:rsid w:val="00EA28F0"/>
    <w:rsid w:val="00EA2C57"/>
    <w:rsid w:val="00EA343F"/>
    <w:rsid w:val="00EA3543"/>
    <w:rsid w:val="00EA38FE"/>
    <w:rsid w:val="00EA3915"/>
    <w:rsid w:val="00EA3B29"/>
    <w:rsid w:val="00EA3D75"/>
    <w:rsid w:val="00EA3E4D"/>
    <w:rsid w:val="00EA3E73"/>
    <w:rsid w:val="00EA41A7"/>
    <w:rsid w:val="00EA4502"/>
    <w:rsid w:val="00EA47BA"/>
    <w:rsid w:val="00EA4D9A"/>
    <w:rsid w:val="00EA4E33"/>
    <w:rsid w:val="00EA4F3E"/>
    <w:rsid w:val="00EA5191"/>
    <w:rsid w:val="00EA5451"/>
    <w:rsid w:val="00EA554E"/>
    <w:rsid w:val="00EA576D"/>
    <w:rsid w:val="00EA5D1C"/>
    <w:rsid w:val="00EA63A7"/>
    <w:rsid w:val="00EA65E1"/>
    <w:rsid w:val="00EA6AC8"/>
    <w:rsid w:val="00EA717A"/>
    <w:rsid w:val="00EA7DB9"/>
    <w:rsid w:val="00EA7E5F"/>
    <w:rsid w:val="00EB0171"/>
    <w:rsid w:val="00EB029A"/>
    <w:rsid w:val="00EB08AD"/>
    <w:rsid w:val="00EB08CF"/>
    <w:rsid w:val="00EB0A46"/>
    <w:rsid w:val="00EB0C39"/>
    <w:rsid w:val="00EB0EF7"/>
    <w:rsid w:val="00EB0FC2"/>
    <w:rsid w:val="00EB14F4"/>
    <w:rsid w:val="00EB1540"/>
    <w:rsid w:val="00EB15C9"/>
    <w:rsid w:val="00EB16C5"/>
    <w:rsid w:val="00EB1855"/>
    <w:rsid w:val="00EB18F9"/>
    <w:rsid w:val="00EB1987"/>
    <w:rsid w:val="00EB1E12"/>
    <w:rsid w:val="00EB1F43"/>
    <w:rsid w:val="00EB1F65"/>
    <w:rsid w:val="00EB2504"/>
    <w:rsid w:val="00EB2633"/>
    <w:rsid w:val="00EB27B5"/>
    <w:rsid w:val="00EB2EE9"/>
    <w:rsid w:val="00EB3137"/>
    <w:rsid w:val="00EB3176"/>
    <w:rsid w:val="00EB3293"/>
    <w:rsid w:val="00EB3459"/>
    <w:rsid w:val="00EB3606"/>
    <w:rsid w:val="00EB3AA8"/>
    <w:rsid w:val="00EB3BDD"/>
    <w:rsid w:val="00EB3CEF"/>
    <w:rsid w:val="00EB3D16"/>
    <w:rsid w:val="00EB3F08"/>
    <w:rsid w:val="00EB3F1F"/>
    <w:rsid w:val="00EB4509"/>
    <w:rsid w:val="00EB4AE9"/>
    <w:rsid w:val="00EB4B72"/>
    <w:rsid w:val="00EB4CF6"/>
    <w:rsid w:val="00EB4D2A"/>
    <w:rsid w:val="00EB4EBE"/>
    <w:rsid w:val="00EB5825"/>
    <w:rsid w:val="00EB5EDC"/>
    <w:rsid w:val="00EB6522"/>
    <w:rsid w:val="00EB681E"/>
    <w:rsid w:val="00EB6B33"/>
    <w:rsid w:val="00EB6CBB"/>
    <w:rsid w:val="00EB6E88"/>
    <w:rsid w:val="00EB705E"/>
    <w:rsid w:val="00EB72B8"/>
    <w:rsid w:val="00EB7706"/>
    <w:rsid w:val="00EB776D"/>
    <w:rsid w:val="00EB787F"/>
    <w:rsid w:val="00EB7991"/>
    <w:rsid w:val="00EB7A05"/>
    <w:rsid w:val="00EB7AFF"/>
    <w:rsid w:val="00EC026F"/>
    <w:rsid w:val="00EC02AF"/>
    <w:rsid w:val="00EC032B"/>
    <w:rsid w:val="00EC0346"/>
    <w:rsid w:val="00EC09A4"/>
    <w:rsid w:val="00EC0C1F"/>
    <w:rsid w:val="00EC0EB7"/>
    <w:rsid w:val="00EC106C"/>
    <w:rsid w:val="00EC1298"/>
    <w:rsid w:val="00EC19F9"/>
    <w:rsid w:val="00EC1C5E"/>
    <w:rsid w:val="00EC1ECB"/>
    <w:rsid w:val="00EC1ECF"/>
    <w:rsid w:val="00EC1FDA"/>
    <w:rsid w:val="00EC27C3"/>
    <w:rsid w:val="00EC28DF"/>
    <w:rsid w:val="00EC2F50"/>
    <w:rsid w:val="00EC3018"/>
    <w:rsid w:val="00EC307B"/>
    <w:rsid w:val="00EC35BB"/>
    <w:rsid w:val="00EC3623"/>
    <w:rsid w:val="00EC3A20"/>
    <w:rsid w:val="00EC3C01"/>
    <w:rsid w:val="00EC45B7"/>
    <w:rsid w:val="00EC490E"/>
    <w:rsid w:val="00EC4D31"/>
    <w:rsid w:val="00EC5033"/>
    <w:rsid w:val="00EC50F5"/>
    <w:rsid w:val="00EC54A2"/>
    <w:rsid w:val="00EC54C6"/>
    <w:rsid w:val="00EC57C8"/>
    <w:rsid w:val="00EC5D60"/>
    <w:rsid w:val="00EC60B3"/>
    <w:rsid w:val="00EC60E4"/>
    <w:rsid w:val="00EC617C"/>
    <w:rsid w:val="00EC6231"/>
    <w:rsid w:val="00EC64DE"/>
    <w:rsid w:val="00EC6571"/>
    <w:rsid w:val="00EC65BB"/>
    <w:rsid w:val="00EC6867"/>
    <w:rsid w:val="00EC6D52"/>
    <w:rsid w:val="00EC7E72"/>
    <w:rsid w:val="00ED0532"/>
    <w:rsid w:val="00ED05FE"/>
    <w:rsid w:val="00ED06CE"/>
    <w:rsid w:val="00ED0BFC"/>
    <w:rsid w:val="00ED0C12"/>
    <w:rsid w:val="00ED0F72"/>
    <w:rsid w:val="00ED1296"/>
    <w:rsid w:val="00ED1371"/>
    <w:rsid w:val="00ED13A9"/>
    <w:rsid w:val="00ED13E2"/>
    <w:rsid w:val="00ED15B5"/>
    <w:rsid w:val="00ED1840"/>
    <w:rsid w:val="00ED1843"/>
    <w:rsid w:val="00ED1A54"/>
    <w:rsid w:val="00ED1E8E"/>
    <w:rsid w:val="00ED1F0B"/>
    <w:rsid w:val="00ED20A1"/>
    <w:rsid w:val="00ED21BC"/>
    <w:rsid w:val="00ED2294"/>
    <w:rsid w:val="00ED243A"/>
    <w:rsid w:val="00ED2765"/>
    <w:rsid w:val="00ED2781"/>
    <w:rsid w:val="00ED280A"/>
    <w:rsid w:val="00ED2820"/>
    <w:rsid w:val="00ED2AEF"/>
    <w:rsid w:val="00ED2B02"/>
    <w:rsid w:val="00ED2C98"/>
    <w:rsid w:val="00ED2FA2"/>
    <w:rsid w:val="00ED3208"/>
    <w:rsid w:val="00ED3421"/>
    <w:rsid w:val="00ED3657"/>
    <w:rsid w:val="00ED3759"/>
    <w:rsid w:val="00ED3A21"/>
    <w:rsid w:val="00ED3B48"/>
    <w:rsid w:val="00ED3CA0"/>
    <w:rsid w:val="00ED3F81"/>
    <w:rsid w:val="00ED44E2"/>
    <w:rsid w:val="00ED453A"/>
    <w:rsid w:val="00ED4557"/>
    <w:rsid w:val="00ED484C"/>
    <w:rsid w:val="00ED4A6B"/>
    <w:rsid w:val="00ED54A1"/>
    <w:rsid w:val="00ED5758"/>
    <w:rsid w:val="00ED580A"/>
    <w:rsid w:val="00ED5C79"/>
    <w:rsid w:val="00ED5F55"/>
    <w:rsid w:val="00ED5FD0"/>
    <w:rsid w:val="00ED5FFD"/>
    <w:rsid w:val="00ED60F9"/>
    <w:rsid w:val="00ED614B"/>
    <w:rsid w:val="00ED67D4"/>
    <w:rsid w:val="00ED6CAC"/>
    <w:rsid w:val="00ED6DCA"/>
    <w:rsid w:val="00ED6E3A"/>
    <w:rsid w:val="00ED6E75"/>
    <w:rsid w:val="00ED70C6"/>
    <w:rsid w:val="00ED71FF"/>
    <w:rsid w:val="00ED75A4"/>
    <w:rsid w:val="00ED7F42"/>
    <w:rsid w:val="00EE03C9"/>
    <w:rsid w:val="00EE0862"/>
    <w:rsid w:val="00EE0A3A"/>
    <w:rsid w:val="00EE0AAF"/>
    <w:rsid w:val="00EE0B86"/>
    <w:rsid w:val="00EE0D94"/>
    <w:rsid w:val="00EE10C7"/>
    <w:rsid w:val="00EE18D8"/>
    <w:rsid w:val="00EE19D9"/>
    <w:rsid w:val="00EE1E72"/>
    <w:rsid w:val="00EE2388"/>
    <w:rsid w:val="00EE2492"/>
    <w:rsid w:val="00EE25E4"/>
    <w:rsid w:val="00EE2701"/>
    <w:rsid w:val="00EE2774"/>
    <w:rsid w:val="00EE298B"/>
    <w:rsid w:val="00EE2CBC"/>
    <w:rsid w:val="00EE31AE"/>
    <w:rsid w:val="00EE3238"/>
    <w:rsid w:val="00EE32F1"/>
    <w:rsid w:val="00EE33D6"/>
    <w:rsid w:val="00EE3663"/>
    <w:rsid w:val="00EE3AB7"/>
    <w:rsid w:val="00EE3B0F"/>
    <w:rsid w:val="00EE42CC"/>
    <w:rsid w:val="00EE4352"/>
    <w:rsid w:val="00EE4383"/>
    <w:rsid w:val="00EE4520"/>
    <w:rsid w:val="00EE4632"/>
    <w:rsid w:val="00EE46A9"/>
    <w:rsid w:val="00EE46E3"/>
    <w:rsid w:val="00EE481D"/>
    <w:rsid w:val="00EE4DDB"/>
    <w:rsid w:val="00EE4ECE"/>
    <w:rsid w:val="00EE570C"/>
    <w:rsid w:val="00EE590D"/>
    <w:rsid w:val="00EE5921"/>
    <w:rsid w:val="00EE5937"/>
    <w:rsid w:val="00EE6097"/>
    <w:rsid w:val="00EE614C"/>
    <w:rsid w:val="00EE61A7"/>
    <w:rsid w:val="00EE624F"/>
    <w:rsid w:val="00EE6285"/>
    <w:rsid w:val="00EE6347"/>
    <w:rsid w:val="00EE64DE"/>
    <w:rsid w:val="00EE65ED"/>
    <w:rsid w:val="00EE662A"/>
    <w:rsid w:val="00EE6A0F"/>
    <w:rsid w:val="00EE6CB3"/>
    <w:rsid w:val="00EE6E73"/>
    <w:rsid w:val="00EE7158"/>
    <w:rsid w:val="00EE72E9"/>
    <w:rsid w:val="00EE7889"/>
    <w:rsid w:val="00EE7B06"/>
    <w:rsid w:val="00EE7DCF"/>
    <w:rsid w:val="00EF001B"/>
    <w:rsid w:val="00EF020D"/>
    <w:rsid w:val="00EF04BE"/>
    <w:rsid w:val="00EF0539"/>
    <w:rsid w:val="00EF0B54"/>
    <w:rsid w:val="00EF0C64"/>
    <w:rsid w:val="00EF0D55"/>
    <w:rsid w:val="00EF0DF6"/>
    <w:rsid w:val="00EF0EA5"/>
    <w:rsid w:val="00EF16E1"/>
    <w:rsid w:val="00EF1756"/>
    <w:rsid w:val="00EF1D9E"/>
    <w:rsid w:val="00EF1EFE"/>
    <w:rsid w:val="00EF2173"/>
    <w:rsid w:val="00EF21CC"/>
    <w:rsid w:val="00EF220E"/>
    <w:rsid w:val="00EF235E"/>
    <w:rsid w:val="00EF243D"/>
    <w:rsid w:val="00EF2642"/>
    <w:rsid w:val="00EF3170"/>
    <w:rsid w:val="00EF31F5"/>
    <w:rsid w:val="00EF32D7"/>
    <w:rsid w:val="00EF3312"/>
    <w:rsid w:val="00EF3378"/>
    <w:rsid w:val="00EF33D4"/>
    <w:rsid w:val="00EF35E3"/>
    <w:rsid w:val="00EF37D7"/>
    <w:rsid w:val="00EF39D6"/>
    <w:rsid w:val="00EF3E57"/>
    <w:rsid w:val="00EF42B6"/>
    <w:rsid w:val="00EF4394"/>
    <w:rsid w:val="00EF44EC"/>
    <w:rsid w:val="00EF45CD"/>
    <w:rsid w:val="00EF48C6"/>
    <w:rsid w:val="00EF4AE8"/>
    <w:rsid w:val="00EF4B5C"/>
    <w:rsid w:val="00EF4C1D"/>
    <w:rsid w:val="00EF4E35"/>
    <w:rsid w:val="00EF4F07"/>
    <w:rsid w:val="00EF5323"/>
    <w:rsid w:val="00EF55BC"/>
    <w:rsid w:val="00EF5779"/>
    <w:rsid w:val="00EF5785"/>
    <w:rsid w:val="00EF5976"/>
    <w:rsid w:val="00EF5A0F"/>
    <w:rsid w:val="00EF5D36"/>
    <w:rsid w:val="00EF5FEA"/>
    <w:rsid w:val="00EF6483"/>
    <w:rsid w:val="00EF656C"/>
    <w:rsid w:val="00EF6E64"/>
    <w:rsid w:val="00EF6F2D"/>
    <w:rsid w:val="00EF7112"/>
    <w:rsid w:val="00EF72D8"/>
    <w:rsid w:val="00EF7569"/>
    <w:rsid w:val="00EF7A47"/>
    <w:rsid w:val="00EF7A49"/>
    <w:rsid w:val="00EF7A93"/>
    <w:rsid w:val="00EF7C3B"/>
    <w:rsid w:val="00EF7CFA"/>
    <w:rsid w:val="00EF7DD6"/>
    <w:rsid w:val="00F000E2"/>
    <w:rsid w:val="00F0062A"/>
    <w:rsid w:val="00F00CE2"/>
    <w:rsid w:val="00F00F84"/>
    <w:rsid w:val="00F0110C"/>
    <w:rsid w:val="00F0149F"/>
    <w:rsid w:val="00F014BF"/>
    <w:rsid w:val="00F017E4"/>
    <w:rsid w:val="00F01B77"/>
    <w:rsid w:val="00F01F04"/>
    <w:rsid w:val="00F02870"/>
    <w:rsid w:val="00F02ACB"/>
    <w:rsid w:val="00F02BB4"/>
    <w:rsid w:val="00F02C2E"/>
    <w:rsid w:val="00F02DD7"/>
    <w:rsid w:val="00F02E11"/>
    <w:rsid w:val="00F02F9B"/>
    <w:rsid w:val="00F0307F"/>
    <w:rsid w:val="00F0322C"/>
    <w:rsid w:val="00F03358"/>
    <w:rsid w:val="00F03837"/>
    <w:rsid w:val="00F0387E"/>
    <w:rsid w:val="00F03E12"/>
    <w:rsid w:val="00F03EF5"/>
    <w:rsid w:val="00F04092"/>
    <w:rsid w:val="00F04358"/>
    <w:rsid w:val="00F04459"/>
    <w:rsid w:val="00F0472F"/>
    <w:rsid w:val="00F048C4"/>
    <w:rsid w:val="00F0493C"/>
    <w:rsid w:val="00F04A88"/>
    <w:rsid w:val="00F04AEB"/>
    <w:rsid w:val="00F04B22"/>
    <w:rsid w:val="00F04D45"/>
    <w:rsid w:val="00F04F38"/>
    <w:rsid w:val="00F04F85"/>
    <w:rsid w:val="00F0541F"/>
    <w:rsid w:val="00F054C6"/>
    <w:rsid w:val="00F05551"/>
    <w:rsid w:val="00F0555F"/>
    <w:rsid w:val="00F0565D"/>
    <w:rsid w:val="00F05912"/>
    <w:rsid w:val="00F05B92"/>
    <w:rsid w:val="00F05EF4"/>
    <w:rsid w:val="00F0671B"/>
    <w:rsid w:val="00F067E6"/>
    <w:rsid w:val="00F06809"/>
    <w:rsid w:val="00F07358"/>
    <w:rsid w:val="00F075D5"/>
    <w:rsid w:val="00F07659"/>
    <w:rsid w:val="00F07A08"/>
    <w:rsid w:val="00F07D84"/>
    <w:rsid w:val="00F1017F"/>
    <w:rsid w:val="00F1082C"/>
    <w:rsid w:val="00F10988"/>
    <w:rsid w:val="00F10A69"/>
    <w:rsid w:val="00F10B72"/>
    <w:rsid w:val="00F10BC3"/>
    <w:rsid w:val="00F11200"/>
    <w:rsid w:val="00F11679"/>
    <w:rsid w:val="00F11690"/>
    <w:rsid w:val="00F119D1"/>
    <w:rsid w:val="00F11E2A"/>
    <w:rsid w:val="00F1225E"/>
    <w:rsid w:val="00F125D4"/>
    <w:rsid w:val="00F1298A"/>
    <w:rsid w:val="00F12C5C"/>
    <w:rsid w:val="00F12D40"/>
    <w:rsid w:val="00F12D4D"/>
    <w:rsid w:val="00F12DC8"/>
    <w:rsid w:val="00F12EEF"/>
    <w:rsid w:val="00F13194"/>
    <w:rsid w:val="00F133B1"/>
    <w:rsid w:val="00F133EF"/>
    <w:rsid w:val="00F13420"/>
    <w:rsid w:val="00F13B2C"/>
    <w:rsid w:val="00F14432"/>
    <w:rsid w:val="00F14563"/>
    <w:rsid w:val="00F14AED"/>
    <w:rsid w:val="00F14C70"/>
    <w:rsid w:val="00F14D4C"/>
    <w:rsid w:val="00F150D9"/>
    <w:rsid w:val="00F1553D"/>
    <w:rsid w:val="00F1557E"/>
    <w:rsid w:val="00F155EC"/>
    <w:rsid w:val="00F157DB"/>
    <w:rsid w:val="00F1592C"/>
    <w:rsid w:val="00F15C8C"/>
    <w:rsid w:val="00F161B3"/>
    <w:rsid w:val="00F1637F"/>
    <w:rsid w:val="00F16994"/>
    <w:rsid w:val="00F16CA7"/>
    <w:rsid w:val="00F16DB4"/>
    <w:rsid w:val="00F17083"/>
    <w:rsid w:val="00F1740A"/>
    <w:rsid w:val="00F17A77"/>
    <w:rsid w:val="00F17F65"/>
    <w:rsid w:val="00F200F0"/>
    <w:rsid w:val="00F202A8"/>
    <w:rsid w:val="00F20635"/>
    <w:rsid w:val="00F2067C"/>
    <w:rsid w:val="00F206C4"/>
    <w:rsid w:val="00F20D09"/>
    <w:rsid w:val="00F20DD7"/>
    <w:rsid w:val="00F20E74"/>
    <w:rsid w:val="00F20E8A"/>
    <w:rsid w:val="00F2116F"/>
    <w:rsid w:val="00F211BE"/>
    <w:rsid w:val="00F21441"/>
    <w:rsid w:val="00F21781"/>
    <w:rsid w:val="00F21783"/>
    <w:rsid w:val="00F21846"/>
    <w:rsid w:val="00F219AA"/>
    <w:rsid w:val="00F21AA7"/>
    <w:rsid w:val="00F21BAC"/>
    <w:rsid w:val="00F21E34"/>
    <w:rsid w:val="00F22291"/>
    <w:rsid w:val="00F22C66"/>
    <w:rsid w:val="00F22F49"/>
    <w:rsid w:val="00F230C1"/>
    <w:rsid w:val="00F234C1"/>
    <w:rsid w:val="00F23EDA"/>
    <w:rsid w:val="00F23F3A"/>
    <w:rsid w:val="00F23FD6"/>
    <w:rsid w:val="00F244AA"/>
    <w:rsid w:val="00F24E19"/>
    <w:rsid w:val="00F2516B"/>
    <w:rsid w:val="00F25339"/>
    <w:rsid w:val="00F25A6B"/>
    <w:rsid w:val="00F25ABC"/>
    <w:rsid w:val="00F25B96"/>
    <w:rsid w:val="00F2602B"/>
    <w:rsid w:val="00F26151"/>
    <w:rsid w:val="00F26569"/>
    <w:rsid w:val="00F26EC6"/>
    <w:rsid w:val="00F26F6C"/>
    <w:rsid w:val="00F2755E"/>
    <w:rsid w:val="00F276D5"/>
    <w:rsid w:val="00F277C7"/>
    <w:rsid w:val="00F27A72"/>
    <w:rsid w:val="00F27AAD"/>
    <w:rsid w:val="00F303BA"/>
    <w:rsid w:val="00F30540"/>
    <w:rsid w:val="00F305DC"/>
    <w:rsid w:val="00F309D0"/>
    <w:rsid w:val="00F30A09"/>
    <w:rsid w:val="00F30DE2"/>
    <w:rsid w:val="00F30F4C"/>
    <w:rsid w:val="00F311E8"/>
    <w:rsid w:val="00F31404"/>
    <w:rsid w:val="00F314A2"/>
    <w:rsid w:val="00F315E4"/>
    <w:rsid w:val="00F317A0"/>
    <w:rsid w:val="00F318B2"/>
    <w:rsid w:val="00F31B4B"/>
    <w:rsid w:val="00F31B78"/>
    <w:rsid w:val="00F31BA4"/>
    <w:rsid w:val="00F31E07"/>
    <w:rsid w:val="00F31EE4"/>
    <w:rsid w:val="00F31FAE"/>
    <w:rsid w:val="00F3241F"/>
    <w:rsid w:val="00F326F1"/>
    <w:rsid w:val="00F32AE0"/>
    <w:rsid w:val="00F32F35"/>
    <w:rsid w:val="00F32FC3"/>
    <w:rsid w:val="00F33048"/>
    <w:rsid w:val="00F3312F"/>
    <w:rsid w:val="00F33430"/>
    <w:rsid w:val="00F337C4"/>
    <w:rsid w:val="00F33842"/>
    <w:rsid w:val="00F33F09"/>
    <w:rsid w:val="00F33F81"/>
    <w:rsid w:val="00F3410E"/>
    <w:rsid w:val="00F345F6"/>
    <w:rsid w:val="00F34CA7"/>
    <w:rsid w:val="00F351DA"/>
    <w:rsid w:val="00F35322"/>
    <w:rsid w:val="00F35596"/>
    <w:rsid w:val="00F357EB"/>
    <w:rsid w:val="00F3593A"/>
    <w:rsid w:val="00F35C4C"/>
    <w:rsid w:val="00F3611D"/>
    <w:rsid w:val="00F3643F"/>
    <w:rsid w:val="00F36523"/>
    <w:rsid w:val="00F36640"/>
    <w:rsid w:val="00F366A2"/>
    <w:rsid w:val="00F366C9"/>
    <w:rsid w:val="00F379A9"/>
    <w:rsid w:val="00F37A85"/>
    <w:rsid w:val="00F37B71"/>
    <w:rsid w:val="00F37C07"/>
    <w:rsid w:val="00F40279"/>
    <w:rsid w:val="00F402F9"/>
    <w:rsid w:val="00F40BF2"/>
    <w:rsid w:val="00F40C11"/>
    <w:rsid w:val="00F40CCD"/>
    <w:rsid w:val="00F410B8"/>
    <w:rsid w:val="00F4126C"/>
    <w:rsid w:val="00F41C78"/>
    <w:rsid w:val="00F41D67"/>
    <w:rsid w:val="00F42150"/>
    <w:rsid w:val="00F4239D"/>
    <w:rsid w:val="00F4255A"/>
    <w:rsid w:val="00F429D8"/>
    <w:rsid w:val="00F42AB7"/>
    <w:rsid w:val="00F42B28"/>
    <w:rsid w:val="00F42CA5"/>
    <w:rsid w:val="00F42D02"/>
    <w:rsid w:val="00F42F00"/>
    <w:rsid w:val="00F42FF5"/>
    <w:rsid w:val="00F4325E"/>
    <w:rsid w:val="00F43660"/>
    <w:rsid w:val="00F4379F"/>
    <w:rsid w:val="00F4382E"/>
    <w:rsid w:val="00F4391D"/>
    <w:rsid w:val="00F43C26"/>
    <w:rsid w:val="00F43E69"/>
    <w:rsid w:val="00F44145"/>
    <w:rsid w:val="00F444D7"/>
    <w:rsid w:val="00F444DB"/>
    <w:rsid w:val="00F44509"/>
    <w:rsid w:val="00F449EE"/>
    <w:rsid w:val="00F44C54"/>
    <w:rsid w:val="00F44CDC"/>
    <w:rsid w:val="00F44FC4"/>
    <w:rsid w:val="00F4503F"/>
    <w:rsid w:val="00F45089"/>
    <w:rsid w:val="00F451A5"/>
    <w:rsid w:val="00F45B30"/>
    <w:rsid w:val="00F45CE5"/>
    <w:rsid w:val="00F45F62"/>
    <w:rsid w:val="00F45F79"/>
    <w:rsid w:val="00F4628C"/>
    <w:rsid w:val="00F463DC"/>
    <w:rsid w:val="00F464BB"/>
    <w:rsid w:val="00F46C58"/>
    <w:rsid w:val="00F46E0F"/>
    <w:rsid w:val="00F47126"/>
    <w:rsid w:val="00F472AE"/>
    <w:rsid w:val="00F472D8"/>
    <w:rsid w:val="00F4754B"/>
    <w:rsid w:val="00F476E9"/>
    <w:rsid w:val="00F47C1F"/>
    <w:rsid w:val="00F5055E"/>
    <w:rsid w:val="00F5079E"/>
    <w:rsid w:val="00F50CE5"/>
    <w:rsid w:val="00F50EC5"/>
    <w:rsid w:val="00F50FF4"/>
    <w:rsid w:val="00F51AE1"/>
    <w:rsid w:val="00F51EA8"/>
    <w:rsid w:val="00F51F3E"/>
    <w:rsid w:val="00F5204A"/>
    <w:rsid w:val="00F5214A"/>
    <w:rsid w:val="00F521CC"/>
    <w:rsid w:val="00F52535"/>
    <w:rsid w:val="00F5283F"/>
    <w:rsid w:val="00F52EB8"/>
    <w:rsid w:val="00F52F21"/>
    <w:rsid w:val="00F52FF3"/>
    <w:rsid w:val="00F53397"/>
    <w:rsid w:val="00F534CB"/>
    <w:rsid w:val="00F534FA"/>
    <w:rsid w:val="00F53A1F"/>
    <w:rsid w:val="00F544E4"/>
    <w:rsid w:val="00F5471F"/>
    <w:rsid w:val="00F548BA"/>
    <w:rsid w:val="00F54DE9"/>
    <w:rsid w:val="00F54FF7"/>
    <w:rsid w:val="00F55111"/>
    <w:rsid w:val="00F552DF"/>
    <w:rsid w:val="00F559C4"/>
    <w:rsid w:val="00F559CA"/>
    <w:rsid w:val="00F55B32"/>
    <w:rsid w:val="00F5619E"/>
    <w:rsid w:val="00F561A5"/>
    <w:rsid w:val="00F56223"/>
    <w:rsid w:val="00F563A4"/>
    <w:rsid w:val="00F5731B"/>
    <w:rsid w:val="00F57523"/>
    <w:rsid w:val="00F5758C"/>
    <w:rsid w:val="00F576CE"/>
    <w:rsid w:val="00F57755"/>
    <w:rsid w:val="00F60302"/>
    <w:rsid w:val="00F60ABB"/>
    <w:rsid w:val="00F60EFD"/>
    <w:rsid w:val="00F6144F"/>
    <w:rsid w:val="00F614FC"/>
    <w:rsid w:val="00F61622"/>
    <w:rsid w:val="00F61684"/>
    <w:rsid w:val="00F61C85"/>
    <w:rsid w:val="00F61C94"/>
    <w:rsid w:val="00F62401"/>
    <w:rsid w:val="00F625C5"/>
    <w:rsid w:val="00F62932"/>
    <w:rsid w:val="00F62BEA"/>
    <w:rsid w:val="00F62C8D"/>
    <w:rsid w:val="00F62CD0"/>
    <w:rsid w:val="00F62E08"/>
    <w:rsid w:val="00F634F7"/>
    <w:rsid w:val="00F63639"/>
    <w:rsid w:val="00F637C2"/>
    <w:rsid w:val="00F63A0E"/>
    <w:rsid w:val="00F6409D"/>
    <w:rsid w:val="00F641A7"/>
    <w:rsid w:val="00F64286"/>
    <w:rsid w:val="00F64579"/>
    <w:rsid w:val="00F64693"/>
    <w:rsid w:val="00F6586D"/>
    <w:rsid w:val="00F659EA"/>
    <w:rsid w:val="00F65A86"/>
    <w:rsid w:val="00F65DCD"/>
    <w:rsid w:val="00F66322"/>
    <w:rsid w:val="00F6643E"/>
    <w:rsid w:val="00F66B04"/>
    <w:rsid w:val="00F66B22"/>
    <w:rsid w:val="00F66D35"/>
    <w:rsid w:val="00F66EE2"/>
    <w:rsid w:val="00F67364"/>
    <w:rsid w:val="00F67C2C"/>
    <w:rsid w:val="00F67D09"/>
    <w:rsid w:val="00F67E40"/>
    <w:rsid w:val="00F67FBA"/>
    <w:rsid w:val="00F70070"/>
    <w:rsid w:val="00F70082"/>
    <w:rsid w:val="00F70212"/>
    <w:rsid w:val="00F704EB"/>
    <w:rsid w:val="00F705FE"/>
    <w:rsid w:val="00F709A2"/>
    <w:rsid w:val="00F70EA3"/>
    <w:rsid w:val="00F71254"/>
    <w:rsid w:val="00F7151C"/>
    <w:rsid w:val="00F716F2"/>
    <w:rsid w:val="00F71947"/>
    <w:rsid w:val="00F721CE"/>
    <w:rsid w:val="00F72527"/>
    <w:rsid w:val="00F72658"/>
    <w:rsid w:val="00F72722"/>
    <w:rsid w:val="00F7298D"/>
    <w:rsid w:val="00F72F52"/>
    <w:rsid w:val="00F730C8"/>
    <w:rsid w:val="00F73350"/>
    <w:rsid w:val="00F737B2"/>
    <w:rsid w:val="00F73BFA"/>
    <w:rsid w:val="00F744F6"/>
    <w:rsid w:val="00F74B08"/>
    <w:rsid w:val="00F74E7B"/>
    <w:rsid w:val="00F75ACC"/>
    <w:rsid w:val="00F75B8C"/>
    <w:rsid w:val="00F75C3E"/>
    <w:rsid w:val="00F75E3E"/>
    <w:rsid w:val="00F768F1"/>
    <w:rsid w:val="00F76C5A"/>
    <w:rsid w:val="00F76E2E"/>
    <w:rsid w:val="00F76F9E"/>
    <w:rsid w:val="00F7727C"/>
    <w:rsid w:val="00F77EC9"/>
    <w:rsid w:val="00F802B6"/>
    <w:rsid w:val="00F804E4"/>
    <w:rsid w:val="00F8066C"/>
    <w:rsid w:val="00F808A1"/>
    <w:rsid w:val="00F80B4A"/>
    <w:rsid w:val="00F80EA8"/>
    <w:rsid w:val="00F812D5"/>
    <w:rsid w:val="00F814FE"/>
    <w:rsid w:val="00F81758"/>
    <w:rsid w:val="00F81AE0"/>
    <w:rsid w:val="00F8261E"/>
    <w:rsid w:val="00F82D09"/>
    <w:rsid w:val="00F8306D"/>
    <w:rsid w:val="00F83156"/>
    <w:rsid w:val="00F836B9"/>
    <w:rsid w:val="00F838BC"/>
    <w:rsid w:val="00F83D43"/>
    <w:rsid w:val="00F83E07"/>
    <w:rsid w:val="00F84536"/>
    <w:rsid w:val="00F847DD"/>
    <w:rsid w:val="00F84826"/>
    <w:rsid w:val="00F84B1F"/>
    <w:rsid w:val="00F84C90"/>
    <w:rsid w:val="00F84ED6"/>
    <w:rsid w:val="00F85031"/>
    <w:rsid w:val="00F85490"/>
    <w:rsid w:val="00F8599D"/>
    <w:rsid w:val="00F85F44"/>
    <w:rsid w:val="00F8646F"/>
    <w:rsid w:val="00F86603"/>
    <w:rsid w:val="00F86801"/>
    <w:rsid w:val="00F868D3"/>
    <w:rsid w:val="00F86C42"/>
    <w:rsid w:val="00F87428"/>
    <w:rsid w:val="00F87598"/>
    <w:rsid w:val="00F8765E"/>
    <w:rsid w:val="00F8778C"/>
    <w:rsid w:val="00F879B0"/>
    <w:rsid w:val="00F879F4"/>
    <w:rsid w:val="00F87BC5"/>
    <w:rsid w:val="00F87FAC"/>
    <w:rsid w:val="00F9002A"/>
    <w:rsid w:val="00F90171"/>
    <w:rsid w:val="00F90175"/>
    <w:rsid w:val="00F90876"/>
    <w:rsid w:val="00F90F44"/>
    <w:rsid w:val="00F9112E"/>
    <w:rsid w:val="00F9114F"/>
    <w:rsid w:val="00F91743"/>
    <w:rsid w:val="00F91A05"/>
    <w:rsid w:val="00F91DAB"/>
    <w:rsid w:val="00F923F9"/>
    <w:rsid w:val="00F9262E"/>
    <w:rsid w:val="00F92A5F"/>
    <w:rsid w:val="00F92B36"/>
    <w:rsid w:val="00F92ED0"/>
    <w:rsid w:val="00F935D2"/>
    <w:rsid w:val="00F93A6C"/>
    <w:rsid w:val="00F93C37"/>
    <w:rsid w:val="00F9420C"/>
    <w:rsid w:val="00F94228"/>
    <w:rsid w:val="00F94446"/>
    <w:rsid w:val="00F94629"/>
    <w:rsid w:val="00F947FE"/>
    <w:rsid w:val="00F94975"/>
    <w:rsid w:val="00F94986"/>
    <w:rsid w:val="00F94CF7"/>
    <w:rsid w:val="00F94E94"/>
    <w:rsid w:val="00F953EB"/>
    <w:rsid w:val="00F9545C"/>
    <w:rsid w:val="00F95584"/>
    <w:rsid w:val="00F95AC0"/>
    <w:rsid w:val="00F95EA5"/>
    <w:rsid w:val="00F95ED4"/>
    <w:rsid w:val="00F9601D"/>
    <w:rsid w:val="00F9623A"/>
    <w:rsid w:val="00F96BF8"/>
    <w:rsid w:val="00F96F69"/>
    <w:rsid w:val="00F96F9C"/>
    <w:rsid w:val="00F976F4"/>
    <w:rsid w:val="00F97A65"/>
    <w:rsid w:val="00FA00B4"/>
    <w:rsid w:val="00FA0513"/>
    <w:rsid w:val="00FA06A9"/>
    <w:rsid w:val="00FA07D5"/>
    <w:rsid w:val="00FA0EBE"/>
    <w:rsid w:val="00FA1352"/>
    <w:rsid w:val="00FA14CE"/>
    <w:rsid w:val="00FA1536"/>
    <w:rsid w:val="00FA163E"/>
    <w:rsid w:val="00FA1A87"/>
    <w:rsid w:val="00FA1DF5"/>
    <w:rsid w:val="00FA1E45"/>
    <w:rsid w:val="00FA2881"/>
    <w:rsid w:val="00FA29D9"/>
    <w:rsid w:val="00FA2E03"/>
    <w:rsid w:val="00FA3451"/>
    <w:rsid w:val="00FA3693"/>
    <w:rsid w:val="00FA3D64"/>
    <w:rsid w:val="00FA3ED4"/>
    <w:rsid w:val="00FA4820"/>
    <w:rsid w:val="00FA4AC9"/>
    <w:rsid w:val="00FA4E76"/>
    <w:rsid w:val="00FA4ED6"/>
    <w:rsid w:val="00FA4FBD"/>
    <w:rsid w:val="00FA5238"/>
    <w:rsid w:val="00FA5267"/>
    <w:rsid w:val="00FA52A8"/>
    <w:rsid w:val="00FA597E"/>
    <w:rsid w:val="00FA5A87"/>
    <w:rsid w:val="00FA607E"/>
    <w:rsid w:val="00FA62A4"/>
    <w:rsid w:val="00FA6446"/>
    <w:rsid w:val="00FA6484"/>
    <w:rsid w:val="00FA64C4"/>
    <w:rsid w:val="00FA664B"/>
    <w:rsid w:val="00FA6686"/>
    <w:rsid w:val="00FA67EB"/>
    <w:rsid w:val="00FA6A56"/>
    <w:rsid w:val="00FA6E7A"/>
    <w:rsid w:val="00FA70DB"/>
    <w:rsid w:val="00FA7442"/>
    <w:rsid w:val="00FA74C0"/>
    <w:rsid w:val="00FA787C"/>
    <w:rsid w:val="00FA7ADE"/>
    <w:rsid w:val="00FA7DE8"/>
    <w:rsid w:val="00FB043B"/>
    <w:rsid w:val="00FB0460"/>
    <w:rsid w:val="00FB083E"/>
    <w:rsid w:val="00FB0A59"/>
    <w:rsid w:val="00FB0C36"/>
    <w:rsid w:val="00FB0E37"/>
    <w:rsid w:val="00FB1059"/>
    <w:rsid w:val="00FB11A7"/>
    <w:rsid w:val="00FB138E"/>
    <w:rsid w:val="00FB1581"/>
    <w:rsid w:val="00FB1D48"/>
    <w:rsid w:val="00FB1E08"/>
    <w:rsid w:val="00FB1E44"/>
    <w:rsid w:val="00FB215C"/>
    <w:rsid w:val="00FB223B"/>
    <w:rsid w:val="00FB2584"/>
    <w:rsid w:val="00FB2707"/>
    <w:rsid w:val="00FB27AA"/>
    <w:rsid w:val="00FB3172"/>
    <w:rsid w:val="00FB3267"/>
    <w:rsid w:val="00FB327B"/>
    <w:rsid w:val="00FB350A"/>
    <w:rsid w:val="00FB3676"/>
    <w:rsid w:val="00FB3CD8"/>
    <w:rsid w:val="00FB3E9B"/>
    <w:rsid w:val="00FB42C5"/>
    <w:rsid w:val="00FB497D"/>
    <w:rsid w:val="00FB4AFA"/>
    <w:rsid w:val="00FB4AFC"/>
    <w:rsid w:val="00FB4B71"/>
    <w:rsid w:val="00FB51C1"/>
    <w:rsid w:val="00FB55D7"/>
    <w:rsid w:val="00FB5713"/>
    <w:rsid w:val="00FB5858"/>
    <w:rsid w:val="00FB58B3"/>
    <w:rsid w:val="00FB5A99"/>
    <w:rsid w:val="00FB661E"/>
    <w:rsid w:val="00FB6F48"/>
    <w:rsid w:val="00FB74D4"/>
    <w:rsid w:val="00FB75AE"/>
    <w:rsid w:val="00FB78F7"/>
    <w:rsid w:val="00FC01E9"/>
    <w:rsid w:val="00FC0228"/>
    <w:rsid w:val="00FC03B2"/>
    <w:rsid w:val="00FC0546"/>
    <w:rsid w:val="00FC08B6"/>
    <w:rsid w:val="00FC090F"/>
    <w:rsid w:val="00FC0AE8"/>
    <w:rsid w:val="00FC0F49"/>
    <w:rsid w:val="00FC1173"/>
    <w:rsid w:val="00FC127B"/>
    <w:rsid w:val="00FC1452"/>
    <w:rsid w:val="00FC148B"/>
    <w:rsid w:val="00FC19CA"/>
    <w:rsid w:val="00FC1A5A"/>
    <w:rsid w:val="00FC1C22"/>
    <w:rsid w:val="00FC21E3"/>
    <w:rsid w:val="00FC23C0"/>
    <w:rsid w:val="00FC2835"/>
    <w:rsid w:val="00FC2B9D"/>
    <w:rsid w:val="00FC3252"/>
    <w:rsid w:val="00FC33B7"/>
    <w:rsid w:val="00FC33CE"/>
    <w:rsid w:val="00FC34A2"/>
    <w:rsid w:val="00FC368A"/>
    <w:rsid w:val="00FC4503"/>
    <w:rsid w:val="00FC47F8"/>
    <w:rsid w:val="00FC481A"/>
    <w:rsid w:val="00FC48E7"/>
    <w:rsid w:val="00FC4A56"/>
    <w:rsid w:val="00FC4CC0"/>
    <w:rsid w:val="00FC509E"/>
    <w:rsid w:val="00FC576B"/>
    <w:rsid w:val="00FC57C5"/>
    <w:rsid w:val="00FC59CE"/>
    <w:rsid w:val="00FC5FC4"/>
    <w:rsid w:val="00FC6138"/>
    <w:rsid w:val="00FC61F8"/>
    <w:rsid w:val="00FC628C"/>
    <w:rsid w:val="00FC65C7"/>
    <w:rsid w:val="00FC676E"/>
    <w:rsid w:val="00FC6BE2"/>
    <w:rsid w:val="00FC6CF2"/>
    <w:rsid w:val="00FC6F2D"/>
    <w:rsid w:val="00FC72AE"/>
    <w:rsid w:val="00FC760B"/>
    <w:rsid w:val="00FC763A"/>
    <w:rsid w:val="00FC76DE"/>
    <w:rsid w:val="00FC76FD"/>
    <w:rsid w:val="00FC7758"/>
    <w:rsid w:val="00FC77DA"/>
    <w:rsid w:val="00FC787C"/>
    <w:rsid w:val="00FC7DCD"/>
    <w:rsid w:val="00FC7EA3"/>
    <w:rsid w:val="00FD0280"/>
    <w:rsid w:val="00FD0691"/>
    <w:rsid w:val="00FD078C"/>
    <w:rsid w:val="00FD08B1"/>
    <w:rsid w:val="00FD0992"/>
    <w:rsid w:val="00FD0A3E"/>
    <w:rsid w:val="00FD0CCA"/>
    <w:rsid w:val="00FD0D94"/>
    <w:rsid w:val="00FD0D9F"/>
    <w:rsid w:val="00FD0F6A"/>
    <w:rsid w:val="00FD0FAE"/>
    <w:rsid w:val="00FD1093"/>
    <w:rsid w:val="00FD14DA"/>
    <w:rsid w:val="00FD1509"/>
    <w:rsid w:val="00FD1E18"/>
    <w:rsid w:val="00FD1FF0"/>
    <w:rsid w:val="00FD2298"/>
    <w:rsid w:val="00FD234B"/>
    <w:rsid w:val="00FD245A"/>
    <w:rsid w:val="00FD252C"/>
    <w:rsid w:val="00FD281A"/>
    <w:rsid w:val="00FD2C6C"/>
    <w:rsid w:val="00FD2FC3"/>
    <w:rsid w:val="00FD312F"/>
    <w:rsid w:val="00FD332C"/>
    <w:rsid w:val="00FD350A"/>
    <w:rsid w:val="00FD36DD"/>
    <w:rsid w:val="00FD3864"/>
    <w:rsid w:val="00FD3AB7"/>
    <w:rsid w:val="00FD3DE5"/>
    <w:rsid w:val="00FD4240"/>
    <w:rsid w:val="00FD4434"/>
    <w:rsid w:val="00FD4867"/>
    <w:rsid w:val="00FD48E2"/>
    <w:rsid w:val="00FD4AD7"/>
    <w:rsid w:val="00FD4F83"/>
    <w:rsid w:val="00FD51DB"/>
    <w:rsid w:val="00FD5293"/>
    <w:rsid w:val="00FD56AE"/>
    <w:rsid w:val="00FD57FB"/>
    <w:rsid w:val="00FD5992"/>
    <w:rsid w:val="00FD5B7C"/>
    <w:rsid w:val="00FD5DA7"/>
    <w:rsid w:val="00FD5DDA"/>
    <w:rsid w:val="00FD6554"/>
    <w:rsid w:val="00FD6661"/>
    <w:rsid w:val="00FD6676"/>
    <w:rsid w:val="00FD6994"/>
    <w:rsid w:val="00FD7799"/>
    <w:rsid w:val="00FD793A"/>
    <w:rsid w:val="00FE0060"/>
    <w:rsid w:val="00FE0356"/>
    <w:rsid w:val="00FE03F4"/>
    <w:rsid w:val="00FE0424"/>
    <w:rsid w:val="00FE0699"/>
    <w:rsid w:val="00FE092B"/>
    <w:rsid w:val="00FE0EDA"/>
    <w:rsid w:val="00FE132B"/>
    <w:rsid w:val="00FE171C"/>
    <w:rsid w:val="00FE1761"/>
    <w:rsid w:val="00FE192F"/>
    <w:rsid w:val="00FE1A2A"/>
    <w:rsid w:val="00FE1A32"/>
    <w:rsid w:val="00FE21C9"/>
    <w:rsid w:val="00FE2551"/>
    <w:rsid w:val="00FE2745"/>
    <w:rsid w:val="00FE27AD"/>
    <w:rsid w:val="00FE2AF5"/>
    <w:rsid w:val="00FE2DF9"/>
    <w:rsid w:val="00FE31C6"/>
    <w:rsid w:val="00FE3B9D"/>
    <w:rsid w:val="00FE3D9E"/>
    <w:rsid w:val="00FE3DEA"/>
    <w:rsid w:val="00FE3E2E"/>
    <w:rsid w:val="00FE41DC"/>
    <w:rsid w:val="00FE465A"/>
    <w:rsid w:val="00FE5271"/>
    <w:rsid w:val="00FE54EF"/>
    <w:rsid w:val="00FE559B"/>
    <w:rsid w:val="00FE569D"/>
    <w:rsid w:val="00FE58CC"/>
    <w:rsid w:val="00FE5A11"/>
    <w:rsid w:val="00FE5AE0"/>
    <w:rsid w:val="00FE5B42"/>
    <w:rsid w:val="00FE5C06"/>
    <w:rsid w:val="00FE5CD1"/>
    <w:rsid w:val="00FE5EC3"/>
    <w:rsid w:val="00FE61FD"/>
    <w:rsid w:val="00FE629D"/>
    <w:rsid w:val="00FE62D6"/>
    <w:rsid w:val="00FE6454"/>
    <w:rsid w:val="00FE687F"/>
    <w:rsid w:val="00FE6970"/>
    <w:rsid w:val="00FE6C06"/>
    <w:rsid w:val="00FE75F4"/>
    <w:rsid w:val="00FE791A"/>
    <w:rsid w:val="00FE7978"/>
    <w:rsid w:val="00FE7A4F"/>
    <w:rsid w:val="00FE7A95"/>
    <w:rsid w:val="00FE7E74"/>
    <w:rsid w:val="00FF000A"/>
    <w:rsid w:val="00FF0138"/>
    <w:rsid w:val="00FF0907"/>
    <w:rsid w:val="00FF0CFA"/>
    <w:rsid w:val="00FF0E2B"/>
    <w:rsid w:val="00FF1925"/>
    <w:rsid w:val="00FF1BC8"/>
    <w:rsid w:val="00FF1D00"/>
    <w:rsid w:val="00FF20B6"/>
    <w:rsid w:val="00FF2218"/>
    <w:rsid w:val="00FF2323"/>
    <w:rsid w:val="00FF26B4"/>
    <w:rsid w:val="00FF2AA5"/>
    <w:rsid w:val="00FF2C7B"/>
    <w:rsid w:val="00FF2EE9"/>
    <w:rsid w:val="00FF3357"/>
    <w:rsid w:val="00FF3402"/>
    <w:rsid w:val="00FF3703"/>
    <w:rsid w:val="00FF3764"/>
    <w:rsid w:val="00FF434D"/>
    <w:rsid w:val="00FF518B"/>
    <w:rsid w:val="00FF54B1"/>
    <w:rsid w:val="00FF5810"/>
    <w:rsid w:val="00FF5CB9"/>
    <w:rsid w:val="00FF6536"/>
    <w:rsid w:val="00FF68F1"/>
    <w:rsid w:val="00FF6932"/>
    <w:rsid w:val="00FF69E8"/>
    <w:rsid w:val="00FF6DF2"/>
    <w:rsid w:val="00FF6F7D"/>
    <w:rsid w:val="00FF73BE"/>
    <w:rsid w:val="00FF7425"/>
    <w:rsid w:val="00FF7789"/>
    <w:rsid w:val="00FF7847"/>
    <w:rsid w:val="00FF78FD"/>
    <w:rsid w:val="00FF79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0C8CF"/>
  <w15:docId w15:val="{5E93478A-BB4C-44DA-89B9-C9AECC28B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92C16"/>
    <w:pPr>
      <w:widowControl w:val="0"/>
      <w:autoSpaceDE w:val="0"/>
      <w:autoSpaceDN w:val="0"/>
      <w:adjustRightInd w:val="0"/>
      <w:spacing w:line="360" w:lineRule="auto"/>
      <w:jc w:val="both"/>
    </w:pPr>
    <w:rPr>
      <w:rFonts w:ascii="宋体" w:hAnsi="宋体"/>
      <w:iCs/>
      <w:color w:val="000000"/>
      <w:sz w:val="22"/>
      <w:szCs w:val="24"/>
      <w:lang w:val="zh-CN"/>
    </w:rPr>
  </w:style>
  <w:style w:type="paragraph" w:styleId="1">
    <w:name w:val="heading 1"/>
    <w:aliases w:val="h1,Attribute Heading 1,h11,Attribute Heading 11,h12,Attribute Heading 12,h111,Attribute Heading 111,h13,h14,h15,h16,h17,h18,h19,h110,L1,Level 1,h112,L11,Level 11,h113,h114,Attribute Heading 13,h115,h116,h117,h118,Attribute Heading 14,h121,h131,章标题"/>
    <w:basedOn w:val="a0"/>
    <w:next w:val="a0"/>
    <w:qFormat/>
    <w:rsid w:val="00F634F7"/>
    <w:pPr>
      <w:keepNext/>
      <w:keepLines/>
      <w:numPr>
        <w:numId w:val="10"/>
      </w:numPr>
      <w:adjustRightInd/>
      <w:spacing w:before="340" w:after="330" w:line="578" w:lineRule="auto"/>
      <w:outlineLvl w:val="0"/>
    </w:pPr>
    <w:rPr>
      <w:b/>
      <w:bCs/>
      <w:kern w:val="44"/>
      <w:sz w:val="32"/>
      <w:szCs w:val="44"/>
    </w:rPr>
  </w:style>
  <w:style w:type="paragraph" w:styleId="2">
    <w:name w:val="heading 2"/>
    <w:aliases w:val="h2,Attribute Heading 2,h21,Attribute Heading 21,h22,h23,h24,h25,h26,Attribute Heading 22,h27,Attribute Heading 23,h28,Attribute Heading 24,h29,h210,Attribute Heading 25,h211,Attribute Heading 26,h212,Attribute Heading 27,h213,h214,L2,Level 2,H,节标题"/>
    <w:basedOn w:val="a0"/>
    <w:next w:val="a0"/>
    <w:link w:val="2Char"/>
    <w:qFormat/>
    <w:rsid w:val="00F634F7"/>
    <w:pPr>
      <w:keepNext/>
      <w:keepLines/>
      <w:numPr>
        <w:ilvl w:val="1"/>
        <w:numId w:val="10"/>
      </w:numPr>
      <w:spacing w:before="260" w:after="260" w:line="415" w:lineRule="auto"/>
      <w:outlineLvl w:val="1"/>
    </w:pPr>
    <w:rPr>
      <w:rFonts w:ascii="Arial" w:eastAsia="黑体" w:hAnsi="Arial"/>
      <w:b/>
      <w:bCs/>
      <w:sz w:val="30"/>
      <w:szCs w:val="32"/>
    </w:rPr>
  </w:style>
  <w:style w:type="paragraph" w:styleId="30">
    <w:name w:val="heading 3"/>
    <w:aliases w:val="h3,h31,h32,h33,h34,h35,h36,h311,h321,h331,h341,h351,h37,h312,h322,h332,h342,h352,h361,h3111,h3211,h3311,h3411,h3511,h38,h39,h310,h313,h314,h315,h316,h317,h318,h319,h320,h323,h324,h325,h326,h327,h3110,h333,h343,h353,h362,h3112,h3212,h3312,h3412,条标题"/>
    <w:basedOn w:val="a0"/>
    <w:next w:val="a0"/>
    <w:link w:val="3Char"/>
    <w:qFormat/>
    <w:rsid w:val="00F634F7"/>
    <w:pPr>
      <w:keepNext/>
      <w:keepLines/>
      <w:numPr>
        <w:ilvl w:val="2"/>
        <w:numId w:val="10"/>
      </w:numPr>
      <w:spacing w:before="260" w:after="260" w:line="415" w:lineRule="auto"/>
      <w:outlineLvl w:val="2"/>
    </w:pPr>
    <w:rPr>
      <w:b/>
      <w:bCs/>
      <w:sz w:val="28"/>
      <w:szCs w:val="32"/>
    </w:rPr>
  </w:style>
  <w:style w:type="paragraph" w:styleId="40">
    <w:name w:val="heading 4"/>
    <w:aliases w:val="h4,h41,h42,h43,h44,h45,h411,h421,h431,h441,h46,h47,h48,h49,h410,h412,h413,h414,h415,h416,h417,h418,h419,h420,h4110,h422,h432,h442,h451,h4111,h4211,h4311,h4411,h461,h471,h481,h491,h4101,h4121,h4131,h4141,h4151,h4161,h4171,h4181,h4191,h423,h4112,bull"/>
    <w:basedOn w:val="a0"/>
    <w:next w:val="a0"/>
    <w:qFormat/>
    <w:rsid w:val="00F634F7"/>
    <w:pPr>
      <w:keepNext/>
      <w:keepLines/>
      <w:numPr>
        <w:ilvl w:val="3"/>
        <w:numId w:val="10"/>
      </w:numPr>
      <w:autoSpaceDE/>
      <w:autoSpaceDN/>
      <w:adjustRightInd/>
      <w:spacing w:before="280" w:after="290" w:line="440" w:lineRule="exact"/>
      <w:outlineLvl w:val="3"/>
    </w:pPr>
    <w:rPr>
      <w:rFonts w:ascii="仿宋_GB2312" w:eastAsia="仿宋_GB2312" w:hAnsi="Arial"/>
      <w:color w:val="auto"/>
      <w:sz w:val="28"/>
      <w:szCs w:val="20"/>
      <w:lang w:val="en-US"/>
    </w:rPr>
  </w:style>
  <w:style w:type="paragraph" w:styleId="5">
    <w:name w:val="heading 5"/>
    <w:aliases w:val="H5,PIM 5,Block Label,dash,ds,dd,h5,口,口1,口2,Roman list,heading 5,l5+toc5,Numbered Sub-list,一,正文五级标题,Heading5,l5,Alt+5,标题 5(ALT+5),Second Subheading,第四层条,dash1,ds1,dd1,dash2,ds2,dd2,dash3,ds3,dd3,dash4,ds4,dd4,dash5,ds5,dd5,dash6,ds6,dd6,dash7,d,编号标题"/>
    <w:basedOn w:val="a0"/>
    <w:next w:val="a0"/>
    <w:link w:val="5Char"/>
    <w:qFormat/>
    <w:rsid w:val="00AE0D50"/>
    <w:pPr>
      <w:widowControl/>
      <w:autoSpaceDE/>
      <w:autoSpaceDN/>
      <w:adjustRightInd/>
      <w:spacing w:before="240" w:after="60" w:line="240" w:lineRule="auto"/>
      <w:jc w:val="left"/>
      <w:outlineLvl w:val="4"/>
    </w:pPr>
    <w:rPr>
      <w:rFonts w:ascii="黑体" w:eastAsia="黑体" w:hAnsi="黑体"/>
      <w:bCs/>
      <w:color w:val="auto"/>
      <w:sz w:val="24"/>
      <w:lang w:val="en-US"/>
    </w:rPr>
  </w:style>
  <w:style w:type="paragraph" w:styleId="6">
    <w:name w:val="heading 6"/>
    <w:aliases w:val="BOD 4,H6,PIM 6,h6,Third Subheading,正文六级标题,Bullet (Single Lines),Legal Level 1.,标题 6(ALT+6),L6,Bullet list,第五层条,T1,sub-dash,sd,Subdash,cnp,Caption number (page-wide),ITT t6,PA Appendix,sub-dash1,sd1,51,sub-dash2,sd2,52,sub-dash3,sd3,53,Char,l6,hsm"/>
    <w:basedOn w:val="a0"/>
    <w:next w:val="a0"/>
    <w:qFormat/>
    <w:rsid w:val="00F634F7"/>
    <w:pPr>
      <w:widowControl/>
      <w:numPr>
        <w:ilvl w:val="5"/>
        <w:numId w:val="10"/>
      </w:numPr>
      <w:autoSpaceDE/>
      <w:autoSpaceDN/>
      <w:adjustRightInd/>
      <w:spacing w:before="240" w:after="60" w:line="240" w:lineRule="auto"/>
      <w:jc w:val="left"/>
      <w:outlineLvl w:val="5"/>
    </w:pPr>
    <w:rPr>
      <w:rFonts w:hAnsi="Times New Roman"/>
      <w:i/>
      <w:color w:val="auto"/>
      <w:szCs w:val="20"/>
      <w:lang w:val="en-US" w:eastAsia="en-US"/>
    </w:rPr>
  </w:style>
  <w:style w:type="paragraph" w:styleId="7">
    <w:name w:val="heading 7"/>
    <w:aliases w:val="PIM 7,不用,letter list,（1）,Legal Level 1.1.,L7,正文七级标题,h7,st,SDL title,h71,st1,SDL title1,h72,st2,SDL title2,h73,st3,SDL title3,h74,st4,SDL title4,h75,st5,SDL title5,h76,st6,SDL title6,h711,st11,SDL title11,h721,st21,SDL title21,h731,st31,SDL title31"/>
    <w:basedOn w:val="a0"/>
    <w:next w:val="a0"/>
    <w:qFormat/>
    <w:rsid w:val="00F634F7"/>
    <w:pPr>
      <w:widowControl/>
      <w:numPr>
        <w:ilvl w:val="6"/>
        <w:numId w:val="10"/>
      </w:numPr>
      <w:autoSpaceDE/>
      <w:autoSpaceDN/>
      <w:adjustRightInd/>
      <w:spacing w:before="240" w:after="60" w:line="240" w:lineRule="auto"/>
      <w:jc w:val="left"/>
      <w:outlineLvl w:val="6"/>
    </w:pPr>
    <w:rPr>
      <w:rFonts w:ascii="Arial" w:hAnsi="Arial"/>
      <w:color w:val="auto"/>
      <w:sz w:val="20"/>
      <w:szCs w:val="20"/>
      <w:lang w:val="en-US" w:eastAsia="en-US"/>
    </w:rPr>
  </w:style>
  <w:style w:type="paragraph" w:styleId="8">
    <w:name w:val="heading 8"/>
    <w:aliases w:val="不用8,附录,标题6,Legal Level 1.1.1.,注意框体,H8,正文八级标题"/>
    <w:basedOn w:val="a0"/>
    <w:next w:val="a0"/>
    <w:qFormat/>
    <w:rsid w:val="00F634F7"/>
    <w:pPr>
      <w:widowControl/>
      <w:numPr>
        <w:ilvl w:val="7"/>
        <w:numId w:val="10"/>
      </w:numPr>
      <w:autoSpaceDE/>
      <w:autoSpaceDN/>
      <w:adjustRightInd/>
      <w:spacing w:before="240" w:after="60" w:line="240" w:lineRule="auto"/>
      <w:jc w:val="left"/>
      <w:outlineLvl w:val="7"/>
    </w:pPr>
    <w:rPr>
      <w:rFonts w:ascii="Arial" w:hAnsi="Arial"/>
      <w:i/>
      <w:color w:val="auto"/>
      <w:sz w:val="20"/>
      <w:szCs w:val="20"/>
      <w:lang w:val="en-US" w:eastAsia="en-US"/>
    </w:rPr>
  </w:style>
  <w:style w:type="paragraph" w:styleId="9">
    <w:name w:val="heading 9"/>
    <w:aliases w:val="PIM 9,不用9,Appendix,tt,table title,标题 45,Figure Heading,FH"/>
    <w:basedOn w:val="a0"/>
    <w:next w:val="a0"/>
    <w:qFormat/>
    <w:rsid w:val="00F634F7"/>
    <w:pPr>
      <w:widowControl/>
      <w:numPr>
        <w:ilvl w:val="8"/>
        <w:numId w:val="10"/>
      </w:numPr>
      <w:autoSpaceDE/>
      <w:autoSpaceDN/>
      <w:adjustRightInd/>
      <w:spacing w:before="240" w:after="60" w:line="240" w:lineRule="auto"/>
      <w:jc w:val="left"/>
      <w:outlineLvl w:val="8"/>
    </w:pPr>
    <w:rPr>
      <w:rFonts w:ascii="Arial" w:hAnsi="Arial"/>
      <w:b/>
      <w:i/>
      <w:color w:val="auto"/>
      <w:sz w:val="18"/>
      <w:szCs w:val="20"/>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Char1CharCharCharCharCharCharCharCharCharCharCharCharCharCharCharCharCharChar1">
    <w:name w:val="Char Char1 Char Char Char Char Char Char Char Char Char Char Char Char Char Char Char Char Char Char1"/>
    <w:basedOn w:val="a0"/>
    <w:autoRedefine/>
    <w:rsid w:val="000C242F"/>
    <w:pPr>
      <w:autoSpaceDE/>
      <w:autoSpaceDN/>
      <w:adjustRightInd/>
      <w:jc w:val="left"/>
    </w:pPr>
    <w:rPr>
      <w:iCs w:val="0"/>
      <w:color w:val="auto"/>
      <w:kern w:val="2"/>
      <w:lang w:val="en-US"/>
    </w:rPr>
  </w:style>
  <w:style w:type="paragraph" w:customStyle="1" w:styleId="CharChar1CharCharCharCharCharCharCharChar">
    <w:name w:val="Char Char1 Char Char Char Char Char Char Char Char"/>
    <w:basedOn w:val="a0"/>
    <w:autoRedefine/>
    <w:rsid w:val="003A1FBE"/>
    <w:pPr>
      <w:autoSpaceDE/>
      <w:autoSpaceDN/>
      <w:adjustRightInd/>
      <w:jc w:val="left"/>
    </w:pPr>
    <w:rPr>
      <w:iCs w:val="0"/>
      <w:color w:val="auto"/>
      <w:kern w:val="2"/>
      <w:lang w:val="en-US"/>
    </w:rPr>
  </w:style>
  <w:style w:type="paragraph" w:styleId="a4">
    <w:name w:val="Title"/>
    <w:basedOn w:val="a0"/>
    <w:qFormat/>
    <w:rsid w:val="00F634F7"/>
    <w:pPr>
      <w:spacing w:before="240" w:after="60"/>
      <w:ind w:left="780"/>
      <w:jc w:val="center"/>
      <w:outlineLvl w:val="0"/>
    </w:pPr>
    <w:rPr>
      <w:rFonts w:ascii="Arial" w:hAnsi="Arial" w:cs="Arial"/>
      <w:b/>
      <w:bCs/>
      <w:sz w:val="44"/>
      <w:szCs w:val="32"/>
    </w:rPr>
  </w:style>
  <w:style w:type="paragraph" w:styleId="a5">
    <w:name w:val="Normal Indent"/>
    <w:aliases w:val="正文（首行缩进两字）,表正文,正文非缩进,特点,ALT+Z,正文不缩进,标题4,水上软件,段1,四号,Normal Indent（正文缩进）,±íÕýÎÄ,ÕýÎÄ·ÇËõ½ø,正文缩进陈木华,中文正文,正文缩进1,正文缩进 Char,正文（首行缩进两字） Char Char,正文(首行缩进两字),正文(首行缩进两字)1,小,Alt+X2,Alt+X,mr正文缩进,正文缩进（首行缩进两字）,表正文1,正文非缩进1,Alt+X1,mr正文缩进1,特点1,???,?????,?,bt,段11"/>
    <w:basedOn w:val="a0"/>
    <w:link w:val="Char1"/>
    <w:rsid w:val="00F634F7"/>
    <w:pPr>
      <w:spacing w:line="240" w:lineRule="auto"/>
      <w:ind w:firstLineChars="200" w:firstLine="200"/>
      <w:jc w:val="center"/>
    </w:pPr>
  </w:style>
  <w:style w:type="character" w:customStyle="1" w:styleId="Char1">
    <w:name w:val="正文缩进 Char1"/>
    <w:aliases w:val="正文（首行缩进两字） Char,表正文 Char,正文非缩进 Char,特点 Char,ALT+Z Char,正文不缩进 Char,标题4 Char,水上软件 Char,段1 Char,四号 Char,Normal Indent（正文缩进） Char,±íÕýÎÄ Char,ÕýÎÄ·ÇËõ½ø Char,正文缩进陈木华 Char,中文正文 Char,正文缩进1 Char,正文缩进 Char Char,正文（首行缩进两字） Char Char Char,小 Char,? Char"/>
    <w:basedOn w:val="a1"/>
    <w:link w:val="a5"/>
    <w:rsid w:val="00C20EEF"/>
    <w:rPr>
      <w:rFonts w:ascii="宋体" w:eastAsia="宋体" w:hAnsi="宋体"/>
      <w:iCs/>
      <w:color w:val="000000"/>
      <w:sz w:val="22"/>
      <w:szCs w:val="24"/>
      <w:lang w:val="zh-CN" w:eastAsia="zh-CN" w:bidi="ar-SA"/>
    </w:rPr>
  </w:style>
  <w:style w:type="paragraph" w:customStyle="1" w:styleId="Indent4">
    <w:name w:val="Indent 4"/>
    <w:basedOn w:val="Indent2"/>
    <w:autoRedefine/>
    <w:rsid w:val="00F634F7"/>
    <w:pPr>
      <w:numPr>
        <w:numId w:val="1"/>
      </w:numPr>
      <w:tabs>
        <w:tab w:val="clear" w:pos="360"/>
      </w:tabs>
      <w:ind w:left="1440"/>
    </w:pPr>
    <w:rPr>
      <w:rFonts w:ascii="Times New Roman" w:hAnsi="Times New Roman"/>
      <w:sz w:val="22"/>
      <w:lang w:val="en-US"/>
    </w:rPr>
  </w:style>
  <w:style w:type="paragraph" w:customStyle="1" w:styleId="Indent2">
    <w:name w:val="Indent2"/>
    <w:basedOn w:val="Indent1"/>
    <w:rsid w:val="00F634F7"/>
    <w:pPr>
      <w:ind w:left="1260" w:hanging="360"/>
    </w:pPr>
  </w:style>
  <w:style w:type="paragraph" w:customStyle="1" w:styleId="Indent1">
    <w:name w:val="Indent 1"/>
    <w:basedOn w:val="a0"/>
    <w:rsid w:val="00F634F7"/>
    <w:pPr>
      <w:widowControl/>
      <w:autoSpaceDE/>
      <w:autoSpaceDN/>
      <w:adjustRightInd/>
      <w:spacing w:after="120" w:line="240" w:lineRule="atLeast"/>
      <w:ind w:left="1530" w:hanging="450"/>
    </w:pPr>
    <w:rPr>
      <w:rFonts w:ascii="Book Antiqua" w:eastAsia="PMingLiU" w:hAnsi="Book Antiqua"/>
      <w:sz w:val="20"/>
      <w:szCs w:val="20"/>
      <w:lang w:val="en-GB" w:eastAsia="en-US"/>
    </w:rPr>
  </w:style>
  <w:style w:type="paragraph" w:styleId="a6">
    <w:name w:val="Body Text"/>
    <w:basedOn w:val="a0"/>
    <w:link w:val="Char"/>
    <w:uiPriority w:val="99"/>
    <w:rsid w:val="00F634F7"/>
    <w:pPr>
      <w:widowControl/>
      <w:autoSpaceDE/>
      <w:autoSpaceDN/>
      <w:adjustRightInd/>
      <w:spacing w:before="60" w:after="60" w:line="240" w:lineRule="atLeast"/>
    </w:pPr>
    <w:rPr>
      <w:rFonts w:eastAsia="PMingLiU" w:hAnsi="Times New Roman"/>
      <w:sz w:val="20"/>
      <w:szCs w:val="20"/>
      <w:lang w:val="en-GB" w:eastAsia="en-US"/>
    </w:rPr>
  </w:style>
  <w:style w:type="character" w:styleId="a7">
    <w:name w:val="Hyperlink"/>
    <w:basedOn w:val="a1"/>
    <w:uiPriority w:val="99"/>
    <w:rsid w:val="00F634F7"/>
    <w:rPr>
      <w:color w:val="0000FF"/>
      <w:u w:val="single"/>
    </w:rPr>
  </w:style>
  <w:style w:type="paragraph" w:styleId="21">
    <w:name w:val="toc 2"/>
    <w:basedOn w:val="a0"/>
    <w:next w:val="a0"/>
    <w:autoRedefine/>
    <w:uiPriority w:val="39"/>
    <w:rsid w:val="00F634F7"/>
    <w:pPr>
      <w:ind w:left="220"/>
      <w:jc w:val="left"/>
    </w:pPr>
    <w:rPr>
      <w:rFonts w:ascii="Times New Roman" w:hAnsi="Times New Roman"/>
      <w:iCs w:val="0"/>
      <w:smallCaps/>
      <w:sz w:val="20"/>
      <w:szCs w:val="20"/>
    </w:rPr>
  </w:style>
  <w:style w:type="paragraph" w:styleId="32">
    <w:name w:val="toc 3"/>
    <w:basedOn w:val="a0"/>
    <w:next w:val="a0"/>
    <w:autoRedefine/>
    <w:uiPriority w:val="39"/>
    <w:rsid w:val="00F634F7"/>
    <w:pPr>
      <w:ind w:left="440"/>
      <w:jc w:val="left"/>
    </w:pPr>
    <w:rPr>
      <w:rFonts w:ascii="Times New Roman" w:hAnsi="Times New Roman"/>
      <w:i/>
      <w:sz w:val="20"/>
      <w:szCs w:val="20"/>
    </w:rPr>
  </w:style>
  <w:style w:type="paragraph" w:styleId="41">
    <w:name w:val="toc 4"/>
    <w:basedOn w:val="a0"/>
    <w:next w:val="a0"/>
    <w:autoRedefine/>
    <w:uiPriority w:val="39"/>
    <w:rsid w:val="00F634F7"/>
    <w:pPr>
      <w:ind w:left="660"/>
      <w:jc w:val="left"/>
    </w:pPr>
    <w:rPr>
      <w:rFonts w:ascii="Times New Roman" w:hAnsi="Times New Roman"/>
      <w:iCs w:val="0"/>
      <w:sz w:val="18"/>
      <w:szCs w:val="18"/>
    </w:rPr>
  </w:style>
  <w:style w:type="paragraph" w:customStyle="1" w:styleId="ABLOCKPARA">
    <w:name w:val="A BLOCK PARA"/>
    <w:basedOn w:val="a0"/>
    <w:rsid w:val="00F634F7"/>
    <w:pPr>
      <w:widowControl/>
      <w:autoSpaceDE/>
      <w:autoSpaceDN/>
      <w:adjustRightInd/>
      <w:spacing w:line="240" w:lineRule="auto"/>
    </w:pPr>
    <w:rPr>
      <w:rFonts w:ascii="Book Antiqua" w:eastAsia="PMingLiU" w:hAnsi="Book Antiqua"/>
      <w:color w:val="auto"/>
      <w:szCs w:val="20"/>
      <w:lang w:val="en-US" w:eastAsia="zh-TW"/>
    </w:rPr>
  </w:style>
  <w:style w:type="paragraph" w:styleId="a8">
    <w:name w:val="Body Text Indent"/>
    <w:basedOn w:val="a0"/>
    <w:rsid w:val="00F634F7"/>
    <w:pPr>
      <w:widowControl/>
      <w:autoSpaceDE/>
      <w:autoSpaceDN/>
      <w:adjustRightInd/>
      <w:spacing w:line="240" w:lineRule="auto"/>
      <w:ind w:left="-720"/>
    </w:pPr>
    <w:rPr>
      <w:rFonts w:ascii="Book Antiqua" w:eastAsia="PMingLiU" w:hAnsi="Book Antiqua"/>
      <w:color w:val="auto"/>
      <w:szCs w:val="20"/>
      <w:lang w:val="en-US" w:eastAsia="en-US"/>
    </w:rPr>
  </w:style>
  <w:style w:type="paragraph" w:customStyle="1" w:styleId="indent">
    <w:name w:val="indent"/>
    <w:basedOn w:val="a0"/>
    <w:rsid w:val="00F634F7"/>
    <w:pPr>
      <w:widowControl/>
      <w:tabs>
        <w:tab w:val="left" w:pos="2880"/>
      </w:tabs>
      <w:autoSpaceDE/>
      <w:autoSpaceDN/>
      <w:adjustRightInd/>
      <w:spacing w:line="240" w:lineRule="atLeast"/>
      <w:ind w:left="2880" w:hanging="2880"/>
    </w:pPr>
    <w:rPr>
      <w:rFonts w:ascii="Book Antiqua" w:hAnsi="Book Antiqua"/>
      <w:color w:val="auto"/>
      <w:szCs w:val="20"/>
      <w:lang w:val="en-US" w:eastAsia="en-US"/>
    </w:rPr>
  </w:style>
  <w:style w:type="character" w:styleId="a9">
    <w:name w:val="page number"/>
    <w:basedOn w:val="a1"/>
    <w:rsid w:val="00F634F7"/>
  </w:style>
  <w:style w:type="paragraph" w:styleId="aa">
    <w:name w:val="header"/>
    <w:aliases w:val="Alt Header,ho,header odd,ContentsHeader"/>
    <w:basedOn w:val="a0"/>
    <w:link w:val="Char0"/>
    <w:uiPriority w:val="99"/>
    <w:rsid w:val="00F634F7"/>
    <w:pPr>
      <w:widowControl/>
      <w:tabs>
        <w:tab w:val="center" w:pos="4320"/>
        <w:tab w:val="right" w:pos="8640"/>
      </w:tabs>
      <w:autoSpaceDE/>
      <w:autoSpaceDN/>
      <w:adjustRightInd/>
      <w:spacing w:line="240" w:lineRule="auto"/>
    </w:pPr>
    <w:rPr>
      <w:rFonts w:ascii="Book Antiqua" w:eastAsia="PMingLiU" w:hAnsi="Book Antiqua"/>
      <w:color w:val="auto"/>
      <w:szCs w:val="20"/>
      <w:lang w:val="en-US" w:eastAsia="zh-TW"/>
    </w:rPr>
  </w:style>
  <w:style w:type="paragraph" w:styleId="ab">
    <w:name w:val="footer"/>
    <w:aliases w:val="footer odd,proposal text"/>
    <w:basedOn w:val="a0"/>
    <w:link w:val="Char2"/>
    <w:uiPriority w:val="99"/>
    <w:rsid w:val="00F634F7"/>
    <w:pPr>
      <w:widowControl/>
      <w:tabs>
        <w:tab w:val="center" w:pos="4320"/>
        <w:tab w:val="right" w:pos="8640"/>
      </w:tabs>
      <w:autoSpaceDE/>
      <w:autoSpaceDN/>
      <w:adjustRightInd/>
      <w:spacing w:line="240" w:lineRule="auto"/>
    </w:pPr>
    <w:rPr>
      <w:rFonts w:ascii="Book Antiqua" w:eastAsia="PMingLiU" w:hAnsi="Book Antiqua"/>
      <w:color w:val="auto"/>
      <w:szCs w:val="20"/>
      <w:lang w:val="en-US" w:eastAsia="zh-TW"/>
    </w:rPr>
  </w:style>
  <w:style w:type="paragraph" w:customStyle="1" w:styleId="NumberedList">
    <w:name w:val="Numbered List"/>
    <w:basedOn w:val="a0"/>
    <w:rsid w:val="00F634F7"/>
    <w:pPr>
      <w:widowControl/>
      <w:tabs>
        <w:tab w:val="num" w:pos="360"/>
      </w:tabs>
      <w:autoSpaceDE/>
      <w:autoSpaceDN/>
      <w:adjustRightInd/>
      <w:spacing w:line="240" w:lineRule="auto"/>
      <w:ind w:left="360" w:hanging="360"/>
      <w:jc w:val="left"/>
    </w:pPr>
    <w:rPr>
      <w:rFonts w:hAnsi="Times New Roman"/>
      <w:color w:val="auto"/>
      <w:szCs w:val="20"/>
      <w:lang w:val="en-US" w:eastAsia="en-US"/>
    </w:rPr>
  </w:style>
  <w:style w:type="paragraph" w:customStyle="1" w:styleId="BulletList">
    <w:name w:val="Bullet List"/>
    <w:basedOn w:val="a0"/>
    <w:rsid w:val="00F634F7"/>
    <w:pPr>
      <w:widowControl/>
      <w:numPr>
        <w:numId w:val="2"/>
      </w:numPr>
      <w:autoSpaceDE/>
      <w:autoSpaceDN/>
      <w:adjustRightInd/>
      <w:spacing w:line="240" w:lineRule="auto"/>
      <w:jc w:val="left"/>
    </w:pPr>
    <w:rPr>
      <w:rFonts w:hAnsi="Times New Roman"/>
      <w:color w:val="auto"/>
      <w:szCs w:val="20"/>
      <w:lang w:val="en-US" w:eastAsia="en-US"/>
    </w:rPr>
  </w:style>
  <w:style w:type="character" w:styleId="ac">
    <w:name w:val="FollowedHyperlink"/>
    <w:basedOn w:val="a1"/>
    <w:rsid w:val="00F634F7"/>
    <w:rPr>
      <w:color w:val="800080"/>
      <w:u w:val="single"/>
    </w:rPr>
  </w:style>
  <w:style w:type="paragraph" w:styleId="11">
    <w:name w:val="toc 1"/>
    <w:basedOn w:val="a0"/>
    <w:next w:val="a0"/>
    <w:autoRedefine/>
    <w:uiPriority w:val="39"/>
    <w:rsid w:val="00F634F7"/>
    <w:pPr>
      <w:spacing w:before="120" w:after="120"/>
      <w:jc w:val="left"/>
    </w:pPr>
    <w:rPr>
      <w:rFonts w:ascii="Times New Roman" w:hAnsi="Times New Roman"/>
      <w:b/>
      <w:bCs/>
      <w:iCs w:val="0"/>
      <w:caps/>
      <w:sz w:val="20"/>
      <w:szCs w:val="20"/>
    </w:rPr>
  </w:style>
  <w:style w:type="paragraph" w:styleId="50">
    <w:name w:val="toc 5"/>
    <w:basedOn w:val="a0"/>
    <w:next w:val="a0"/>
    <w:autoRedefine/>
    <w:uiPriority w:val="39"/>
    <w:rsid w:val="00F634F7"/>
    <w:pPr>
      <w:ind w:left="880"/>
      <w:jc w:val="left"/>
    </w:pPr>
    <w:rPr>
      <w:rFonts w:ascii="Times New Roman" w:hAnsi="Times New Roman"/>
      <w:iCs w:val="0"/>
      <w:sz w:val="18"/>
      <w:szCs w:val="18"/>
    </w:rPr>
  </w:style>
  <w:style w:type="paragraph" w:styleId="60">
    <w:name w:val="toc 6"/>
    <w:basedOn w:val="a0"/>
    <w:next w:val="a0"/>
    <w:autoRedefine/>
    <w:uiPriority w:val="39"/>
    <w:rsid w:val="00F634F7"/>
    <w:pPr>
      <w:ind w:left="1100"/>
      <w:jc w:val="left"/>
    </w:pPr>
    <w:rPr>
      <w:rFonts w:ascii="Times New Roman" w:hAnsi="Times New Roman"/>
      <w:iCs w:val="0"/>
      <w:sz w:val="18"/>
      <w:szCs w:val="18"/>
    </w:rPr>
  </w:style>
  <w:style w:type="paragraph" w:styleId="70">
    <w:name w:val="toc 7"/>
    <w:basedOn w:val="a0"/>
    <w:next w:val="a0"/>
    <w:autoRedefine/>
    <w:uiPriority w:val="39"/>
    <w:rsid w:val="00F634F7"/>
    <w:pPr>
      <w:ind w:left="1320"/>
      <w:jc w:val="left"/>
    </w:pPr>
    <w:rPr>
      <w:rFonts w:ascii="Times New Roman" w:hAnsi="Times New Roman"/>
      <w:iCs w:val="0"/>
      <w:sz w:val="18"/>
      <w:szCs w:val="18"/>
    </w:rPr>
  </w:style>
  <w:style w:type="paragraph" w:styleId="81">
    <w:name w:val="toc 8"/>
    <w:basedOn w:val="a0"/>
    <w:next w:val="a0"/>
    <w:autoRedefine/>
    <w:uiPriority w:val="39"/>
    <w:rsid w:val="00F634F7"/>
    <w:pPr>
      <w:ind w:left="1540"/>
      <w:jc w:val="left"/>
    </w:pPr>
    <w:rPr>
      <w:rFonts w:ascii="Times New Roman" w:hAnsi="Times New Roman"/>
      <w:iCs w:val="0"/>
      <w:sz w:val="18"/>
      <w:szCs w:val="18"/>
    </w:rPr>
  </w:style>
  <w:style w:type="paragraph" w:styleId="90">
    <w:name w:val="toc 9"/>
    <w:basedOn w:val="a0"/>
    <w:next w:val="a0"/>
    <w:autoRedefine/>
    <w:uiPriority w:val="39"/>
    <w:rsid w:val="00F634F7"/>
    <w:pPr>
      <w:ind w:left="1760"/>
      <w:jc w:val="left"/>
    </w:pPr>
    <w:rPr>
      <w:rFonts w:ascii="Times New Roman" w:hAnsi="Times New Roman"/>
      <w:iCs w:val="0"/>
      <w:sz w:val="18"/>
      <w:szCs w:val="18"/>
    </w:rPr>
  </w:style>
  <w:style w:type="paragraph" w:styleId="ad">
    <w:name w:val="List"/>
    <w:basedOn w:val="a0"/>
    <w:rsid w:val="00F634F7"/>
    <w:pPr>
      <w:widowControl/>
      <w:tabs>
        <w:tab w:val="left" w:pos="360"/>
      </w:tabs>
      <w:autoSpaceDE/>
      <w:autoSpaceDN/>
      <w:adjustRightInd/>
      <w:spacing w:after="240" w:line="240" w:lineRule="auto"/>
      <w:ind w:left="360" w:hanging="360"/>
    </w:pPr>
    <w:rPr>
      <w:rFonts w:ascii="Book Antiqua" w:hAnsi="Book Antiqua"/>
      <w:color w:val="auto"/>
      <w:szCs w:val="20"/>
      <w:lang w:val="en-US" w:eastAsia="en-US"/>
    </w:rPr>
  </w:style>
  <w:style w:type="paragraph" w:customStyle="1" w:styleId="TableNormal1">
    <w:name w:val="Table Normal1"/>
    <w:rsid w:val="00F634F7"/>
    <w:pPr>
      <w:spacing w:before="60" w:after="60"/>
    </w:pPr>
    <w:rPr>
      <w:rFonts w:eastAsia="PMingLiU"/>
      <w:sz w:val="22"/>
      <w:lang w:eastAsia="en-US"/>
    </w:rPr>
  </w:style>
  <w:style w:type="paragraph" w:customStyle="1" w:styleId="Heading">
    <w:name w:val="Heading"/>
    <w:basedOn w:val="1"/>
    <w:rsid w:val="00F634F7"/>
    <w:pPr>
      <w:keepLines w:val="0"/>
      <w:pageBreakBefore/>
      <w:widowControl/>
      <w:autoSpaceDE/>
      <w:autoSpaceDN/>
      <w:spacing w:before="0" w:after="0" w:line="240" w:lineRule="atLeast"/>
      <w:ind w:left="0" w:firstLine="0"/>
      <w:jc w:val="left"/>
      <w:outlineLvl w:val="9"/>
    </w:pPr>
    <w:rPr>
      <w:rFonts w:eastAsia="DFKai-SB" w:hAnsi="Times New Roman"/>
      <w:bCs w:val="0"/>
      <w:smallCaps/>
      <w:kern w:val="28"/>
      <w:sz w:val="28"/>
      <w:szCs w:val="20"/>
      <w:lang w:val="en-GB" w:eastAsia="zh-TW"/>
    </w:rPr>
  </w:style>
  <w:style w:type="paragraph" w:customStyle="1" w:styleId="TableSubheading">
    <w:name w:val="Table Subheading"/>
    <w:basedOn w:val="TableNormal1"/>
    <w:rsid w:val="00F634F7"/>
    <w:rPr>
      <w:b/>
      <w:sz w:val="20"/>
    </w:rPr>
  </w:style>
  <w:style w:type="paragraph" w:styleId="ae">
    <w:name w:val="Document Map"/>
    <w:basedOn w:val="a0"/>
    <w:semiHidden/>
    <w:rsid w:val="00153D87"/>
    <w:pPr>
      <w:shd w:val="clear" w:color="auto" w:fill="000080"/>
    </w:pPr>
    <w:rPr>
      <w:rFonts w:ascii="Tahoma" w:hAnsi="Tahoma"/>
      <w:sz w:val="20"/>
      <w:szCs w:val="20"/>
    </w:rPr>
  </w:style>
  <w:style w:type="paragraph" w:styleId="af">
    <w:name w:val="Date"/>
    <w:basedOn w:val="a0"/>
    <w:next w:val="a0"/>
    <w:rsid w:val="00C32CC3"/>
    <w:pPr>
      <w:ind w:leftChars="2500" w:left="100"/>
    </w:pPr>
  </w:style>
  <w:style w:type="paragraph" w:customStyle="1" w:styleId="Style4">
    <w:name w:val="Style4"/>
    <w:basedOn w:val="a0"/>
    <w:link w:val="Style4Char"/>
    <w:rsid w:val="00C32CC3"/>
    <w:pPr>
      <w:autoSpaceDE/>
      <w:autoSpaceDN/>
      <w:adjustRightInd/>
      <w:spacing w:beforeLines="50" w:afterLines="50" w:line="276" w:lineRule="auto"/>
      <w:ind w:firstLineChars="200" w:firstLine="200"/>
    </w:pPr>
    <w:rPr>
      <w:rFonts w:ascii="Arial" w:hAnsi="Arial"/>
      <w:iCs w:val="0"/>
      <w:color w:val="auto"/>
      <w:kern w:val="2"/>
      <w:sz w:val="24"/>
      <w:lang w:val="en-US"/>
    </w:rPr>
  </w:style>
  <w:style w:type="character" w:customStyle="1" w:styleId="Style4Char">
    <w:name w:val="Style4 Char"/>
    <w:basedOn w:val="a1"/>
    <w:link w:val="Style4"/>
    <w:rsid w:val="00C32CC3"/>
    <w:rPr>
      <w:rFonts w:ascii="Arial" w:eastAsia="宋体" w:hAnsi="Arial"/>
      <w:kern w:val="2"/>
      <w:sz w:val="24"/>
      <w:szCs w:val="24"/>
      <w:lang w:val="en-US" w:eastAsia="zh-CN" w:bidi="ar-SA"/>
    </w:rPr>
  </w:style>
  <w:style w:type="paragraph" w:customStyle="1" w:styleId="af0">
    <w:name w:val="表格文字"/>
    <w:basedOn w:val="a0"/>
    <w:rsid w:val="00670E00"/>
    <w:pPr>
      <w:autoSpaceDE/>
      <w:autoSpaceDN/>
      <w:adjustRightInd/>
      <w:spacing w:line="240" w:lineRule="auto"/>
    </w:pPr>
    <w:rPr>
      <w:rFonts w:ascii="Microsoft Sans Serif" w:eastAsia="楷体_GB2312" w:hAnsi="Microsoft Sans Serif"/>
      <w:iCs w:val="0"/>
      <w:color w:val="auto"/>
      <w:kern w:val="2"/>
      <w:sz w:val="21"/>
      <w:lang w:val="en-US"/>
    </w:rPr>
  </w:style>
  <w:style w:type="paragraph" w:customStyle="1" w:styleId="af1">
    <w:name w:val="宋五"/>
    <w:basedOn w:val="a6"/>
    <w:rsid w:val="00670E00"/>
    <w:pPr>
      <w:keepNext/>
      <w:keepLines/>
      <w:widowControl w:val="0"/>
      <w:spacing w:before="0" w:after="120"/>
      <w:jc w:val="left"/>
    </w:pPr>
    <w:rPr>
      <w:rFonts w:eastAsia="宋体"/>
      <w:iCs w:val="0"/>
      <w:lang w:val="en-US"/>
    </w:rPr>
  </w:style>
  <w:style w:type="paragraph" w:customStyle="1" w:styleId="InTableCentBold">
    <w:name w:val="InTable Cent Bold"/>
    <w:basedOn w:val="a0"/>
    <w:rsid w:val="00670E00"/>
    <w:pPr>
      <w:keepNext/>
      <w:keepLines/>
      <w:widowControl/>
      <w:autoSpaceDE/>
      <w:autoSpaceDN/>
      <w:adjustRightInd/>
      <w:spacing w:before="60" w:after="60" w:line="240" w:lineRule="atLeast"/>
      <w:jc w:val="left"/>
    </w:pPr>
    <w:rPr>
      <w:rFonts w:ascii="Arial" w:hAnsi="Arial"/>
      <w:bCs/>
      <w:iCs w:val="0"/>
      <w:sz w:val="24"/>
      <w:szCs w:val="20"/>
      <w:lang w:val="en-US" w:eastAsia="en-US"/>
    </w:rPr>
  </w:style>
  <w:style w:type="paragraph" w:customStyle="1" w:styleId="TableText1">
    <w:name w:val="Table Text 1"/>
    <w:basedOn w:val="a6"/>
    <w:autoRedefine/>
    <w:rsid w:val="00670E00"/>
    <w:pPr>
      <w:keepNext/>
      <w:keepLines/>
      <w:spacing w:before="0" w:after="0"/>
      <w:jc w:val="left"/>
    </w:pPr>
    <w:rPr>
      <w:rFonts w:eastAsia="宋体" w:hAnsi="宋体"/>
      <w:iCs w:val="0"/>
      <w:lang w:val="en-US"/>
    </w:rPr>
  </w:style>
  <w:style w:type="paragraph" w:customStyle="1" w:styleId="TableText1Centered">
    <w:name w:val="Table Text 1 Centered"/>
    <w:basedOn w:val="TableText1"/>
    <w:rsid w:val="00670E00"/>
    <w:pPr>
      <w:jc w:val="center"/>
    </w:pPr>
    <w:rPr>
      <w:rFonts w:ascii="Arial" w:hAnsi="Arial"/>
      <w:b/>
    </w:rPr>
  </w:style>
  <w:style w:type="paragraph" w:styleId="af2">
    <w:name w:val="Body Text First Indent"/>
    <w:basedOn w:val="a6"/>
    <w:rsid w:val="00DA6E6D"/>
    <w:pPr>
      <w:widowControl w:val="0"/>
      <w:autoSpaceDE w:val="0"/>
      <w:autoSpaceDN w:val="0"/>
      <w:adjustRightInd w:val="0"/>
      <w:spacing w:before="0" w:after="120" w:line="360" w:lineRule="auto"/>
      <w:ind w:firstLine="420"/>
    </w:pPr>
    <w:rPr>
      <w:rFonts w:eastAsia="宋体" w:hAnsi="宋体"/>
      <w:sz w:val="22"/>
      <w:szCs w:val="24"/>
      <w:lang w:val="zh-CN" w:eastAsia="zh-CN"/>
    </w:rPr>
  </w:style>
  <w:style w:type="paragraph" w:styleId="af3">
    <w:name w:val="Balloon Text"/>
    <w:basedOn w:val="a0"/>
    <w:semiHidden/>
    <w:rsid w:val="00DA6E6D"/>
    <w:rPr>
      <w:sz w:val="16"/>
      <w:szCs w:val="16"/>
    </w:rPr>
  </w:style>
  <w:style w:type="table" w:styleId="af4">
    <w:name w:val="Table Grid"/>
    <w:basedOn w:val="a2"/>
    <w:rsid w:val="00984436"/>
    <w:pPr>
      <w:widowControl w:val="0"/>
      <w:autoSpaceDE w:val="0"/>
      <w:autoSpaceDN w:val="0"/>
      <w:adjustRightInd w:val="0"/>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CharChar1CharCharCharChar">
    <w:name w:val="Char Char Char Char Char Char1 Char Char Char Char"/>
    <w:basedOn w:val="a0"/>
    <w:autoRedefine/>
    <w:rsid w:val="005D6630"/>
    <w:pPr>
      <w:autoSpaceDE/>
      <w:autoSpaceDN/>
      <w:adjustRightInd/>
    </w:pPr>
    <w:rPr>
      <w:iCs w:val="0"/>
      <w:color w:val="auto"/>
      <w:kern w:val="2"/>
      <w:lang w:val="en-US"/>
    </w:rPr>
  </w:style>
  <w:style w:type="paragraph" w:customStyle="1" w:styleId="CharCharCharCharCharChar1CharCharCharCharCharCharCharChar">
    <w:name w:val="Char Char Char Char Char Char1 Char Char Char Char Char Char Char Char"/>
    <w:basedOn w:val="a0"/>
    <w:autoRedefine/>
    <w:rsid w:val="00ED5FD0"/>
    <w:pPr>
      <w:autoSpaceDE/>
      <w:autoSpaceDN/>
      <w:adjustRightInd/>
    </w:pPr>
    <w:rPr>
      <w:iCs w:val="0"/>
      <w:color w:val="auto"/>
      <w:kern w:val="2"/>
      <w:lang w:val="en-US"/>
    </w:rPr>
  </w:style>
  <w:style w:type="paragraph" w:customStyle="1" w:styleId="xl25">
    <w:name w:val="xl25"/>
    <w:basedOn w:val="a0"/>
    <w:rsid w:val="00242C3B"/>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jc w:val="center"/>
    </w:pPr>
    <w:rPr>
      <w:rFonts w:ascii="Book Antiqua" w:hAnsi="Book Antiqua"/>
      <w:iCs w:val="0"/>
      <w:color w:val="auto"/>
      <w:sz w:val="24"/>
      <w:lang w:val="en-US"/>
    </w:rPr>
  </w:style>
  <w:style w:type="paragraph" w:customStyle="1" w:styleId="CharChar3CharCharCharCharCharCharCharCharCharCharCharChar">
    <w:name w:val="Char Char3 Char Char Char Char Char Char Char Char Char Char Char Char"/>
    <w:basedOn w:val="a0"/>
    <w:autoRedefine/>
    <w:rsid w:val="00242C3B"/>
    <w:pPr>
      <w:autoSpaceDE/>
      <w:autoSpaceDN/>
      <w:adjustRightInd/>
    </w:pPr>
    <w:rPr>
      <w:iCs w:val="0"/>
      <w:color w:val="auto"/>
      <w:kern w:val="2"/>
      <w:lang w:val="en-US"/>
    </w:rPr>
  </w:style>
  <w:style w:type="paragraph" w:customStyle="1" w:styleId="StyleHeading1Asian">
    <w:name w:val="Style Heading 1 + (Asian) 华文楷体"/>
    <w:basedOn w:val="1"/>
    <w:autoRedefine/>
    <w:rsid w:val="00941E7F"/>
    <w:pPr>
      <w:keepLines w:val="0"/>
      <w:widowControl/>
      <w:numPr>
        <w:numId w:val="4"/>
      </w:numPr>
      <w:autoSpaceDE/>
      <w:autoSpaceDN/>
      <w:spacing w:before="240" w:after="60" w:line="240" w:lineRule="auto"/>
      <w:jc w:val="left"/>
    </w:pPr>
    <w:rPr>
      <w:rFonts w:ascii="Book Antiqua" w:eastAsia="华文楷体" w:hAnsi="Book Antiqua"/>
      <w:iCs w:val="0"/>
      <w:color w:val="auto"/>
      <w:kern w:val="28"/>
      <w:sz w:val="28"/>
      <w:szCs w:val="20"/>
      <w:lang w:val="en-US"/>
    </w:rPr>
  </w:style>
  <w:style w:type="paragraph" w:customStyle="1" w:styleId="StyleHeading2AsianNotItalic">
    <w:name w:val="Style Heading 2 + (Asian) 华文楷体 Not Italic"/>
    <w:basedOn w:val="2"/>
    <w:autoRedefine/>
    <w:rsid w:val="00941E7F"/>
    <w:pPr>
      <w:keepLines w:val="0"/>
      <w:widowControl/>
      <w:numPr>
        <w:numId w:val="4"/>
      </w:numPr>
      <w:tabs>
        <w:tab w:val="left" w:pos="0"/>
      </w:tabs>
      <w:autoSpaceDE/>
      <w:autoSpaceDN/>
      <w:adjustRightInd/>
      <w:spacing w:before="240" w:after="60" w:line="240" w:lineRule="auto"/>
      <w:jc w:val="left"/>
    </w:pPr>
    <w:rPr>
      <w:rFonts w:ascii="Book Antiqua" w:eastAsia="华文楷体" w:hAnsi="Book Antiqua"/>
      <w:iCs w:val="0"/>
      <w:color w:val="auto"/>
      <w:sz w:val="24"/>
      <w:szCs w:val="20"/>
      <w:lang w:val="en-US"/>
    </w:rPr>
  </w:style>
  <w:style w:type="paragraph" w:customStyle="1" w:styleId="StyleHeading3AsianBold">
    <w:name w:val="Style Heading 3 + (Asian) 华文楷体 Bold"/>
    <w:basedOn w:val="30"/>
    <w:autoRedefine/>
    <w:rsid w:val="00941E7F"/>
    <w:pPr>
      <w:keepLines w:val="0"/>
      <w:widowControl/>
      <w:numPr>
        <w:numId w:val="4"/>
      </w:numPr>
      <w:autoSpaceDE/>
      <w:autoSpaceDN/>
      <w:adjustRightInd/>
      <w:spacing w:before="240" w:after="60" w:line="240" w:lineRule="auto"/>
      <w:jc w:val="left"/>
    </w:pPr>
    <w:rPr>
      <w:rFonts w:ascii="Book Antiqua" w:eastAsia="华文楷体" w:hAnsi="Book Antiqua"/>
      <w:iCs w:val="0"/>
      <w:color w:val="auto"/>
      <w:sz w:val="24"/>
      <w:szCs w:val="20"/>
      <w:lang w:val="en-US"/>
    </w:rPr>
  </w:style>
  <w:style w:type="paragraph" w:customStyle="1" w:styleId="Heading41">
    <w:name w:val="Heading4'1"/>
    <w:basedOn w:val="30"/>
    <w:rsid w:val="00640106"/>
    <w:pPr>
      <w:numPr>
        <w:ilvl w:val="0"/>
        <w:numId w:val="0"/>
      </w:numPr>
      <w:tabs>
        <w:tab w:val="left" w:pos="-2880"/>
        <w:tab w:val="left" w:pos="-2520"/>
        <w:tab w:val="num" w:pos="851"/>
      </w:tabs>
      <w:ind w:left="851" w:hanging="851"/>
      <w:jc w:val="left"/>
    </w:pPr>
    <w:rPr>
      <w:color w:val="333333"/>
    </w:rPr>
  </w:style>
  <w:style w:type="paragraph" w:customStyle="1" w:styleId="CharCharCharCharCharChar">
    <w:name w:val="Char Char Char Char Char Char"/>
    <w:basedOn w:val="a0"/>
    <w:autoRedefine/>
    <w:rsid w:val="00711005"/>
    <w:pPr>
      <w:autoSpaceDE/>
      <w:autoSpaceDN/>
      <w:adjustRightInd/>
    </w:pPr>
    <w:rPr>
      <w:iCs w:val="0"/>
      <w:color w:val="auto"/>
      <w:kern w:val="2"/>
      <w:lang w:val="en-US"/>
    </w:rPr>
  </w:style>
  <w:style w:type="paragraph" w:customStyle="1" w:styleId="CharChar">
    <w:name w:val="Char Char"/>
    <w:basedOn w:val="a0"/>
    <w:autoRedefine/>
    <w:rsid w:val="00AF0654"/>
    <w:pPr>
      <w:autoSpaceDE/>
      <w:autoSpaceDN/>
      <w:adjustRightInd/>
    </w:pPr>
    <w:rPr>
      <w:iCs w:val="0"/>
      <w:color w:val="auto"/>
      <w:kern w:val="2"/>
      <w:lang w:val="en-US"/>
    </w:rPr>
  </w:style>
  <w:style w:type="paragraph" w:customStyle="1" w:styleId="contentCharCharCharChar">
    <w:name w:val="content Char Char Char Char"/>
    <w:basedOn w:val="a0"/>
    <w:autoRedefine/>
    <w:rsid w:val="00106FB9"/>
    <w:pPr>
      <w:autoSpaceDE/>
      <w:autoSpaceDN/>
      <w:adjustRightInd/>
    </w:pPr>
    <w:rPr>
      <w:iCs w:val="0"/>
      <w:color w:val="auto"/>
      <w:kern w:val="2"/>
      <w:lang w:val="en-US"/>
    </w:rPr>
  </w:style>
  <w:style w:type="paragraph" w:styleId="af5">
    <w:name w:val="caption"/>
    <w:aliases w:val="Caption Char1,Caption Char Char,Caption Char1 Char Char,Caption Char Char Char Char,Caption Char Char1,Caption Char"/>
    <w:basedOn w:val="a0"/>
    <w:next w:val="a0"/>
    <w:link w:val="Char3"/>
    <w:qFormat/>
    <w:rsid w:val="004D6CE8"/>
    <w:pPr>
      <w:widowControl/>
      <w:autoSpaceDE/>
      <w:autoSpaceDN/>
      <w:adjustRightInd/>
      <w:spacing w:before="120" w:after="120"/>
      <w:jc w:val="left"/>
    </w:pPr>
    <w:rPr>
      <w:rFonts w:ascii="Arial" w:hAnsi="Arial"/>
      <w:b/>
      <w:bCs/>
      <w:iCs w:val="0"/>
      <w:color w:val="auto"/>
      <w:sz w:val="20"/>
      <w:szCs w:val="20"/>
      <w:lang w:val="en-US"/>
    </w:rPr>
  </w:style>
  <w:style w:type="character" w:customStyle="1" w:styleId="Char3">
    <w:name w:val="题注 Char"/>
    <w:aliases w:val="Caption Char1 Char,Caption Char Char Char,Caption Char1 Char Char Char,Caption Char Char Char Char Char,Caption Char Char1 Char,Caption Char Char2"/>
    <w:basedOn w:val="a1"/>
    <w:link w:val="af5"/>
    <w:rsid w:val="004D6CE8"/>
    <w:rPr>
      <w:rFonts w:ascii="Arial" w:eastAsia="宋体" w:hAnsi="Arial"/>
      <w:b/>
      <w:bCs/>
      <w:lang w:val="en-US" w:eastAsia="zh-CN" w:bidi="ar-SA"/>
    </w:rPr>
  </w:style>
  <w:style w:type="paragraph" w:customStyle="1" w:styleId="CharCharCharCharCharCharCharCharCharCharCharCharCharCharCharCharCharChar1">
    <w:name w:val="Char Char Char Char Char Char Char Char Char Char Char Char Char Char Char Char Char Char1"/>
    <w:basedOn w:val="a0"/>
    <w:autoRedefine/>
    <w:rsid w:val="00DD7B98"/>
    <w:pPr>
      <w:autoSpaceDE/>
      <w:autoSpaceDN/>
      <w:adjustRightInd/>
    </w:pPr>
    <w:rPr>
      <w:iCs w:val="0"/>
      <w:color w:val="auto"/>
      <w:kern w:val="2"/>
      <w:lang w:val="en-US"/>
    </w:rPr>
  </w:style>
  <w:style w:type="paragraph" w:customStyle="1" w:styleId="Content">
    <w:name w:val="_Content"/>
    <w:basedOn w:val="a0"/>
    <w:rsid w:val="00E66B6E"/>
    <w:pPr>
      <w:numPr>
        <w:ilvl w:val="1"/>
        <w:numId w:val="6"/>
      </w:numPr>
    </w:pPr>
  </w:style>
  <w:style w:type="paragraph" w:customStyle="1" w:styleId="CharChar2CharCharCharChar">
    <w:name w:val="Char Char2 Char Char Char Char"/>
    <w:basedOn w:val="a0"/>
    <w:autoRedefine/>
    <w:rsid w:val="00F125D4"/>
    <w:pPr>
      <w:autoSpaceDE/>
      <w:autoSpaceDN/>
      <w:adjustRightInd/>
    </w:pPr>
    <w:rPr>
      <w:iCs w:val="0"/>
      <w:color w:val="auto"/>
      <w:kern w:val="2"/>
      <w:lang w:val="en-US"/>
    </w:rPr>
  </w:style>
  <w:style w:type="paragraph" w:customStyle="1" w:styleId="contentCharCharCharChar1">
    <w:name w:val="content Char Char Char Char1"/>
    <w:basedOn w:val="a0"/>
    <w:autoRedefine/>
    <w:rsid w:val="00CB1FA7"/>
    <w:pPr>
      <w:autoSpaceDE/>
      <w:autoSpaceDN/>
      <w:adjustRightInd/>
    </w:pPr>
    <w:rPr>
      <w:iCs w:val="0"/>
      <w:color w:val="auto"/>
      <w:kern w:val="2"/>
      <w:lang w:val="en-US"/>
    </w:rPr>
  </w:style>
  <w:style w:type="paragraph" w:customStyle="1" w:styleId="CharChar3CharCharCharCharCharCharCharCharCharChar">
    <w:name w:val="Char Char3 Char Char Char Char Char Char Char Char Char Char"/>
    <w:basedOn w:val="a0"/>
    <w:autoRedefine/>
    <w:rsid w:val="00CB1FA7"/>
    <w:pPr>
      <w:autoSpaceDE/>
      <w:autoSpaceDN/>
      <w:adjustRightInd/>
    </w:pPr>
    <w:rPr>
      <w:iCs w:val="0"/>
      <w:color w:val="auto"/>
      <w:kern w:val="2"/>
      <w:lang w:val="en-US"/>
    </w:rPr>
  </w:style>
  <w:style w:type="paragraph" w:customStyle="1" w:styleId="10">
    <w:name w:val="樣式1"/>
    <w:basedOn w:val="2"/>
    <w:autoRedefine/>
    <w:rsid w:val="00CB1FA7"/>
    <w:pPr>
      <w:keepLines w:val="0"/>
      <w:widowControl/>
      <w:numPr>
        <w:ilvl w:val="0"/>
        <w:numId w:val="5"/>
      </w:numPr>
      <w:autoSpaceDE/>
      <w:autoSpaceDN/>
      <w:adjustRightInd/>
      <w:spacing w:before="240" w:after="60" w:line="240" w:lineRule="auto"/>
      <w:jc w:val="left"/>
    </w:pPr>
    <w:rPr>
      <w:rFonts w:eastAsia="华文楷体" w:hAnsi="华文楷体" w:cs="Arial"/>
      <w:bCs w:val="0"/>
      <w:iCs w:val="0"/>
      <w:color w:val="auto"/>
      <w:kern w:val="28"/>
      <w:sz w:val="28"/>
      <w:szCs w:val="28"/>
      <w:lang w:val="en-US"/>
    </w:rPr>
  </w:style>
  <w:style w:type="paragraph" w:customStyle="1" w:styleId="Char10">
    <w:name w:val="Char1"/>
    <w:basedOn w:val="a0"/>
    <w:rsid w:val="00CB1FA7"/>
    <w:pPr>
      <w:autoSpaceDE/>
      <w:autoSpaceDN/>
      <w:adjustRightInd/>
      <w:spacing w:line="240" w:lineRule="auto"/>
    </w:pPr>
    <w:rPr>
      <w:rFonts w:ascii="Tahoma" w:hAnsi="Tahoma"/>
      <w:iCs w:val="0"/>
      <w:color w:val="auto"/>
      <w:kern w:val="2"/>
      <w:sz w:val="24"/>
      <w:szCs w:val="20"/>
      <w:lang w:val="en-US"/>
    </w:rPr>
  </w:style>
  <w:style w:type="character" w:customStyle="1" w:styleId="msoins0">
    <w:name w:val="msoins"/>
    <w:basedOn w:val="a1"/>
    <w:rsid w:val="00CB1FA7"/>
    <w:rPr>
      <w:u w:val="single"/>
    </w:rPr>
  </w:style>
  <w:style w:type="paragraph" w:customStyle="1" w:styleId="CharChar3CharChar1CharCharCharChar1">
    <w:name w:val="Char Char3 Char Char1 Char Char Char Char1"/>
    <w:basedOn w:val="a0"/>
    <w:autoRedefine/>
    <w:rsid w:val="00CB1FA7"/>
    <w:pPr>
      <w:autoSpaceDE/>
      <w:autoSpaceDN/>
      <w:adjustRightInd/>
    </w:pPr>
    <w:rPr>
      <w:iCs w:val="0"/>
      <w:color w:val="auto"/>
      <w:kern w:val="2"/>
      <w:lang w:val="en-US"/>
    </w:rPr>
  </w:style>
  <w:style w:type="paragraph" w:customStyle="1" w:styleId="CharChar4CharChar">
    <w:name w:val="Char Char4 Char Char"/>
    <w:basedOn w:val="a0"/>
    <w:autoRedefine/>
    <w:rsid w:val="002A65FB"/>
    <w:pPr>
      <w:autoSpaceDE/>
      <w:autoSpaceDN/>
      <w:adjustRightInd/>
    </w:pPr>
    <w:rPr>
      <w:iCs w:val="0"/>
      <w:color w:val="auto"/>
      <w:kern w:val="2"/>
      <w:lang w:val="en-US"/>
    </w:rPr>
  </w:style>
  <w:style w:type="paragraph" w:customStyle="1" w:styleId="AINDENTEDBULLET">
    <w:name w:val="A INDENTED BULLET"/>
    <w:basedOn w:val="a0"/>
    <w:rsid w:val="002A65FB"/>
    <w:pPr>
      <w:widowControl/>
      <w:tabs>
        <w:tab w:val="left" w:pos="1080"/>
      </w:tabs>
      <w:autoSpaceDE/>
      <w:autoSpaceDN/>
      <w:adjustRightInd/>
      <w:spacing w:line="240" w:lineRule="auto"/>
      <w:ind w:left="662" w:hanging="331"/>
      <w:jc w:val="left"/>
    </w:pPr>
    <w:rPr>
      <w:rFonts w:ascii="Book Antiqua" w:hAnsi="Book Antiqua"/>
      <w:iCs w:val="0"/>
      <w:color w:val="auto"/>
      <w:szCs w:val="20"/>
      <w:lang w:val="en-US"/>
    </w:rPr>
  </w:style>
  <w:style w:type="paragraph" w:customStyle="1" w:styleId="contentCharCharCharChar2">
    <w:name w:val="content Char Char Char Char2"/>
    <w:basedOn w:val="a0"/>
    <w:autoRedefine/>
    <w:rsid w:val="004D5813"/>
    <w:pPr>
      <w:autoSpaceDE/>
      <w:autoSpaceDN/>
      <w:adjustRightInd/>
      <w:ind w:firstLine="420"/>
    </w:pPr>
    <w:rPr>
      <w:iCs w:val="0"/>
      <w:color w:val="auto"/>
      <w:kern w:val="2"/>
      <w:lang w:val="en-US"/>
    </w:rPr>
  </w:style>
  <w:style w:type="paragraph" w:styleId="af6">
    <w:name w:val="annotation text"/>
    <w:basedOn w:val="a0"/>
    <w:link w:val="Char4"/>
    <w:uiPriority w:val="99"/>
    <w:rsid w:val="0024635C"/>
    <w:pPr>
      <w:jc w:val="left"/>
    </w:pPr>
  </w:style>
  <w:style w:type="paragraph" w:styleId="af7">
    <w:name w:val="annotation subject"/>
    <w:basedOn w:val="af6"/>
    <w:next w:val="af6"/>
    <w:semiHidden/>
    <w:rsid w:val="0024635C"/>
    <w:rPr>
      <w:b/>
      <w:bCs/>
    </w:rPr>
  </w:style>
  <w:style w:type="paragraph" w:customStyle="1" w:styleId="CharCharCharCharCharCharCharCharCharChar1">
    <w:name w:val="Char Char Char Char Char Char Char Char Char Char1"/>
    <w:basedOn w:val="a0"/>
    <w:autoRedefine/>
    <w:rsid w:val="00DA269C"/>
    <w:pPr>
      <w:autoSpaceDE/>
      <w:autoSpaceDN/>
      <w:adjustRightInd/>
    </w:pPr>
    <w:rPr>
      <w:iCs w:val="0"/>
      <w:color w:val="auto"/>
      <w:kern w:val="2"/>
      <w:lang w:val="en-US"/>
    </w:rPr>
  </w:style>
  <w:style w:type="paragraph" w:customStyle="1" w:styleId="content0">
    <w:name w:val="content"/>
    <w:basedOn w:val="a0"/>
    <w:autoRedefine/>
    <w:rsid w:val="009E5CA0"/>
    <w:pPr>
      <w:autoSpaceDE/>
      <w:autoSpaceDN/>
      <w:adjustRightInd/>
      <w:jc w:val="left"/>
    </w:pPr>
    <w:rPr>
      <w:iCs w:val="0"/>
      <w:color w:val="auto"/>
      <w:kern w:val="2"/>
      <w:lang w:val="en-US"/>
    </w:rPr>
  </w:style>
  <w:style w:type="paragraph" w:customStyle="1" w:styleId="contentCharChar">
    <w:name w:val="content Char Char"/>
    <w:basedOn w:val="a0"/>
    <w:autoRedefine/>
    <w:rsid w:val="00955712"/>
    <w:pPr>
      <w:autoSpaceDE/>
      <w:autoSpaceDN/>
      <w:adjustRightInd/>
    </w:pPr>
    <w:rPr>
      <w:iCs w:val="0"/>
      <w:color w:val="auto"/>
      <w:kern w:val="2"/>
      <w:lang w:val="en-US"/>
    </w:rPr>
  </w:style>
  <w:style w:type="paragraph" w:customStyle="1" w:styleId="contentCharCharCharChar3">
    <w:name w:val="content Char Char Char Char3"/>
    <w:basedOn w:val="a0"/>
    <w:autoRedefine/>
    <w:rsid w:val="00FA07D5"/>
    <w:pPr>
      <w:autoSpaceDE/>
      <w:autoSpaceDN/>
      <w:adjustRightInd/>
      <w:jc w:val="left"/>
    </w:pPr>
    <w:rPr>
      <w:iCs w:val="0"/>
      <w:color w:val="auto"/>
      <w:kern w:val="2"/>
      <w:lang w:val="en-US"/>
    </w:rPr>
  </w:style>
  <w:style w:type="paragraph" w:customStyle="1" w:styleId="font5">
    <w:name w:val="font5"/>
    <w:basedOn w:val="a0"/>
    <w:rsid w:val="0039192A"/>
    <w:pPr>
      <w:widowControl/>
      <w:autoSpaceDE/>
      <w:autoSpaceDN/>
      <w:adjustRightInd/>
      <w:spacing w:before="100" w:beforeAutospacing="1" w:after="100" w:afterAutospacing="1" w:line="240" w:lineRule="auto"/>
      <w:jc w:val="left"/>
    </w:pPr>
    <w:rPr>
      <w:rFonts w:ascii="华文楷体" w:eastAsia="华文楷体" w:hAnsi="华文楷体"/>
      <w:iCs w:val="0"/>
      <w:color w:val="auto"/>
      <w:szCs w:val="22"/>
      <w:lang w:val="en-US"/>
    </w:rPr>
  </w:style>
  <w:style w:type="paragraph" w:customStyle="1" w:styleId="contentCharCharCharChar3CharCharCharChar">
    <w:name w:val="content Char Char Char Char3 Char Char Char Char"/>
    <w:basedOn w:val="a0"/>
    <w:autoRedefine/>
    <w:rsid w:val="00BB33A6"/>
    <w:pPr>
      <w:autoSpaceDE/>
      <w:autoSpaceDN/>
      <w:adjustRightInd/>
      <w:jc w:val="left"/>
    </w:pPr>
    <w:rPr>
      <w:iCs w:val="0"/>
      <w:color w:val="auto"/>
      <w:kern w:val="2"/>
      <w:lang w:val="en-US"/>
    </w:rPr>
  </w:style>
  <w:style w:type="character" w:styleId="af8">
    <w:name w:val="annotation reference"/>
    <w:basedOn w:val="a1"/>
    <w:uiPriority w:val="99"/>
    <w:rsid w:val="00BB33A6"/>
    <w:rPr>
      <w:sz w:val="21"/>
      <w:szCs w:val="21"/>
    </w:rPr>
  </w:style>
  <w:style w:type="paragraph" w:customStyle="1" w:styleId="contentCharCharCharChar3CharCharCharCharCharChar">
    <w:name w:val="content Char Char Char Char3 Char Char Char Char Char Char"/>
    <w:basedOn w:val="a0"/>
    <w:autoRedefine/>
    <w:rsid w:val="009E3CD0"/>
    <w:pPr>
      <w:autoSpaceDE/>
      <w:autoSpaceDN/>
      <w:adjustRightInd/>
      <w:jc w:val="left"/>
    </w:pPr>
    <w:rPr>
      <w:iCs w:val="0"/>
      <w:color w:val="auto"/>
      <w:kern w:val="2"/>
      <w:lang w:val="en-US"/>
    </w:rPr>
  </w:style>
  <w:style w:type="paragraph" w:customStyle="1" w:styleId="contentCharCharCharChar3CharCharCharCharCharCharCharCharCharChar">
    <w:name w:val="content Char Char Char Char3 Char Char Char Char Char Char Char Char Char Char"/>
    <w:basedOn w:val="a0"/>
    <w:autoRedefine/>
    <w:rsid w:val="007D2144"/>
    <w:pPr>
      <w:autoSpaceDE/>
      <w:autoSpaceDN/>
      <w:adjustRightInd/>
      <w:jc w:val="left"/>
    </w:pPr>
    <w:rPr>
      <w:iCs w:val="0"/>
      <w:color w:val="auto"/>
      <w:kern w:val="2"/>
      <w:lang w:val="en-US"/>
    </w:rPr>
  </w:style>
  <w:style w:type="paragraph" w:customStyle="1" w:styleId="contentCharCharCharChar3CharCharCharCharCharCharCharCharCharCharCharCharCharChar">
    <w:name w:val="content Char Char Char Char3 Char Char Char Char Char Char Char Char Char Char Char Char Char Char"/>
    <w:basedOn w:val="a0"/>
    <w:autoRedefine/>
    <w:rsid w:val="00862240"/>
    <w:pPr>
      <w:autoSpaceDE/>
      <w:autoSpaceDN/>
      <w:adjustRightInd/>
      <w:jc w:val="left"/>
    </w:pPr>
    <w:rPr>
      <w:iCs w:val="0"/>
      <w:color w:val="auto"/>
      <w:kern w:val="2"/>
      <w:lang w:val="en-US"/>
    </w:rPr>
  </w:style>
  <w:style w:type="paragraph" w:customStyle="1" w:styleId="contentCharCharCharChar3CharCharCharCharCharCharCharCharCharCharCharCharCharCharCharChar">
    <w:name w:val="content Char Char Char Char3 Char Char Char Char Char Char Char Char Char Char Char Char Char Char Char Char"/>
    <w:basedOn w:val="a0"/>
    <w:autoRedefine/>
    <w:rsid w:val="00A9573F"/>
    <w:pPr>
      <w:autoSpaceDE/>
      <w:autoSpaceDN/>
      <w:adjustRightInd/>
      <w:jc w:val="left"/>
    </w:pPr>
    <w:rPr>
      <w:iCs w:val="0"/>
      <w:color w:val="auto"/>
      <w:kern w:val="2"/>
      <w:lang w:val="en-US"/>
    </w:rPr>
  </w:style>
  <w:style w:type="paragraph" w:customStyle="1" w:styleId="contentCharCharCharChar3CharCharCharCharCharCharCharCharCharCharCharChar">
    <w:name w:val="content Char Char Char Char3 Char Char Char Char Char Char Char Char Char Char Char Char"/>
    <w:basedOn w:val="a0"/>
    <w:autoRedefine/>
    <w:rsid w:val="00CB616E"/>
    <w:pPr>
      <w:autoSpaceDE/>
      <w:autoSpaceDN/>
      <w:adjustRightInd/>
      <w:jc w:val="left"/>
    </w:pPr>
    <w:rPr>
      <w:iCs w:val="0"/>
      <w:color w:val="auto"/>
      <w:kern w:val="2"/>
      <w:lang w:val="en-US"/>
    </w:rPr>
  </w:style>
  <w:style w:type="paragraph" w:customStyle="1" w:styleId="CharCharCharCharCharCharCharCharCharChar">
    <w:name w:val="Char Char Char Char Char Char Char Char Char Char"/>
    <w:basedOn w:val="a0"/>
    <w:autoRedefine/>
    <w:rsid w:val="001C6A91"/>
    <w:pPr>
      <w:autoSpaceDE/>
      <w:autoSpaceDN/>
      <w:adjustRightInd/>
    </w:pPr>
    <w:rPr>
      <w:iCs w:val="0"/>
      <w:color w:val="auto"/>
      <w:kern w:val="2"/>
      <w:lang w:val="en-US"/>
    </w:rPr>
  </w:style>
  <w:style w:type="paragraph" w:customStyle="1" w:styleId="contentCharCharCharChar3CharCharCharCharCharCharCharCharCharCharCharCharCharCharCharCharCharCharCharChar">
    <w:name w:val="content Char Char Char Char3 Char Char Char Char Char Char Char Char Char Char Char Char Char Char Char Char Char Char Char Char"/>
    <w:basedOn w:val="a0"/>
    <w:autoRedefine/>
    <w:rsid w:val="00466C62"/>
    <w:pPr>
      <w:autoSpaceDE/>
      <w:autoSpaceDN/>
      <w:adjustRightInd/>
      <w:jc w:val="left"/>
    </w:pPr>
    <w:rPr>
      <w:iCs w:val="0"/>
      <w:color w:val="auto"/>
      <w:kern w:val="2"/>
      <w:lang w:val="en-US"/>
    </w:rPr>
  </w:style>
  <w:style w:type="paragraph" w:customStyle="1" w:styleId="ABULLET">
    <w:name w:val="A BULLET"/>
    <w:basedOn w:val="ABLOCKPARA"/>
    <w:rsid w:val="007171EE"/>
    <w:pPr>
      <w:ind w:left="331" w:hanging="331"/>
      <w:jc w:val="left"/>
    </w:pPr>
    <w:rPr>
      <w:rFonts w:eastAsia="宋体"/>
      <w:iCs w:val="0"/>
      <w:lang w:eastAsia="zh-CN"/>
    </w:rPr>
  </w:style>
  <w:style w:type="paragraph" w:customStyle="1" w:styleId="contentCharCharCharChar3CharCharCharCharCharCharCharCharCharCharCharCharCharCharCharCharCharCharCharCharCharCharCharCharCharCharCharCharCharCharCharChar">
    <w:name w:val="content Char Char Char Char3 Char Char Char Char Char Char Char Char Char Char Char Char Char Char Char Char Char Char Char Char Char Char Char Char Char Char Char Char Char Char Char Char"/>
    <w:basedOn w:val="a0"/>
    <w:autoRedefine/>
    <w:rsid w:val="00BF5370"/>
    <w:pPr>
      <w:autoSpaceDE/>
      <w:autoSpaceDN/>
      <w:adjustRightInd/>
      <w:ind w:firstLine="420"/>
      <w:jc w:val="left"/>
    </w:pPr>
    <w:rPr>
      <w:b/>
      <w:iCs w:val="0"/>
      <w:color w:val="auto"/>
      <w:kern w:val="2"/>
      <w:lang w:val="en-US"/>
    </w:rPr>
  </w:style>
  <w:style w:type="paragraph" w:customStyle="1" w:styleId="CharCharChar">
    <w:name w:val="Char Char Char"/>
    <w:basedOn w:val="a0"/>
    <w:autoRedefine/>
    <w:rsid w:val="002B4417"/>
    <w:pPr>
      <w:autoSpaceDE/>
      <w:autoSpaceDN/>
      <w:adjustRightInd/>
      <w:jc w:val="left"/>
    </w:pPr>
    <w:rPr>
      <w:iCs w:val="0"/>
      <w:color w:val="auto"/>
      <w:kern w:val="2"/>
      <w:lang w:val="en-US"/>
    </w:rPr>
  </w:style>
  <w:style w:type="paragraph" w:customStyle="1" w:styleId="CharCharCharCharCharCharCharCharCharCharCharChar">
    <w:name w:val="Char Char Char Char Char Char Char Char Char Char Char Char"/>
    <w:basedOn w:val="a0"/>
    <w:autoRedefine/>
    <w:rsid w:val="00DA43C5"/>
    <w:pPr>
      <w:autoSpaceDE/>
      <w:autoSpaceDN/>
      <w:adjustRightInd/>
    </w:pPr>
    <w:rPr>
      <w:iCs w:val="0"/>
      <w:color w:val="auto"/>
      <w:kern w:val="2"/>
      <w:lang w:val="en-US"/>
    </w:rPr>
  </w:style>
  <w:style w:type="paragraph" w:customStyle="1" w:styleId="CharChar1">
    <w:name w:val="Char Char1"/>
    <w:basedOn w:val="a0"/>
    <w:autoRedefine/>
    <w:rsid w:val="00BF0984"/>
    <w:pPr>
      <w:autoSpaceDE/>
      <w:autoSpaceDN/>
      <w:adjustRightInd/>
      <w:jc w:val="left"/>
    </w:pPr>
    <w:rPr>
      <w:iCs w:val="0"/>
      <w:color w:val="auto"/>
      <w:kern w:val="2"/>
      <w:lang w:val="en-US"/>
    </w:rPr>
  </w:style>
  <w:style w:type="paragraph" w:customStyle="1" w:styleId="CharChar11">
    <w:name w:val="Char Char11"/>
    <w:basedOn w:val="a0"/>
    <w:autoRedefine/>
    <w:rsid w:val="008637BC"/>
    <w:pPr>
      <w:autoSpaceDE/>
      <w:autoSpaceDN/>
      <w:adjustRightInd/>
      <w:jc w:val="left"/>
    </w:pPr>
    <w:rPr>
      <w:iCs w:val="0"/>
      <w:color w:val="auto"/>
      <w:kern w:val="2"/>
      <w:lang w:val="en-US"/>
    </w:rPr>
  </w:style>
  <w:style w:type="paragraph" w:customStyle="1" w:styleId="h-normal">
    <w:name w:val="h-normal"/>
    <w:basedOn w:val="a0"/>
    <w:autoRedefine/>
    <w:rsid w:val="008637BC"/>
    <w:pPr>
      <w:autoSpaceDE/>
      <w:autoSpaceDN/>
      <w:adjustRightInd/>
    </w:pPr>
    <w:rPr>
      <w:iCs w:val="0"/>
      <w:color w:val="auto"/>
      <w:kern w:val="2"/>
      <w:lang w:val="en-US"/>
    </w:rPr>
  </w:style>
  <w:style w:type="paragraph" w:styleId="22">
    <w:name w:val="Body Text 2"/>
    <w:basedOn w:val="a0"/>
    <w:rsid w:val="00412D38"/>
    <w:pPr>
      <w:spacing w:after="120" w:line="480" w:lineRule="auto"/>
    </w:pPr>
  </w:style>
  <w:style w:type="paragraph" w:customStyle="1" w:styleId="CharChar1CharCharCharCharCharCharCharCharCharCharCharCharCharCharCharCharCharChar">
    <w:name w:val="Char Char1 Char Char Char Char Char Char Char Char Char Char Char Char Char Char Char Char Char Char"/>
    <w:basedOn w:val="a0"/>
    <w:autoRedefine/>
    <w:rsid w:val="00064154"/>
    <w:pPr>
      <w:autoSpaceDE/>
      <w:autoSpaceDN/>
      <w:adjustRightInd/>
      <w:jc w:val="left"/>
    </w:pPr>
    <w:rPr>
      <w:iCs w:val="0"/>
      <w:color w:val="auto"/>
      <w:kern w:val="2"/>
      <w:lang w:val="en-US"/>
    </w:rPr>
  </w:style>
  <w:style w:type="paragraph" w:customStyle="1" w:styleId="12">
    <w:name w:val="缺省文本:1"/>
    <w:basedOn w:val="a0"/>
    <w:rsid w:val="00C50807"/>
    <w:pPr>
      <w:spacing w:line="240" w:lineRule="auto"/>
      <w:jc w:val="left"/>
    </w:pPr>
    <w:rPr>
      <w:rFonts w:ascii="Times New Roman" w:hAnsi="Times New Roman"/>
      <w:iCs w:val="0"/>
      <w:color w:val="auto"/>
      <w:sz w:val="24"/>
      <w:lang w:val="en-US"/>
    </w:rPr>
  </w:style>
  <w:style w:type="paragraph" w:customStyle="1" w:styleId="CharCharCharCharCharCharCharCharCharCharCharChar1CharCharChar1CharCharCharCharCharCharCharCharCharCharCharCharCharCharCharCharCharChar1CharCharCharChar">
    <w:name w:val="Char Char Char Char Char Char Char Char Char Char Char Char1 Char Char Char1 Char Char Char Char Char Char Char Char Char Char Char Char Char Char Char Char Char Char1 Char Char Char Char"/>
    <w:basedOn w:val="a0"/>
    <w:autoRedefine/>
    <w:rsid w:val="00C50807"/>
    <w:pPr>
      <w:keepNext/>
      <w:adjustRightInd/>
      <w:spacing w:before="40" w:after="40" w:line="240" w:lineRule="auto"/>
      <w:jc w:val="center"/>
    </w:pPr>
    <w:rPr>
      <w:rFonts w:ascii="Times New Roman" w:eastAsia="仿宋_GB2312"/>
      <w:iCs w:val="0"/>
      <w:color w:val="auto"/>
      <w:kern w:val="2"/>
      <w:sz w:val="24"/>
      <w:szCs w:val="21"/>
      <w:lang w:val="en-US"/>
    </w:rPr>
  </w:style>
  <w:style w:type="table" w:styleId="af9">
    <w:name w:val="Table Theme"/>
    <w:basedOn w:val="a2"/>
    <w:rsid w:val="00F637C2"/>
    <w:pPr>
      <w:widowControl w:val="0"/>
      <w:autoSpaceDE w:val="0"/>
      <w:autoSpaceDN w:val="0"/>
      <w:adjustRightInd w:val="0"/>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样式1"/>
    <w:basedOn w:val="5"/>
    <w:rsid w:val="00A80EF8"/>
  </w:style>
  <w:style w:type="paragraph" w:customStyle="1" w:styleId="CharCharCharCharCharCharCharCharCharChar0">
    <w:name w:val="样式  Char Char Char Char Char Char Char Char Char Char + 首行缩进:  0..."/>
    <w:basedOn w:val="CharCharCharCharCharCharCharCharCharChar"/>
    <w:next w:val="91"/>
    <w:rsid w:val="00A80EF8"/>
    <w:pPr>
      <w:ind w:firstLineChars="50" w:firstLine="110"/>
    </w:pPr>
    <w:rPr>
      <w:rFonts w:cs="宋体"/>
      <w:szCs w:val="20"/>
    </w:rPr>
  </w:style>
  <w:style w:type="paragraph" w:styleId="91">
    <w:name w:val="index 9"/>
    <w:basedOn w:val="a0"/>
    <w:next w:val="a0"/>
    <w:autoRedefine/>
    <w:semiHidden/>
    <w:rsid w:val="00A80EF8"/>
    <w:pPr>
      <w:ind w:leftChars="1600" w:left="1600"/>
    </w:pPr>
  </w:style>
  <w:style w:type="paragraph" w:customStyle="1" w:styleId="4h4h41h42h43h44h45h411h421h431h441h46h47h48h">
    <w:name w:val="样式 标题 4h4h41h42h43h44h45h411h421h431h441h46h47h48h..."/>
    <w:basedOn w:val="5"/>
    <w:rsid w:val="000C6D53"/>
    <w:rPr>
      <w:rFonts w:cs="宋体"/>
      <w:iCs w:val="0"/>
      <w:kern w:val="2"/>
    </w:rPr>
  </w:style>
  <w:style w:type="paragraph" w:customStyle="1" w:styleId="4h4h41h42h43h44h45h411h421h431h441h46h47h48h1">
    <w:name w:val="样式 标题 4h4h41h42h43h44h45h411h421h431h441h46h47h48h...1"/>
    <w:basedOn w:val="5"/>
    <w:rsid w:val="00C16220"/>
    <w:rPr>
      <w:iCs w:val="0"/>
      <w:kern w:val="2"/>
    </w:rPr>
  </w:style>
  <w:style w:type="paragraph" w:customStyle="1" w:styleId="4h4h41h42h43h44h45h411h421h431h441h46h47h48h2">
    <w:name w:val="样式 标题 4h4h41h42h43h44h45h411h421h431h441h46h47h48h...2"/>
    <w:basedOn w:val="40"/>
    <w:next w:val="5"/>
    <w:rsid w:val="00C16220"/>
    <w:pPr>
      <w:ind w:left="0" w:firstLine="0"/>
    </w:pPr>
    <w:rPr>
      <w:rFonts w:cs="宋体"/>
      <w:iCs w:val="0"/>
      <w:kern w:val="2"/>
    </w:rPr>
  </w:style>
  <w:style w:type="paragraph" w:customStyle="1" w:styleId="4h4h41h42h43h44h45h411h421h431h441h46h47h48h3">
    <w:name w:val="样式 标题 4h4h41h42h43h44h45h411h421h431h441h46h47h48h...3"/>
    <w:basedOn w:val="5"/>
    <w:rsid w:val="00C16220"/>
    <w:rPr>
      <w:iCs w:val="0"/>
      <w:kern w:val="2"/>
    </w:rPr>
  </w:style>
  <w:style w:type="paragraph" w:styleId="afa">
    <w:name w:val="List Paragraph"/>
    <w:basedOn w:val="a0"/>
    <w:link w:val="Char5"/>
    <w:uiPriority w:val="34"/>
    <w:qFormat/>
    <w:rsid w:val="00590074"/>
    <w:pPr>
      <w:ind w:firstLineChars="200" w:firstLine="420"/>
    </w:pPr>
  </w:style>
  <w:style w:type="paragraph" w:customStyle="1" w:styleId="BaosteelNarrativeNumbering">
    <w:name w:val="Baosteel Narrative Numbering"/>
    <w:basedOn w:val="a0"/>
    <w:autoRedefine/>
    <w:rsid w:val="00D443C8"/>
    <w:pPr>
      <w:numPr>
        <w:numId w:val="7"/>
      </w:numPr>
      <w:autoSpaceDE/>
      <w:autoSpaceDN/>
      <w:adjustRightInd/>
    </w:pPr>
    <w:rPr>
      <w:iCs w:val="0"/>
      <w:color w:val="auto"/>
      <w:kern w:val="2"/>
      <w:sz w:val="21"/>
      <w:lang w:val="en-US"/>
    </w:rPr>
  </w:style>
  <w:style w:type="paragraph" w:customStyle="1" w:styleId="CharChar1CharCharCharCharCharCharCharCharCharCharCharCharCharCharCharCharCharChar1CharCharCharChar1CharCharCharCharCharCharCharCharCharCharCharChar">
    <w:name w:val="Char Char1 Char Char Char Char Char Char Char Char Char Char Char Char Char Char Char Char Char Char1 Char Char Char Char1 Char Char Char Char Char Char Char Char Char Char Char Char"/>
    <w:basedOn w:val="a0"/>
    <w:autoRedefine/>
    <w:rsid w:val="00D26003"/>
    <w:pPr>
      <w:autoSpaceDE/>
      <w:autoSpaceDN/>
      <w:adjustRightInd/>
      <w:jc w:val="left"/>
    </w:pPr>
    <w:rPr>
      <w:iCs w:val="0"/>
      <w:color w:val="auto"/>
      <w:kern w:val="2"/>
      <w:lang w:val="en-US"/>
    </w:rPr>
  </w:style>
  <w:style w:type="paragraph" w:customStyle="1" w:styleId="llf-text-level-3">
    <w:name w:val="llf-text-level-3"/>
    <w:basedOn w:val="a0"/>
    <w:rsid w:val="00AC1D8A"/>
    <w:pPr>
      <w:widowControl/>
      <w:autoSpaceDE/>
      <w:autoSpaceDN/>
      <w:adjustRightInd/>
      <w:spacing w:before="100" w:after="100" w:line="240" w:lineRule="auto"/>
      <w:ind w:left="720" w:firstLineChars="200" w:firstLine="420"/>
    </w:pPr>
    <w:rPr>
      <w:rFonts w:ascii="Arial" w:hAnsi="Arial" w:cs="宋体"/>
      <w:iCs w:val="0"/>
      <w:sz w:val="21"/>
      <w:szCs w:val="20"/>
      <w:lang w:val="en-GB" w:eastAsia="en-US"/>
    </w:rPr>
  </w:style>
  <w:style w:type="paragraph" w:customStyle="1" w:styleId="afb">
    <w:name w:val="文档注释"/>
    <w:basedOn w:val="a0"/>
    <w:rsid w:val="00715BF1"/>
    <w:pPr>
      <w:autoSpaceDE/>
      <w:autoSpaceDN/>
      <w:adjustRightInd/>
    </w:pPr>
    <w:rPr>
      <w:rFonts w:ascii="Times New Roman" w:hAnsi="Times New Roman"/>
      <w:iCs w:val="0"/>
      <w:color w:val="0000FF"/>
      <w:kern w:val="2"/>
      <w:sz w:val="21"/>
      <w:lang w:val="en-US"/>
    </w:rPr>
  </w:style>
  <w:style w:type="paragraph" w:customStyle="1" w:styleId="afc">
    <w:name w:val="注释"/>
    <w:basedOn w:val="a0"/>
    <w:rsid w:val="00715BF1"/>
    <w:pPr>
      <w:autoSpaceDE/>
      <w:autoSpaceDN/>
      <w:adjustRightInd/>
      <w:spacing w:line="240" w:lineRule="auto"/>
    </w:pPr>
    <w:rPr>
      <w:rFonts w:ascii="Times New Roman" w:hAnsi="Times New Roman"/>
      <w:iCs w:val="0"/>
      <w:color w:val="FF0000"/>
      <w:kern w:val="2"/>
      <w:sz w:val="21"/>
      <w:szCs w:val="20"/>
      <w:lang w:val="en-US"/>
    </w:rPr>
  </w:style>
  <w:style w:type="paragraph" w:styleId="afd">
    <w:name w:val="Plain Text"/>
    <w:basedOn w:val="a0"/>
    <w:link w:val="Char6"/>
    <w:uiPriority w:val="99"/>
    <w:unhideWhenUsed/>
    <w:rsid w:val="00DA4F8D"/>
    <w:pPr>
      <w:autoSpaceDE/>
      <w:autoSpaceDN/>
      <w:adjustRightInd/>
      <w:spacing w:line="240" w:lineRule="auto"/>
    </w:pPr>
    <w:rPr>
      <w:rFonts w:hAnsi="Courier New" w:cs="Courier New"/>
      <w:iCs w:val="0"/>
      <w:color w:val="auto"/>
      <w:kern w:val="2"/>
      <w:sz w:val="21"/>
      <w:szCs w:val="21"/>
      <w:lang w:val="en-US"/>
    </w:rPr>
  </w:style>
  <w:style w:type="character" w:customStyle="1" w:styleId="Char6">
    <w:name w:val="纯文本 Char"/>
    <w:basedOn w:val="a1"/>
    <w:link w:val="afd"/>
    <w:uiPriority w:val="99"/>
    <w:rsid w:val="00DA4F8D"/>
    <w:rPr>
      <w:rFonts w:hAnsi="Courier New" w:cs="Courier New"/>
      <w:sz w:val="21"/>
      <w:szCs w:val="21"/>
    </w:rPr>
  </w:style>
  <w:style w:type="paragraph" w:styleId="afe">
    <w:name w:val="Normal (Web)"/>
    <w:basedOn w:val="a0"/>
    <w:uiPriority w:val="99"/>
    <w:unhideWhenUsed/>
    <w:rsid w:val="00DA4F8D"/>
    <w:pPr>
      <w:widowControl/>
      <w:autoSpaceDE/>
      <w:autoSpaceDN/>
      <w:adjustRightInd/>
      <w:spacing w:before="100" w:beforeAutospacing="1" w:after="100" w:afterAutospacing="1" w:line="240" w:lineRule="auto"/>
      <w:ind w:firstLine="240"/>
      <w:jc w:val="left"/>
    </w:pPr>
    <w:rPr>
      <w:rFonts w:cs="宋体"/>
      <w:iCs w:val="0"/>
      <w:color w:val="auto"/>
      <w:sz w:val="24"/>
      <w:lang w:val="en-US"/>
    </w:rPr>
  </w:style>
  <w:style w:type="paragraph" w:customStyle="1" w:styleId="Numberedlist21">
    <w:name w:val="Numbered list 2.1"/>
    <w:basedOn w:val="1"/>
    <w:next w:val="a0"/>
    <w:rsid w:val="00E620F4"/>
    <w:pPr>
      <w:keepLines w:val="0"/>
      <w:widowControl/>
      <w:numPr>
        <w:ilvl w:val="1"/>
        <w:numId w:val="8"/>
      </w:numPr>
      <w:tabs>
        <w:tab w:val="clear" w:pos="992"/>
        <w:tab w:val="left" w:pos="720"/>
      </w:tabs>
      <w:autoSpaceDE/>
      <w:autoSpaceDN/>
      <w:spacing w:before="240" w:after="60" w:line="240" w:lineRule="auto"/>
      <w:ind w:left="720" w:hanging="720"/>
      <w:jc w:val="left"/>
    </w:pPr>
    <w:rPr>
      <w:rFonts w:ascii="Arial" w:hAnsi="Arial"/>
      <w:bCs w:val="0"/>
      <w:iCs w:val="0"/>
      <w:color w:val="auto"/>
      <w:kern w:val="28"/>
      <w:sz w:val="28"/>
      <w:szCs w:val="20"/>
      <w:lang w:val="en-GB" w:eastAsia="en-US"/>
    </w:rPr>
  </w:style>
  <w:style w:type="paragraph" w:customStyle="1" w:styleId="StyleHeading2Left0cmHanging576ch">
    <w:name w:val="Style Heading 2 + Left:  0 cm Hanging:  5.76 ch"/>
    <w:basedOn w:val="2"/>
    <w:rsid w:val="00C8750D"/>
    <w:pPr>
      <w:keepLines w:val="0"/>
      <w:widowControl/>
      <w:numPr>
        <w:ilvl w:val="0"/>
        <w:numId w:val="9"/>
      </w:numPr>
      <w:tabs>
        <w:tab w:val="clear" w:pos="420"/>
        <w:tab w:val="num" w:pos="567"/>
      </w:tabs>
      <w:autoSpaceDE/>
      <w:autoSpaceDN/>
      <w:adjustRightInd/>
      <w:spacing w:before="240" w:after="60" w:line="240" w:lineRule="auto"/>
      <w:ind w:left="567" w:hanging="567"/>
      <w:jc w:val="left"/>
    </w:pPr>
    <w:rPr>
      <w:rFonts w:eastAsia="宋体" w:cs="宋体"/>
      <w:iCs w:val="0"/>
      <w:color w:val="auto"/>
      <w:sz w:val="24"/>
      <w:szCs w:val="20"/>
      <w:lang w:val="en-US" w:eastAsia="en-US"/>
    </w:rPr>
  </w:style>
  <w:style w:type="paragraph" w:styleId="a">
    <w:name w:val="List Bullet"/>
    <w:basedOn w:val="a0"/>
    <w:rsid w:val="00C8750D"/>
    <w:pPr>
      <w:numPr>
        <w:ilvl w:val="1"/>
        <w:numId w:val="9"/>
      </w:numPr>
      <w:tabs>
        <w:tab w:val="clear" w:pos="840"/>
        <w:tab w:val="num" w:pos="420"/>
      </w:tabs>
      <w:autoSpaceDE/>
      <w:autoSpaceDN/>
      <w:adjustRightInd/>
      <w:ind w:left="420"/>
    </w:pPr>
    <w:rPr>
      <w:rFonts w:ascii="Times New Roman" w:hAnsi="Times New Roman"/>
      <w:iCs w:val="0"/>
      <w:color w:val="auto"/>
      <w:kern w:val="2"/>
      <w:sz w:val="21"/>
      <w:lang w:val="en-US"/>
    </w:rPr>
  </w:style>
  <w:style w:type="paragraph" w:styleId="20">
    <w:name w:val="List Bullet 2"/>
    <w:basedOn w:val="a0"/>
    <w:rsid w:val="00C8750D"/>
    <w:pPr>
      <w:numPr>
        <w:ilvl w:val="3"/>
        <w:numId w:val="9"/>
      </w:numPr>
      <w:tabs>
        <w:tab w:val="clear" w:pos="1680"/>
        <w:tab w:val="num" w:pos="840"/>
      </w:tabs>
      <w:autoSpaceDE/>
      <w:autoSpaceDN/>
      <w:adjustRightInd/>
      <w:ind w:left="840"/>
    </w:pPr>
    <w:rPr>
      <w:rFonts w:ascii="Times New Roman" w:hAnsi="Times New Roman"/>
      <w:iCs w:val="0"/>
      <w:color w:val="auto"/>
      <w:kern w:val="2"/>
      <w:sz w:val="21"/>
      <w:lang w:val="en-US"/>
    </w:rPr>
  </w:style>
  <w:style w:type="character" w:customStyle="1" w:styleId="Char4">
    <w:name w:val="批注文字 Char"/>
    <w:basedOn w:val="a1"/>
    <w:link w:val="af6"/>
    <w:uiPriority w:val="99"/>
    <w:rsid w:val="0084474E"/>
    <w:rPr>
      <w:iCs/>
      <w:color w:val="000000"/>
      <w:lang w:val="zh-CN"/>
    </w:rPr>
  </w:style>
  <w:style w:type="numbering" w:customStyle="1" w:styleId="31">
    <w:name w:val="样式 编号3"/>
    <w:basedOn w:val="a3"/>
    <w:next w:val="a3"/>
    <w:rsid w:val="002C1F50"/>
    <w:pPr>
      <w:numPr>
        <w:numId w:val="11"/>
      </w:numPr>
    </w:pPr>
  </w:style>
  <w:style w:type="paragraph" w:customStyle="1" w:styleId="80">
    <w:name w:val="样式8"/>
    <w:basedOn w:val="5"/>
    <w:rsid w:val="002C1F50"/>
    <w:pPr>
      <w:keepNext/>
      <w:keepLines/>
      <w:widowControl w:val="0"/>
      <w:numPr>
        <w:numId w:val="11"/>
      </w:numPr>
      <w:suppressAutoHyphens/>
      <w:spacing w:before="280" w:after="290" w:line="372" w:lineRule="auto"/>
      <w:jc w:val="both"/>
    </w:pPr>
    <w:rPr>
      <w:rFonts w:ascii="Times New Roman"/>
      <w:iCs w:val="0"/>
      <w:kern w:val="2"/>
    </w:rPr>
  </w:style>
  <w:style w:type="paragraph" w:customStyle="1" w:styleId="Numberedlist24">
    <w:name w:val="Numbered list 2.4"/>
    <w:basedOn w:val="40"/>
    <w:next w:val="a0"/>
    <w:rsid w:val="00871E29"/>
    <w:pPr>
      <w:keepLines w:val="0"/>
      <w:widowControl/>
      <w:numPr>
        <w:ilvl w:val="0"/>
        <w:numId w:val="12"/>
      </w:numPr>
      <w:tabs>
        <w:tab w:val="clear" w:pos="360"/>
        <w:tab w:val="left" w:pos="1080"/>
        <w:tab w:val="left" w:pos="1440"/>
        <w:tab w:val="left" w:pos="1800"/>
      </w:tabs>
      <w:spacing w:before="240" w:after="60" w:line="240" w:lineRule="auto"/>
      <w:ind w:left="0" w:firstLine="0"/>
      <w:jc w:val="left"/>
    </w:pPr>
    <w:rPr>
      <w:rFonts w:ascii="Arial" w:eastAsia="宋体"/>
      <w:b/>
      <w:iCs w:val="0"/>
      <w:sz w:val="20"/>
      <w:lang w:val="en-GB" w:eastAsia="en-US"/>
    </w:rPr>
  </w:style>
  <w:style w:type="paragraph" w:customStyle="1" w:styleId="Numberedlist31">
    <w:name w:val="Numbered list 3.1"/>
    <w:basedOn w:val="1"/>
    <w:next w:val="a0"/>
    <w:rsid w:val="00871E29"/>
    <w:pPr>
      <w:keepLines w:val="0"/>
      <w:widowControl/>
      <w:numPr>
        <w:ilvl w:val="1"/>
        <w:numId w:val="12"/>
      </w:numPr>
      <w:autoSpaceDE/>
      <w:autoSpaceDN/>
      <w:spacing w:before="240" w:after="60" w:line="240" w:lineRule="auto"/>
      <w:jc w:val="left"/>
    </w:pPr>
    <w:rPr>
      <w:rFonts w:ascii="Arial" w:hAnsi="Arial"/>
      <w:bCs w:val="0"/>
      <w:iCs w:val="0"/>
      <w:color w:val="auto"/>
      <w:kern w:val="28"/>
      <w:sz w:val="28"/>
      <w:szCs w:val="20"/>
      <w:lang w:val="en-GB" w:eastAsia="en-US"/>
    </w:rPr>
  </w:style>
  <w:style w:type="paragraph" w:customStyle="1" w:styleId="Numberedlist32">
    <w:name w:val="Numbered list 3.2"/>
    <w:basedOn w:val="2"/>
    <w:next w:val="a0"/>
    <w:rsid w:val="00871E29"/>
    <w:pPr>
      <w:keepLines w:val="0"/>
      <w:widowControl/>
      <w:numPr>
        <w:ilvl w:val="2"/>
        <w:numId w:val="12"/>
      </w:numPr>
      <w:tabs>
        <w:tab w:val="clear" w:pos="720"/>
        <w:tab w:val="num" w:pos="360"/>
      </w:tabs>
      <w:autoSpaceDE/>
      <w:autoSpaceDN/>
      <w:adjustRightInd/>
      <w:spacing w:before="240" w:after="60" w:line="240" w:lineRule="auto"/>
      <w:jc w:val="left"/>
    </w:pPr>
    <w:rPr>
      <w:rFonts w:eastAsia="宋体"/>
      <w:bCs w:val="0"/>
      <w:iCs w:val="0"/>
      <w:color w:val="auto"/>
      <w:sz w:val="24"/>
      <w:szCs w:val="20"/>
      <w:lang w:val="en-GB" w:eastAsia="en-US"/>
    </w:rPr>
  </w:style>
  <w:style w:type="paragraph" w:customStyle="1" w:styleId="aff">
    <w:name w:val="表格标题"/>
    <w:basedOn w:val="a0"/>
    <w:autoRedefine/>
    <w:rsid w:val="00CB2BFC"/>
    <w:pPr>
      <w:autoSpaceDE/>
      <w:autoSpaceDN/>
      <w:adjustRightInd/>
      <w:spacing w:line="288" w:lineRule="auto"/>
      <w:jc w:val="center"/>
    </w:pPr>
    <w:rPr>
      <w:rFonts w:ascii="Arial" w:hAnsi="Arial"/>
      <w:b/>
      <w:iCs w:val="0"/>
      <w:color w:val="auto"/>
      <w:kern w:val="2"/>
      <w:sz w:val="21"/>
      <w:szCs w:val="21"/>
      <w:lang w:val="en-US"/>
    </w:rPr>
  </w:style>
  <w:style w:type="paragraph" w:customStyle="1" w:styleId="aff0">
    <w:name w:val="封面主标题"/>
    <w:basedOn w:val="a0"/>
    <w:autoRedefine/>
    <w:rsid w:val="00CB2BFC"/>
    <w:pPr>
      <w:autoSpaceDE/>
      <w:autoSpaceDN/>
      <w:adjustRightInd/>
      <w:spacing w:line="288" w:lineRule="auto"/>
      <w:jc w:val="center"/>
    </w:pPr>
    <w:rPr>
      <w:rFonts w:ascii="Arial" w:hAnsi="Arial" w:cs="宋体"/>
      <w:b/>
      <w:bCs/>
      <w:iCs w:val="0"/>
      <w:color w:val="auto"/>
      <w:kern w:val="2"/>
      <w:sz w:val="36"/>
      <w:szCs w:val="20"/>
      <w:lang w:val="en-US"/>
    </w:rPr>
  </w:style>
  <w:style w:type="paragraph" w:customStyle="1" w:styleId="aff1">
    <w:name w:val="封面正文"/>
    <w:basedOn w:val="a0"/>
    <w:autoRedefine/>
    <w:rsid w:val="00CB2BFC"/>
    <w:pPr>
      <w:autoSpaceDE/>
      <w:autoSpaceDN/>
      <w:adjustRightInd/>
      <w:spacing w:line="288" w:lineRule="auto"/>
      <w:jc w:val="left"/>
    </w:pPr>
    <w:rPr>
      <w:rFonts w:ascii="Arial" w:hAnsi="Arial" w:cs="宋体"/>
      <w:iCs w:val="0"/>
      <w:color w:val="auto"/>
      <w:kern w:val="2"/>
      <w:sz w:val="30"/>
      <w:szCs w:val="30"/>
      <w:lang w:val="en-US"/>
    </w:rPr>
  </w:style>
  <w:style w:type="paragraph" w:customStyle="1" w:styleId="aff2">
    <w:name w:val="封面副标题"/>
    <w:basedOn w:val="a0"/>
    <w:next w:val="aff1"/>
    <w:autoRedefine/>
    <w:rsid w:val="00FB0C36"/>
    <w:pPr>
      <w:autoSpaceDE/>
      <w:autoSpaceDN/>
      <w:adjustRightInd/>
      <w:spacing w:line="288" w:lineRule="auto"/>
      <w:jc w:val="center"/>
    </w:pPr>
    <w:rPr>
      <w:rFonts w:ascii="黑体" w:eastAsia="黑体" w:hAnsi="黑体" w:cs="宋体"/>
      <w:b/>
      <w:bCs/>
      <w:iCs w:val="0"/>
      <w:color w:val="000080"/>
      <w:kern w:val="2"/>
      <w:sz w:val="44"/>
      <w:szCs w:val="44"/>
      <w:lang w:val="en-US"/>
    </w:rPr>
  </w:style>
  <w:style w:type="paragraph" w:customStyle="1" w:styleId="aff3">
    <w:name w:val="表格正文"/>
    <w:basedOn w:val="a0"/>
    <w:autoRedefine/>
    <w:rsid w:val="00CB2BFC"/>
    <w:pPr>
      <w:autoSpaceDE/>
      <w:autoSpaceDN/>
      <w:adjustRightInd/>
      <w:spacing w:line="240" w:lineRule="auto"/>
      <w:jc w:val="left"/>
    </w:pPr>
    <w:rPr>
      <w:rFonts w:ascii="Arial" w:hAnsi="Arial"/>
      <w:iCs w:val="0"/>
      <w:color w:val="auto"/>
      <w:kern w:val="2"/>
      <w:sz w:val="21"/>
      <w:szCs w:val="21"/>
      <w:lang w:val="en-US"/>
    </w:rPr>
  </w:style>
  <w:style w:type="paragraph" w:customStyle="1" w:styleId="TableSmHeading">
    <w:name w:val="Table_Sm_Heading"/>
    <w:basedOn w:val="a0"/>
    <w:rsid w:val="00CF2450"/>
    <w:pPr>
      <w:keepNext/>
      <w:keepLines/>
      <w:widowControl/>
      <w:autoSpaceDE/>
      <w:autoSpaceDN/>
      <w:adjustRightInd/>
      <w:spacing w:before="60" w:after="40" w:line="240" w:lineRule="auto"/>
      <w:jc w:val="left"/>
    </w:pPr>
    <w:rPr>
      <w:rFonts w:ascii="Arial" w:hAnsi="Arial"/>
      <w:b/>
      <w:iCs w:val="0"/>
      <w:color w:val="auto"/>
      <w:sz w:val="16"/>
      <w:szCs w:val="20"/>
      <w:lang w:val="en-GB" w:eastAsia="en-US"/>
    </w:rPr>
  </w:style>
  <w:style w:type="character" w:customStyle="1" w:styleId="Char2">
    <w:name w:val="页脚 Char"/>
    <w:aliases w:val="footer odd Char,proposal text Char"/>
    <w:basedOn w:val="a1"/>
    <w:link w:val="ab"/>
    <w:uiPriority w:val="99"/>
    <w:rsid w:val="00CF2450"/>
    <w:rPr>
      <w:rFonts w:ascii="Book Antiqua" w:eastAsia="PMingLiU" w:hAnsi="Book Antiqua"/>
      <w:iCs/>
      <w:sz w:val="22"/>
      <w:lang w:eastAsia="zh-TW"/>
    </w:rPr>
  </w:style>
  <w:style w:type="character" w:customStyle="1" w:styleId="Char0">
    <w:name w:val="页眉 Char"/>
    <w:aliases w:val="Alt Header Char,ho Char,header odd Char,ContentsHeader Char"/>
    <w:basedOn w:val="a1"/>
    <w:link w:val="aa"/>
    <w:uiPriority w:val="99"/>
    <w:rsid w:val="00CF2450"/>
    <w:rPr>
      <w:rFonts w:ascii="Book Antiqua" w:eastAsia="PMingLiU" w:hAnsi="Book Antiqua"/>
      <w:iCs/>
      <w:sz w:val="22"/>
      <w:lang w:eastAsia="zh-TW"/>
    </w:rPr>
  </w:style>
  <w:style w:type="paragraph" w:customStyle="1" w:styleId="aff4">
    <w:name w:val="样式－正文"/>
    <w:basedOn w:val="a0"/>
    <w:autoRedefine/>
    <w:rsid w:val="00DC0B87"/>
    <w:pPr>
      <w:autoSpaceDE/>
      <w:autoSpaceDN/>
      <w:adjustRightInd/>
      <w:ind w:firstLineChars="200" w:firstLine="420"/>
    </w:pPr>
    <w:rPr>
      <w:rFonts w:ascii="Times New Roman" w:hAnsi="Times New Roman"/>
      <w:iCs w:val="0"/>
      <w:color w:val="auto"/>
      <w:kern w:val="2"/>
      <w:sz w:val="21"/>
      <w:lang w:val="en-US"/>
    </w:rPr>
  </w:style>
  <w:style w:type="paragraph" w:customStyle="1" w:styleId="xl27">
    <w:name w:val="xl27"/>
    <w:basedOn w:val="a0"/>
    <w:rsid w:val="00BA182B"/>
    <w:pPr>
      <w:widowControl/>
      <w:pBdr>
        <w:bottom w:val="single" w:sz="4" w:space="0" w:color="auto"/>
        <w:right w:val="single" w:sz="4" w:space="0" w:color="auto"/>
      </w:pBdr>
      <w:autoSpaceDE/>
      <w:autoSpaceDN/>
      <w:adjustRightInd/>
      <w:spacing w:before="100" w:beforeAutospacing="1" w:after="100" w:afterAutospacing="1" w:line="240" w:lineRule="auto"/>
      <w:textAlignment w:val="top"/>
    </w:pPr>
    <w:rPr>
      <w:rFonts w:ascii="Times New Roman" w:hAnsi="Times New Roman"/>
      <w:iCs w:val="0"/>
      <w:color w:val="auto"/>
      <w:sz w:val="24"/>
      <w:lang w:val="en-US"/>
    </w:rPr>
  </w:style>
  <w:style w:type="paragraph" w:customStyle="1" w:styleId="aff5">
    <w:name w:val="文档段落"/>
    <w:basedOn w:val="a0"/>
    <w:link w:val="Char7"/>
    <w:qFormat/>
    <w:rsid w:val="00AD1CF1"/>
    <w:pPr>
      <w:autoSpaceDE/>
      <w:autoSpaceDN/>
      <w:adjustRightInd/>
      <w:ind w:firstLineChars="200" w:firstLine="480"/>
    </w:pPr>
    <w:rPr>
      <w:rFonts w:ascii="Times New Roman" w:hAnsi="Times New Roman"/>
      <w:iCs w:val="0"/>
      <w:color w:val="auto"/>
      <w:kern w:val="2"/>
      <w:sz w:val="21"/>
    </w:rPr>
  </w:style>
  <w:style w:type="character" w:customStyle="1" w:styleId="Char7">
    <w:name w:val="文档段落 Char"/>
    <w:basedOn w:val="a1"/>
    <w:link w:val="aff5"/>
    <w:rsid w:val="00AD1CF1"/>
    <w:rPr>
      <w:kern w:val="2"/>
      <w:sz w:val="21"/>
      <w:szCs w:val="24"/>
      <w:lang w:val="zh-CN"/>
    </w:rPr>
  </w:style>
  <w:style w:type="numbering" w:styleId="111111">
    <w:name w:val="Outline List 1"/>
    <w:basedOn w:val="a3"/>
    <w:rsid w:val="005D2A7B"/>
    <w:pPr>
      <w:numPr>
        <w:numId w:val="13"/>
      </w:numPr>
    </w:pPr>
  </w:style>
  <w:style w:type="paragraph" w:customStyle="1" w:styleId="4">
    <w:name w:val="4标题"/>
    <w:basedOn w:val="40"/>
    <w:link w:val="4Char"/>
    <w:qFormat/>
    <w:rsid w:val="00110F0C"/>
    <w:pPr>
      <w:numPr>
        <w:numId w:val="14"/>
      </w:numPr>
      <w:spacing w:line="360" w:lineRule="auto"/>
    </w:pPr>
    <w:rPr>
      <w:rFonts w:ascii="Cambria" w:eastAsia="宋体" w:hAnsi="Cambria"/>
      <w:b/>
      <w:bCs/>
      <w:iCs w:val="0"/>
      <w:kern w:val="2"/>
      <w:szCs w:val="28"/>
    </w:rPr>
  </w:style>
  <w:style w:type="character" w:customStyle="1" w:styleId="4Char">
    <w:name w:val="4标题 Char"/>
    <w:basedOn w:val="a1"/>
    <w:link w:val="4"/>
    <w:rsid w:val="00110F0C"/>
    <w:rPr>
      <w:rFonts w:ascii="Cambria" w:hAnsi="Cambria"/>
      <w:b/>
      <w:bCs/>
      <w:kern w:val="2"/>
      <w:sz w:val="28"/>
      <w:szCs w:val="28"/>
    </w:rPr>
  </w:style>
  <w:style w:type="paragraph" w:customStyle="1" w:styleId="3">
    <w:name w:val="3标题"/>
    <w:basedOn w:val="30"/>
    <w:qFormat/>
    <w:rsid w:val="00110F0C"/>
    <w:pPr>
      <w:numPr>
        <w:numId w:val="14"/>
      </w:numPr>
      <w:autoSpaceDE/>
      <w:autoSpaceDN/>
      <w:adjustRightInd/>
      <w:spacing w:line="360" w:lineRule="auto"/>
    </w:pPr>
    <w:rPr>
      <w:rFonts w:ascii="Calibri" w:hAnsi="Calibri"/>
      <w:iCs w:val="0"/>
      <w:color w:val="auto"/>
      <w:kern w:val="2"/>
      <w:sz w:val="32"/>
      <w:lang w:val="en-US"/>
    </w:rPr>
  </w:style>
  <w:style w:type="paragraph" w:customStyle="1" w:styleId="15">
    <w:name w:val="正文（1.5 倍行距，缩进）"/>
    <w:basedOn w:val="a0"/>
    <w:rsid w:val="00054D14"/>
    <w:pPr>
      <w:widowControl/>
      <w:autoSpaceDE/>
      <w:autoSpaceDN/>
      <w:adjustRightInd/>
      <w:ind w:firstLineChars="200" w:firstLine="200"/>
    </w:pPr>
    <w:rPr>
      <w:rFonts w:ascii="Times New Roman" w:hAnsi="Times New Roman" w:cs="宋体"/>
      <w:iCs w:val="0"/>
      <w:color w:val="auto"/>
      <w:sz w:val="24"/>
      <w:szCs w:val="20"/>
      <w:lang w:val="en-US"/>
    </w:rPr>
  </w:style>
  <w:style w:type="paragraph" w:customStyle="1" w:styleId="aff6">
    <w:name w:val="正文无编号"/>
    <w:basedOn w:val="a0"/>
    <w:qFormat/>
    <w:rsid w:val="00054D14"/>
    <w:pPr>
      <w:autoSpaceDE/>
      <w:autoSpaceDN/>
      <w:adjustRightInd/>
      <w:ind w:firstLineChars="200" w:firstLine="480"/>
    </w:pPr>
    <w:rPr>
      <w:iCs w:val="0"/>
      <w:color w:val="auto"/>
      <w:kern w:val="2"/>
      <w:sz w:val="24"/>
      <w:lang w:val="en-US"/>
    </w:rPr>
  </w:style>
  <w:style w:type="character" w:styleId="aff7">
    <w:name w:val="Strong"/>
    <w:basedOn w:val="a1"/>
    <w:uiPriority w:val="22"/>
    <w:qFormat/>
    <w:rsid w:val="002910C6"/>
    <w:rPr>
      <w:b/>
      <w:bCs/>
    </w:rPr>
  </w:style>
  <w:style w:type="character" w:customStyle="1" w:styleId="Char5">
    <w:name w:val="列出段落 Char"/>
    <w:link w:val="afa"/>
    <w:uiPriority w:val="34"/>
    <w:locked/>
    <w:rsid w:val="007047DB"/>
    <w:rPr>
      <w:rFonts w:ascii="宋体" w:hAnsi="宋体"/>
      <w:iCs/>
      <w:color w:val="000000"/>
      <w:sz w:val="22"/>
      <w:szCs w:val="24"/>
      <w:lang w:val="zh-CN"/>
    </w:rPr>
  </w:style>
  <w:style w:type="character" w:customStyle="1" w:styleId="Char8">
    <w:name w:val="标准段落 Char"/>
    <w:basedOn w:val="a1"/>
    <w:link w:val="aff8"/>
    <w:locked/>
    <w:rsid w:val="009C285D"/>
    <w:rPr>
      <w:rFonts w:ascii="宋体" w:hAnsi="宋体"/>
    </w:rPr>
  </w:style>
  <w:style w:type="paragraph" w:customStyle="1" w:styleId="aff8">
    <w:name w:val="标准段落"/>
    <w:basedOn w:val="a0"/>
    <w:link w:val="Char8"/>
    <w:rsid w:val="009C285D"/>
    <w:pPr>
      <w:widowControl/>
      <w:autoSpaceDE/>
      <w:autoSpaceDN/>
      <w:adjustRightInd/>
      <w:spacing w:line="240" w:lineRule="auto"/>
      <w:ind w:firstLine="560"/>
    </w:pPr>
    <w:rPr>
      <w:iCs w:val="0"/>
      <w:color w:val="auto"/>
      <w:sz w:val="20"/>
      <w:szCs w:val="20"/>
      <w:lang w:val="en-US"/>
    </w:rPr>
  </w:style>
  <w:style w:type="paragraph" w:customStyle="1" w:styleId="QB">
    <w:name w:val="QB前言正文"/>
    <w:basedOn w:val="a0"/>
    <w:rsid w:val="00D46C11"/>
    <w:pPr>
      <w:widowControl/>
      <w:adjustRightInd/>
      <w:ind w:firstLineChars="200" w:firstLine="200"/>
    </w:pPr>
    <w:rPr>
      <w:rFonts w:hAnsi="Times New Roman"/>
      <w:iCs w:val="0"/>
      <w:noProof/>
      <w:color w:val="auto"/>
      <w:sz w:val="24"/>
      <w:lang w:val="en-US"/>
    </w:rPr>
  </w:style>
  <w:style w:type="character" w:customStyle="1" w:styleId="2Char">
    <w:name w:val="标题 2 Char"/>
    <w:aliases w:val="h2 Char,Attribute Heading 2 Char,h21 Char,Attribute Heading 21 Char,h22 Char,h23 Char,h24 Char,h25 Char,h26 Char,Attribute Heading 22 Char,h27 Char,Attribute Heading 23 Char,h28 Char,Attribute Heading 24 Char,h29 Char,h210 Char,h211 Char"/>
    <w:basedOn w:val="a1"/>
    <w:link w:val="2"/>
    <w:rsid w:val="00802EC0"/>
    <w:rPr>
      <w:rFonts w:ascii="Arial" w:eastAsia="黑体" w:hAnsi="Arial"/>
      <w:b/>
      <w:bCs/>
      <w:iCs/>
      <w:color w:val="000000"/>
      <w:sz w:val="30"/>
      <w:szCs w:val="32"/>
      <w:lang w:val="zh-CN"/>
    </w:rPr>
  </w:style>
  <w:style w:type="character" w:customStyle="1" w:styleId="3Char">
    <w:name w:val="标题 3 Char"/>
    <w:aliases w:val="h3 Char,h31 Char,h32 Char,h33 Char,h34 Char,h35 Char,h36 Char,h311 Char,h321 Char,h331 Char,h341 Char,h351 Char,h37 Char,h312 Char,h322 Char,h332 Char,h342 Char,h352 Char,h361 Char,h3111 Char,h3211 Char,h3311 Char,h3411 Char,h3511 Char"/>
    <w:basedOn w:val="a1"/>
    <w:link w:val="30"/>
    <w:rsid w:val="00C269FF"/>
    <w:rPr>
      <w:rFonts w:ascii="宋体" w:hAnsi="宋体"/>
      <w:b/>
      <w:bCs/>
      <w:iCs/>
      <w:color w:val="000000"/>
      <w:sz w:val="28"/>
      <w:szCs w:val="32"/>
      <w:lang w:val="zh-CN"/>
    </w:rPr>
  </w:style>
  <w:style w:type="paragraph" w:customStyle="1" w:styleId="115">
    <w:name w:val="样式 标题 1 + 行距: 1.5 倍行距"/>
    <w:basedOn w:val="1"/>
    <w:autoRedefine/>
    <w:rsid w:val="007D3E5F"/>
    <w:pPr>
      <w:numPr>
        <w:numId w:val="0"/>
      </w:numPr>
      <w:autoSpaceDE/>
      <w:autoSpaceDN/>
      <w:spacing w:line="360" w:lineRule="auto"/>
    </w:pPr>
    <w:rPr>
      <w:rFonts w:ascii="Times New Roman" w:hAnsi="Times New Roman" w:cs="宋体"/>
      <w:iCs w:val="0"/>
      <w:color w:val="auto"/>
      <w:sz w:val="44"/>
      <w:szCs w:val="20"/>
      <w:lang w:val="en-US"/>
    </w:rPr>
  </w:style>
  <w:style w:type="character" w:customStyle="1" w:styleId="Char">
    <w:name w:val="正文文本 Char"/>
    <w:basedOn w:val="a1"/>
    <w:link w:val="a6"/>
    <w:uiPriority w:val="99"/>
    <w:rsid w:val="00AE7F13"/>
    <w:rPr>
      <w:rFonts w:ascii="宋体" w:eastAsia="PMingLiU"/>
      <w:iCs/>
      <w:color w:val="000000"/>
      <w:lang w:val="en-GB" w:eastAsia="en-US"/>
    </w:rPr>
  </w:style>
  <w:style w:type="paragraph" w:customStyle="1" w:styleId="14">
    <w:name w:val="列出段落1"/>
    <w:basedOn w:val="a0"/>
    <w:uiPriority w:val="34"/>
    <w:qFormat/>
    <w:rsid w:val="00FD0FAE"/>
    <w:pPr>
      <w:autoSpaceDE/>
      <w:autoSpaceDN/>
      <w:adjustRightInd/>
      <w:spacing w:line="240" w:lineRule="auto"/>
      <w:ind w:firstLineChars="200" w:firstLine="420"/>
    </w:pPr>
    <w:rPr>
      <w:rFonts w:ascii="Calibri" w:hAnsi="Calibri"/>
      <w:iCs w:val="0"/>
      <w:color w:val="auto"/>
      <w:kern w:val="2"/>
      <w:sz w:val="21"/>
      <w:szCs w:val="22"/>
      <w:lang w:val="en-US"/>
    </w:rPr>
  </w:style>
  <w:style w:type="paragraph" w:customStyle="1" w:styleId="aff9">
    <w:name w:val="正文内容"/>
    <w:basedOn w:val="a0"/>
    <w:link w:val="Char9"/>
    <w:rsid w:val="00FD1093"/>
    <w:pPr>
      <w:autoSpaceDE/>
      <w:autoSpaceDN/>
      <w:adjustRightInd/>
      <w:ind w:firstLineChars="200" w:firstLine="480"/>
    </w:pPr>
    <w:rPr>
      <w:rFonts w:ascii="Times New Roman" w:hAnsi="Times New Roman" w:cs="宋体"/>
      <w:iCs w:val="0"/>
      <w:color w:val="auto"/>
      <w:kern w:val="2"/>
      <w:sz w:val="24"/>
      <w:szCs w:val="20"/>
      <w:lang w:val="en-US"/>
    </w:rPr>
  </w:style>
  <w:style w:type="character" w:customStyle="1" w:styleId="Char9">
    <w:name w:val="正文内容 Char"/>
    <w:link w:val="aff9"/>
    <w:rsid w:val="00FD1093"/>
    <w:rPr>
      <w:rFonts w:cs="宋体"/>
      <w:kern w:val="2"/>
      <w:sz w:val="24"/>
    </w:rPr>
  </w:style>
  <w:style w:type="character" w:customStyle="1" w:styleId="5Char">
    <w:name w:val="标题 5 Char"/>
    <w:aliases w:val="H5 Char,PIM 5 Char,Block Label Char,dash Char,ds Char,dd Char,h5 Char,口 Char,口1 Char,口2 Char,Roman list Char,heading 5 Char,l5+toc5 Char,Numbered Sub-list Char,一 Char,正文五级标题 Char,Heading5 Char,l5 Char,Alt+5 Char,标题 5(ALT+5) Char,第四层条 Char"/>
    <w:basedOn w:val="a1"/>
    <w:link w:val="5"/>
    <w:rsid w:val="005C5355"/>
    <w:rPr>
      <w:rFonts w:ascii="黑体" w:eastAsia="黑体" w:hAnsi="黑体"/>
      <w:bCs/>
      <w:iCs/>
      <w:sz w:val="24"/>
      <w:szCs w:val="24"/>
    </w:rPr>
  </w:style>
  <w:style w:type="paragraph" w:customStyle="1" w:styleId="affa">
    <w:name w:val="图字"/>
    <w:basedOn w:val="a0"/>
    <w:link w:val="Chara"/>
    <w:qFormat/>
    <w:rsid w:val="00086F30"/>
    <w:pPr>
      <w:autoSpaceDE/>
      <w:autoSpaceDN/>
      <w:adjustRightInd/>
      <w:spacing w:line="240" w:lineRule="auto"/>
      <w:jc w:val="center"/>
    </w:pPr>
    <w:rPr>
      <w:rFonts w:ascii="Times New Roman" w:eastAsiaTheme="minorEastAsia" w:hAnsi="Times New Roman" w:cstheme="minorBidi"/>
      <w:iCs w:val="0"/>
      <w:color w:val="auto"/>
      <w:kern w:val="2"/>
      <w:sz w:val="18"/>
      <w:szCs w:val="18"/>
      <w:lang w:val="en-US"/>
    </w:rPr>
  </w:style>
  <w:style w:type="character" w:customStyle="1" w:styleId="Chara">
    <w:name w:val="图字 Char"/>
    <w:basedOn w:val="a1"/>
    <w:link w:val="affa"/>
    <w:rsid w:val="00086F30"/>
    <w:rPr>
      <w:rFonts w:eastAsiaTheme="minorEastAsia" w:cstheme="minorBidi"/>
      <w:kern w:val="2"/>
      <w:sz w:val="18"/>
      <w:szCs w:val="18"/>
    </w:rPr>
  </w:style>
  <w:style w:type="paragraph" w:customStyle="1" w:styleId="23">
    <w:name w:val="列出段落2"/>
    <w:basedOn w:val="a0"/>
    <w:rsid w:val="002C3B69"/>
    <w:pPr>
      <w:autoSpaceDE/>
      <w:autoSpaceDN/>
      <w:adjustRightInd/>
      <w:spacing w:line="240" w:lineRule="auto"/>
      <w:ind w:firstLineChars="200" w:firstLine="420"/>
    </w:pPr>
    <w:rPr>
      <w:rFonts w:ascii="Calibri" w:hAnsi="Calibri"/>
      <w:iCs w:val="0"/>
      <w:color w:val="auto"/>
      <w:kern w:val="2"/>
      <w:sz w:val="21"/>
      <w:szCs w:val="21"/>
      <w:lang w:val="en-US"/>
    </w:rPr>
  </w:style>
  <w:style w:type="character" w:customStyle="1" w:styleId="150">
    <w:name w:val="15"/>
    <w:basedOn w:val="a1"/>
    <w:rsid w:val="002C3B69"/>
    <w:rPr>
      <w:rFonts w:ascii="Calibri" w:hAnsi="Calibri" w:hint="default"/>
      <w:color w:val="0563C1"/>
      <w:u w:val="single"/>
    </w:rPr>
  </w:style>
  <w:style w:type="paragraph" w:customStyle="1" w:styleId="33">
    <w:name w:val="列出段落3"/>
    <w:basedOn w:val="a0"/>
    <w:rsid w:val="00814A60"/>
    <w:pPr>
      <w:autoSpaceDE/>
      <w:autoSpaceDN/>
      <w:adjustRightInd/>
      <w:spacing w:line="240" w:lineRule="auto"/>
      <w:ind w:firstLineChars="200" w:firstLine="420"/>
    </w:pPr>
    <w:rPr>
      <w:rFonts w:ascii="Calibri" w:hAnsi="Calibri"/>
      <w:iCs w:val="0"/>
      <w:color w:val="auto"/>
      <w:kern w:val="2"/>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4169">
      <w:bodyDiv w:val="1"/>
      <w:marLeft w:val="0"/>
      <w:marRight w:val="0"/>
      <w:marTop w:val="0"/>
      <w:marBottom w:val="0"/>
      <w:divBdr>
        <w:top w:val="none" w:sz="0" w:space="0" w:color="auto"/>
        <w:left w:val="none" w:sz="0" w:space="0" w:color="auto"/>
        <w:bottom w:val="none" w:sz="0" w:space="0" w:color="auto"/>
        <w:right w:val="none" w:sz="0" w:space="0" w:color="auto"/>
      </w:divBdr>
    </w:div>
    <w:div w:id="27029866">
      <w:bodyDiv w:val="1"/>
      <w:marLeft w:val="0"/>
      <w:marRight w:val="0"/>
      <w:marTop w:val="0"/>
      <w:marBottom w:val="0"/>
      <w:divBdr>
        <w:top w:val="none" w:sz="0" w:space="0" w:color="auto"/>
        <w:left w:val="none" w:sz="0" w:space="0" w:color="auto"/>
        <w:bottom w:val="none" w:sz="0" w:space="0" w:color="auto"/>
        <w:right w:val="none" w:sz="0" w:space="0" w:color="auto"/>
      </w:divBdr>
    </w:div>
    <w:div w:id="27418843">
      <w:bodyDiv w:val="1"/>
      <w:marLeft w:val="0"/>
      <w:marRight w:val="0"/>
      <w:marTop w:val="0"/>
      <w:marBottom w:val="0"/>
      <w:divBdr>
        <w:top w:val="none" w:sz="0" w:space="0" w:color="auto"/>
        <w:left w:val="none" w:sz="0" w:space="0" w:color="auto"/>
        <w:bottom w:val="none" w:sz="0" w:space="0" w:color="auto"/>
        <w:right w:val="none" w:sz="0" w:space="0" w:color="auto"/>
      </w:divBdr>
    </w:div>
    <w:div w:id="32003892">
      <w:bodyDiv w:val="1"/>
      <w:marLeft w:val="0"/>
      <w:marRight w:val="0"/>
      <w:marTop w:val="0"/>
      <w:marBottom w:val="0"/>
      <w:divBdr>
        <w:top w:val="none" w:sz="0" w:space="0" w:color="auto"/>
        <w:left w:val="none" w:sz="0" w:space="0" w:color="auto"/>
        <w:bottom w:val="none" w:sz="0" w:space="0" w:color="auto"/>
        <w:right w:val="none" w:sz="0" w:space="0" w:color="auto"/>
      </w:divBdr>
    </w:div>
    <w:div w:id="43986965">
      <w:bodyDiv w:val="1"/>
      <w:marLeft w:val="0"/>
      <w:marRight w:val="0"/>
      <w:marTop w:val="0"/>
      <w:marBottom w:val="0"/>
      <w:divBdr>
        <w:top w:val="none" w:sz="0" w:space="0" w:color="auto"/>
        <w:left w:val="none" w:sz="0" w:space="0" w:color="auto"/>
        <w:bottom w:val="none" w:sz="0" w:space="0" w:color="auto"/>
        <w:right w:val="none" w:sz="0" w:space="0" w:color="auto"/>
      </w:divBdr>
    </w:div>
    <w:div w:id="48849486">
      <w:bodyDiv w:val="1"/>
      <w:marLeft w:val="0"/>
      <w:marRight w:val="0"/>
      <w:marTop w:val="0"/>
      <w:marBottom w:val="0"/>
      <w:divBdr>
        <w:top w:val="none" w:sz="0" w:space="0" w:color="auto"/>
        <w:left w:val="none" w:sz="0" w:space="0" w:color="auto"/>
        <w:bottom w:val="none" w:sz="0" w:space="0" w:color="auto"/>
        <w:right w:val="none" w:sz="0" w:space="0" w:color="auto"/>
      </w:divBdr>
    </w:div>
    <w:div w:id="54859604">
      <w:bodyDiv w:val="1"/>
      <w:marLeft w:val="0"/>
      <w:marRight w:val="0"/>
      <w:marTop w:val="0"/>
      <w:marBottom w:val="0"/>
      <w:divBdr>
        <w:top w:val="none" w:sz="0" w:space="0" w:color="auto"/>
        <w:left w:val="none" w:sz="0" w:space="0" w:color="auto"/>
        <w:bottom w:val="none" w:sz="0" w:space="0" w:color="auto"/>
        <w:right w:val="none" w:sz="0" w:space="0" w:color="auto"/>
      </w:divBdr>
    </w:div>
    <w:div w:id="67776466">
      <w:bodyDiv w:val="1"/>
      <w:marLeft w:val="0"/>
      <w:marRight w:val="0"/>
      <w:marTop w:val="0"/>
      <w:marBottom w:val="0"/>
      <w:divBdr>
        <w:top w:val="none" w:sz="0" w:space="0" w:color="auto"/>
        <w:left w:val="none" w:sz="0" w:space="0" w:color="auto"/>
        <w:bottom w:val="none" w:sz="0" w:space="0" w:color="auto"/>
        <w:right w:val="none" w:sz="0" w:space="0" w:color="auto"/>
      </w:divBdr>
    </w:div>
    <w:div w:id="71854397">
      <w:bodyDiv w:val="1"/>
      <w:marLeft w:val="0"/>
      <w:marRight w:val="0"/>
      <w:marTop w:val="0"/>
      <w:marBottom w:val="0"/>
      <w:divBdr>
        <w:top w:val="none" w:sz="0" w:space="0" w:color="auto"/>
        <w:left w:val="none" w:sz="0" w:space="0" w:color="auto"/>
        <w:bottom w:val="none" w:sz="0" w:space="0" w:color="auto"/>
        <w:right w:val="none" w:sz="0" w:space="0" w:color="auto"/>
      </w:divBdr>
    </w:div>
    <w:div w:id="82920210">
      <w:bodyDiv w:val="1"/>
      <w:marLeft w:val="0"/>
      <w:marRight w:val="0"/>
      <w:marTop w:val="0"/>
      <w:marBottom w:val="0"/>
      <w:divBdr>
        <w:top w:val="none" w:sz="0" w:space="0" w:color="auto"/>
        <w:left w:val="none" w:sz="0" w:space="0" w:color="auto"/>
        <w:bottom w:val="none" w:sz="0" w:space="0" w:color="auto"/>
        <w:right w:val="none" w:sz="0" w:space="0" w:color="auto"/>
      </w:divBdr>
    </w:div>
    <w:div w:id="90048039">
      <w:bodyDiv w:val="1"/>
      <w:marLeft w:val="0"/>
      <w:marRight w:val="0"/>
      <w:marTop w:val="0"/>
      <w:marBottom w:val="0"/>
      <w:divBdr>
        <w:top w:val="none" w:sz="0" w:space="0" w:color="auto"/>
        <w:left w:val="none" w:sz="0" w:space="0" w:color="auto"/>
        <w:bottom w:val="none" w:sz="0" w:space="0" w:color="auto"/>
        <w:right w:val="none" w:sz="0" w:space="0" w:color="auto"/>
      </w:divBdr>
    </w:div>
    <w:div w:id="131405895">
      <w:bodyDiv w:val="1"/>
      <w:marLeft w:val="0"/>
      <w:marRight w:val="0"/>
      <w:marTop w:val="0"/>
      <w:marBottom w:val="0"/>
      <w:divBdr>
        <w:top w:val="none" w:sz="0" w:space="0" w:color="auto"/>
        <w:left w:val="none" w:sz="0" w:space="0" w:color="auto"/>
        <w:bottom w:val="none" w:sz="0" w:space="0" w:color="auto"/>
        <w:right w:val="none" w:sz="0" w:space="0" w:color="auto"/>
      </w:divBdr>
    </w:div>
    <w:div w:id="135881683">
      <w:bodyDiv w:val="1"/>
      <w:marLeft w:val="0"/>
      <w:marRight w:val="0"/>
      <w:marTop w:val="0"/>
      <w:marBottom w:val="0"/>
      <w:divBdr>
        <w:top w:val="none" w:sz="0" w:space="0" w:color="auto"/>
        <w:left w:val="none" w:sz="0" w:space="0" w:color="auto"/>
        <w:bottom w:val="none" w:sz="0" w:space="0" w:color="auto"/>
        <w:right w:val="none" w:sz="0" w:space="0" w:color="auto"/>
      </w:divBdr>
    </w:div>
    <w:div w:id="136917105">
      <w:bodyDiv w:val="1"/>
      <w:marLeft w:val="0"/>
      <w:marRight w:val="0"/>
      <w:marTop w:val="0"/>
      <w:marBottom w:val="0"/>
      <w:divBdr>
        <w:top w:val="none" w:sz="0" w:space="0" w:color="auto"/>
        <w:left w:val="none" w:sz="0" w:space="0" w:color="auto"/>
        <w:bottom w:val="none" w:sz="0" w:space="0" w:color="auto"/>
        <w:right w:val="none" w:sz="0" w:space="0" w:color="auto"/>
      </w:divBdr>
    </w:div>
    <w:div w:id="140582208">
      <w:bodyDiv w:val="1"/>
      <w:marLeft w:val="0"/>
      <w:marRight w:val="0"/>
      <w:marTop w:val="0"/>
      <w:marBottom w:val="0"/>
      <w:divBdr>
        <w:top w:val="none" w:sz="0" w:space="0" w:color="auto"/>
        <w:left w:val="none" w:sz="0" w:space="0" w:color="auto"/>
        <w:bottom w:val="none" w:sz="0" w:space="0" w:color="auto"/>
        <w:right w:val="none" w:sz="0" w:space="0" w:color="auto"/>
      </w:divBdr>
    </w:div>
    <w:div w:id="190073545">
      <w:bodyDiv w:val="1"/>
      <w:marLeft w:val="0"/>
      <w:marRight w:val="0"/>
      <w:marTop w:val="0"/>
      <w:marBottom w:val="0"/>
      <w:divBdr>
        <w:top w:val="none" w:sz="0" w:space="0" w:color="auto"/>
        <w:left w:val="none" w:sz="0" w:space="0" w:color="auto"/>
        <w:bottom w:val="none" w:sz="0" w:space="0" w:color="auto"/>
        <w:right w:val="none" w:sz="0" w:space="0" w:color="auto"/>
      </w:divBdr>
    </w:div>
    <w:div w:id="195392719">
      <w:bodyDiv w:val="1"/>
      <w:marLeft w:val="0"/>
      <w:marRight w:val="0"/>
      <w:marTop w:val="0"/>
      <w:marBottom w:val="0"/>
      <w:divBdr>
        <w:top w:val="none" w:sz="0" w:space="0" w:color="auto"/>
        <w:left w:val="none" w:sz="0" w:space="0" w:color="auto"/>
        <w:bottom w:val="none" w:sz="0" w:space="0" w:color="auto"/>
        <w:right w:val="none" w:sz="0" w:space="0" w:color="auto"/>
      </w:divBdr>
    </w:div>
    <w:div w:id="195432735">
      <w:bodyDiv w:val="1"/>
      <w:marLeft w:val="0"/>
      <w:marRight w:val="0"/>
      <w:marTop w:val="0"/>
      <w:marBottom w:val="0"/>
      <w:divBdr>
        <w:top w:val="none" w:sz="0" w:space="0" w:color="auto"/>
        <w:left w:val="none" w:sz="0" w:space="0" w:color="auto"/>
        <w:bottom w:val="none" w:sz="0" w:space="0" w:color="auto"/>
        <w:right w:val="none" w:sz="0" w:space="0" w:color="auto"/>
      </w:divBdr>
    </w:div>
    <w:div w:id="220942488">
      <w:bodyDiv w:val="1"/>
      <w:marLeft w:val="0"/>
      <w:marRight w:val="0"/>
      <w:marTop w:val="0"/>
      <w:marBottom w:val="0"/>
      <w:divBdr>
        <w:top w:val="none" w:sz="0" w:space="0" w:color="auto"/>
        <w:left w:val="none" w:sz="0" w:space="0" w:color="auto"/>
        <w:bottom w:val="none" w:sz="0" w:space="0" w:color="auto"/>
        <w:right w:val="none" w:sz="0" w:space="0" w:color="auto"/>
      </w:divBdr>
    </w:div>
    <w:div w:id="226647565">
      <w:bodyDiv w:val="1"/>
      <w:marLeft w:val="0"/>
      <w:marRight w:val="0"/>
      <w:marTop w:val="0"/>
      <w:marBottom w:val="0"/>
      <w:divBdr>
        <w:top w:val="none" w:sz="0" w:space="0" w:color="auto"/>
        <w:left w:val="none" w:sz="0" w:space="0" w:color="auto"/>
        <w:bottom w:val="none" w:sz="0" w:space="0" w:color="auto"/>
        <w:right w:val="none" w:sz="0" w:space="0" w:color="auto"/>
      </w:divBdr>
    </w:div>
    <w:div w:id="237710498">
      <w:bodyDiv w:val="1"/>
      <w:marLeft w:val="0"/>
      <w:marRight w:val="0"/>
      <w:marTop w:val="0"/>
      <w:marBottom w:val="0"/>
      <w:divBdr>
        <w:top w:val="none" w:sz="0" w:space="0" w:color="auto"/>
        <w:left w:val="none" w:sz="0" w:space="0" w:color="auto"/>
        <w:bottom w:val="none" w:sz="0" w:space="0" w:color="auto"/>
        <w:right w:val="none" w:sz="0" w:space="0" w:color="auto"/>
      </w:divBdr>
    </w:div>
    <w:div w:id="254825269">
      <w:bodyDiv w:val="1"/>
      <w:marLeft w:val="0"/>
      <w:marRight w:val="0"/>
      <w:marTop w:val="0"/>
      <w:marBottom w:val="0"/>
      <w:divBdr>
        <w:top w:val="none" w:sz="0" w:space="0" w:color="auto"/>
        <w:left w:val="none" w:sz="0" w:space="0" w:color="auto"/>
        <w:bottom w:val="none" w:sz="0" w:space="0" w:color="auto"/>
        <w:right w:val="none" w:sz="0" w:space="0" w:color="auto"/>
      </w:divBdr>
    </w:div>
    <w:div w:id="257759202">
      <w:bodyDiv w:val="1"/>
      <w:marLeft w:val="0"/>
      <w:marRight w:val="0"/>
      <w:marTop w:val="0"/>
      <w:marBottom w:val="0"/>
      <w:divBdr>
        <w:top w:val="none" w:sz="0" w:space="0" w:color="auto"/>
        <w:left w:val="none" w:sz="0" w:space="0" w:color="auto"/>
        <w:bottom w:val="none" w:sz="0" w:space="0" w:color="auto"/>
        <w:right w:val="none" w:sz="0" w:space="0" w:color="auto"/>
      </w:divBdr>
    </w:div>
    <w:div w:id="271016258">
      <w:bodyDiv w:val="1"/>
      <w:marLeft w:val="0"/>
      <w:marRight w:val="0"/>
      <w:marTop w:val="0"/>
      <w:marBottom w:val="0"/>
      <w:divBdr>
        <w:top w:val="none" w:sz="0" w:space="0" w:color="auto"/>
        <w:left w:val="none" w:sz="0" w:space="0" w:color="auto"/>
        <w:bottom w:val="none" w:sz="0" w:space="0" w:color="auto"/>
        <w:right w:val="none" w:sz="0" w:space="0" w:color="auto"/>
      </w:divBdr>
    </w:div>
    <w:div w:id="273290973">
      <w:bodyDiv w:val="1"/>
      <w:marLeft w:val="0"/>
      <w:marRight w:val="0"/>
      <w:marTop w:val="0"/>
      <w:marBottom w:val="0"/>
      <w:divBdr>
        <w:top w:val="none" w:sz="0" w:space="0" w:color="auto"/>
        <w:left w:val="none" w:sz="0" w:space="0" w:color="auto"/>
        <w:bottom w:val="none" w:sz="0" w:space="0" w:color="auto"/>
        <w:right w:val="none" w:sz="0" w:space="0" w:color="auto"/>
      </w:divBdr>
    </w:div>
    <w:div w:id="284654505">
      <w:bodyDiv w:val="1"/>
      <w:marLeft w:val="0"/>
      <w:marRight w:val="0"/>
      <w:marTop w:val="0"/>
      <w:marBottom w:val="0"/>
      <w:divBdr>
        <w:top w:val="none" w:sz="0" w:space="0" w:color="auto"/>
        <w:left w:val="none" w:sz="0" w:space="0" w:color="auto"/>
        <w:bottom w:val="none" w:sz="0" w:space="0" w:color="auto"/>
        <w:right w:val="none" w:sz="0" w:space="0" w:color="auto"/>
      </w:divBdr>
    </w:div>
    <w:div w:id="289940787">
      <w:bodyDiv w:val="1"/>
      <w:marLeft w:val="0"/>
      <w:marRight w:val="0"/>
      <w:marTop w:val="0"/>
      <w:marBottom w:val="0"/>
      <w:divBdr>
        <w:top w:val="none" w:sz="0" w:space="0" w:color="auto"/>
        <w:left w:val="none" w:sz="0" w:space="0" w:color="auto"/>
        <w:bottom w:val="none" w:sz="0" w:space="0" w:color="auto"/>
        <w:right w:val="none" w:sz="0" w:space="0" w:color="auto"/>
      </w:divBdr>
    </w:div>
    <w:div w:id="305355008">
      <w:bodyDiv w:val="1"/>
      <w:marLeft w:val="0"/>
      <w:marRight w:val="0"/>
      <w:marTop w:val="0"/>
      <w:marBottom w:val="0"/>
      <w:divBdr>
        <w:top w:val="none" w:sz="0" w:space="0" w:color="auto"/>
        <w:left w:val="none" w:sz="0" w:space="0" w:color="auto"/>
        <w:bottom w:val="none" w:sz="0" w:space="0" w:color="auto"/>
        <w:right w:val="none" w:sz="0" w:space="0" w:color="auto"/>
      </w:divBdr>
    </w:div>
    <w:div w:id="307825900">
      <w:bodyDiv w:val="1"/>
      <w:marLeft w:val="0"/>
      <w:marRight w:val="0"/>
      <w:marTop w:val="0"/>
      <w:marBottom w:val="0"/>
      <w:divBdr>
        <w:top w:val="none" w:sz="0" w:space="0" w:color="auto"/>
        <w:left w:val="none" w:sz="0" w:space="0" w:color="auto"/>
        <w:bottom w:val="none" w:sz="0" w:space="0" w:color="auto"/>
        <w:right w:val="none" w:sz="0" w:space="0" w:color="auto"/>
      </w:divBdr>
    </w:div>
    <w:div w:id="309093780">
      <w:bodyDiv w:val="1"/>
      <w:marLeft w:val="0"/>
      <w:marRight w:val="0"/>
      <w:marTop w:val="0"/>
      <w:marBottom w:val="0"/>
      <w:divBdr>
        <w:top w:val="none" w:sz="0" w:space="0" w:color="auto"/>
        <w:left w:val="none" w:sz="0" w:space="0" w:color="auto"/>
        <w:bottom w:val="none" w:sz="0" w:space="0" w:color="auto"/>
        <w:right w:val="none" w:sz="0" w:space="0" w:color="auto"/>
      </w:divBdr>
    </w:div>
    <w:div w:id="338897787">
      <w:bodyDiv w:val="1"/>
      <w:marLeft w:val="0"/>
      <w:marRight w:val="0"/>
      <w:marTop w:val="0"/>
      <w:marBottom w:val="0"/>
      <w:divBdr>
        <w:top w:val="none" w:sz="0" w:space="0" w:color="auto"/>
        <w:left w:val="none" w:sz="0" w:space="0" w:color="auto"/>
        <w:bottom w:val="none" w:sz="0" w:space="0" w:color="auto"/>
        <w:right w:val="none" w:sz="0" w:space="0" w:color="auto"/>
      </w:divBdr>
    </w:div>
    <w:div w:id="360403802">
      <w:bodyDiv w:val="1"/>
      <w:marLeft w:val="0"/>
      <w:marRight w:val="0"/>
      <w:marTop w:val="0"/>
      <w:marBottom w:val="0"/>
      <w:divBdr>
        <w:top w:val="none" w:sz="0" w:space="0" w:color="auto"/>
        <w:left w:val="none" w:sz="0" w:space="0" w:color="auto"/>
        <w:bottom w:val="none" w:sz="0" w:space="0" w:color="auto"/>
        <w:right w:val="none" w:sz="0" w:space="0" w:color="auto"/>
      </w:divBdr>
    </w:div>
    <w:div w:id="377172117">
      <w:bodyDiv w:val="1"/>
      <w:marLeft w:val="0"/>
      <w:marRight w:val="0"/>
      <w:marTop w:val="0"/>
      <w:marBottom w:val="0"/>
      <w:divBdr>
        <w:top w:val="none" w:sz="0" w:space="0" w:color="auto"/>
        <w:left w:val="none" w:sz="0" w:space="0" w:color="auto"/>
        <w:bottom w:val="none" w:sz="0" w:space="0" w:color="auto"/>
        <w:right w:val="none" w:sz="0" w:space="0" w:color="auto"/>
      </w:divBdr>
    </w:div>
    <w:div w:id="381835047">
      <w:bodyDiv w:val="1"/>
      <w:marLeft w:val="0"/>
      <w:marRight w:val="0"/>
      <w:marTop w:val="0"/>
      <w:marBottom w:val="0"/>
      <w:divBdr>
        <w:top w:val="none" w:sz="0" w:space="0" w:color="auto"/>
        <w:left w:val="none" w:sz="0" w:space="0" w:color="auto"/>
        <w:bottom w:val="none" w:sz="0" w:space="0" w:color="auto"/>
        <w:right w:val="none" w:sz="0" w:space="0" w:color="auto"/>
      </w:divBdr>
    </w:div>
    <w:div w:id="387650752">
      <w:bodyDiv w:val="1"/>
      <w:marLeft w:val="0"/>
      <w:marRight w:val="0"/>
      <w:marTop w:val="0"/>
      <w:marBottom w:val="0"/>
      <w:divBdr>
        <w:top w:val="none" w:sz="0" w:space="0" w:color="auto"/>
        <w:left w:val="none" w:sz="0" w:space="0" w:color="auto"/>
        <w:bottom w:val="none" w:sz="0" w:space="0" w:color="auto"/>
        <w:right w:val="none" w:sz="0" w:space="0" w:color="auto"/>
      </w:divBdr>
    </w:div>
    <w:div w:id="394816432">
      <w:bodyDiv w:val="1"/>
      <w:marLeft w:val="0"/>
      <w:marRight w:val="0"/>
      <w:marTop w:val="0"/>
      <w:marBottom w:val="0"/>
      <w:divBdr>
        <w:top w:val="none" w:sz="0" w:space="0" w:color="auto"/>
        <w:left w:val="none" w:sz="0" w:space="0" w:color="auto"/>
        <w:bottom w:val="none" w:sz="0" w:space="0" w:color="auto"/>
        <w:right w:val="none" w:sz="0" w:space="0" w:color="auto"/>
      </w:divBdr>
    </w:div>
    <w:div w:id="397896843">
      <w:bodyDiv w:val="1"/>
      <w:marLeft w:val="0"/>
      <w:marRight w:val="0"/>
      <w:marTop w:val="0"/>
      <w:marBottom w:val="0"/>
      <w:divBdr>
        <w:top w:val="none" w:sz="0" w:space="0" w:color="auto"/>
        <w:left w:val="none" w:sz="0" w:space="0" w:color="auto"/>
        <w:bottom w:val="none" w:sz="0" w:space="0" w:color="auto"/>
        <w:right w:val="none" w:sz="0" w:space="0" w:color="auto"/>
      </w:divBdr>
    </w:div>
    <w:div w:id="407307038">
      <w:bodyDiv w:val="1"/>
      <w:marLeft w:val="0"/>
      <w:marRight w:val="0"/>
      <w:marTop w:val="0"/>
      <w:marBottom w:val="0"/>
      <w:divBdr>
        <w:top w:val="none" w:sz="0" w:space="0" w:color="auto"/>
        <w:left w:val="none" w:sz="0" w:space="0" w:color="auto"/>
        <w:bottom w:val="none" w:sz="0" w:space="0" w:color="auto"/>
        <w:right w:val="none" w:sz="0" w:space="0" w:color="auto"/>
      </w:divBdr>
    </w:div>
    <w:div w:id="431362914">
      <w:bodyDiv w:val="1"/>
      <w:marLeft w:val="0"/>
      <w:marRight w:val="0"/>
      <w:marTop w:val="0"/>
      <w:marBottom w:val="0"/>
      <w:divBdr>
        <w:top w:val="none" w:sz="0" w:space="0" w:color="auto"/>
        <w:left w:val="none" w:sz="0" w:space="0" w:color="auto"/>
        <w:bottom w:val="none" w:sz="0" w:space="0" w:color="auto"/>
        <w:right w:val="none" w:sz="0" w:space="0" w:color="auto"/>
      </w:divBdr>
    </w:div>
    <w:div w:id="432481209">
      <w:bodyDiv w:val="1"/>
      <w:marLeft w:val="0"/>
      <w:marRight w:val="0"/>
      <w:marTop w:val="0"/>
      <w:marBottom w:val="0"/>
      <w:divBdr>
        <w:top w:val="none" w:sz="0" w:space="0" w:color="auto"/>
        <w:left w:val="none" w:sz="0" w:space="0" w:color="auto"/>
        <w:bottom w:val="none" w:sz="0" w:space="0" w:color="auto"/>
        <w:right w:val="none" w:sz="0" w:space="0" w:color="auto"/>
      </w:divBdr>
    </w:div>
    <w:div w:id="436561726">
      <w:bodyDiv w:val="1"/>
      <w:marLeft w:val="0"/>
      <w:marRight w:val="0"/>
      <w:marTop w:val="0"/>
      <w:marBottom w:val="0"/>
      <w:divBdr>
        <w:top w:val="none" w:sz="0" w:space="0" w:color="auto"/>
        <w:left w:val="none" w:sz="0" w:space="0" w:color="auto"/>
        <w:bottom w:val="none" w:sz="0" w:space="0" w:color="auto"/>
        <w:right w:val="none" w:sz="0" w:space="0" w:color="auto"/>
      </w:divBdr>
    </w:div>
    <w:div w:id="456068005">
      <w:bodyDiv w:val="1"/>
      <w:marLeft w:val="0"/>
      <w:marRight w:val="0"/>
      <w:marTop w:val="0"/>
      <w:marBottom w:val="0"/>
      <w:divBdr>
        <w:top w:val="none" w:sz="0" w:space="0" w:color="auto"/>
        <w:left w:val="none" w:sz="0" w:space="0" w:color="auto"/>
        <w:bottom w:val="none" w:sz="0" w:space="0" w:color="auto"/>
        <w:right w:val="none" w:sz="0" w:space="0" w:color="auto"/>
      </w:divBdr>
    </w:div>
    <w:div w:id="460150499">
      <w:bodyDiv w:val="1"/>
      <w:marLeft w:val="0"/>
      <w:marRight w:val="0"/>
      <w:marTop w:val="0"/>
      <w:marBottom w:val="0"/>
      <w:divBdr>
        <w:top w:val="none" w:sz="0" w:space="0" w:color="auto"/>
        <w:left w:val="none" w:sz="0" w:space="0" w:color="auto"/>
        <w:bottom w:val="none" w:sz="0" w:space="0" w:color="auto"/>
        <w:right w:val="none" w:sz="0" w:space="0" w:color="auto"/>
      </w:divBdr>
    </w:div>
    <w:div w:id="463617737">
      <w:bodyDiv w:val="1"/>
      <w:marLeft w:val="0"/>
      <w:marRight w:val="0"/>
      <w:marTop w:val="0"/>
      <w:marBottom w:val="0"/>
      <w:divBdr>
        <w:top w:val="none" w:sz="0" w:space="0" w:color="auto"/>
        <w:left w:val="none" w:sz="0" w:space="0" w:color="auto"/>
        <w:bottom w:val="none" w:sz="0" w:space="0" w:color="auto"/>
        <w:right w:val="none" w:sz="0" w:space="0" w:color="auto"/>
      </w:divBdr>
    </w:div>
    <w:div w:id="472215027">
      <w:bodyDiv w:val="1"/>
      <w:marLeft w:val="0"/>
      <w:marRight w:val="0"/>
      <w:marTop w:val="0"/>
      <w:marBottom w:val="0"/>
      <w:divBdr>
        <w:top w:val="none" w:sz="0" w:space="0" w:color="auto"/>
        <w:left w:val="none" w:sz="0" w:space="0" w:color="auto"/>
        <w:bottom w:val="none" w:sz="0" w:space="0" w:color="auto"/>
        <w:right w:val="none" w:sz="0" w:space="0" w:color="auto"/>
      </w:divBdr>
    </w:div>
    <w:div w:id="473645681">
      <w:bodyDiv w:val="1"/>
      <w:marLeft w:val="0"/>
      <w:marRight w:val="0"/>
      <w:marTop w:val="0"/>
      <w:marBottom w:val="0"/>
      <w:divBdr>
        <w:top w:val="none" w:sz="0" w:space="0" w:color="auto"/>
        <w:left w:val="none" w:sz="0" w:space="0" w:color="auto"/>
        <w:bottom w:val="none" w:sz="0" w:space="0" w:color="auto"/>
        <w:right w:val="none" w:sz="0" w:space="0" w:color="auto"/>
      </w:divBdr>
    </w:div>
    <w:div w:id="478226617">
      <w:bodyDiv w:val="1"/>
      <w:marLeft w:val="0"/>
      <w:marRight w:val="0"/>
      <w:marTop w:val="0"/>
      <w:marBottom w:val="0"/>
      <w:divBdr>
        <w:top w:val="none" w:sz="0" w:space="0" w:color="auto"/>
        <w:left w:val="none" w:sz="0" w:space="0" w:color="auto"/>
        <w:bottom w:val="none" w:sz="0" w:space="0" w:color="auto"/>
        <w:right w:val="none" w:sz="0" w:space="0" w:color="auto"/>
      </w:divBdr>
    </w:div>
    <w:div w:id="503857818">
      <w:bodyDiv w:val="1"/>
      <w:marLeft w:val="0"/>
      <w:marRight w:val="0"/>
      <w:marTop w:val="0"/>
      <w:marBottom w:val="0"/>
      <w:divBdr>
        <w:top w:val="none" w:sz="0" w:space="0" w:color="auto"/>
        <w:left w:val="none" w:sz="0" w:space="0" w:color="auto"/>
        <w:bottom w:val="none" w:sz="0" w:space="0" w:color="auto"/>
        <w:right w:val="none" w:sz="0" w:space="0" w:color="auto"/>
      </w:divBdr>
    </w:div>
    <w:div w:id="504902449">
      <w:bodyDiv w:val="1"/>
      <w:marLeft w:val="0"/>
      <w:marRight w:val="0"/>
      <w:marTop w:val="0"/>
      <w:marBottom w:val="0"/>
      <w:divBdr>
        <w:top w:val="none" w:sz="0" w:space="0" w:color="auto"/>
        <w:left w:val="none" w:sz="0" w:space="0" w:color="auto"/>
        <w:bottom w:val="none" w:sz="0" w:space="0" w:color="auto"/>
        <w:right w:val="none" w:sz="0" w:space="0" w:color="auto"/>
      </w:divBdr>
    </w:div>
    <w:div w:id="535193944">
      <w:bodyDiv w:val="1"/>
      <w:marLeft w:val="0"/>
      <w:marRight w:val="0"/>
      <w:marTop w:val="0"/>
      <w:marBottom w:val="0"/>
      <w:divBdr>
        <w:top w:val="none" w:sz="0" w:space="0" w:color="auto"/>
        <w:left w:val="none" w:sz="0" w:space="0" w:color="auto"/>
        <w:bottom w:val="none" w:sz="0" w:space="0" w:color="auto"/>
        <w:right w:val="none" w:sz="0" w:space="0" w:color="auto"/>
      </w:divBdr>
    </w:div>
    <w:div w:id="535311321">
      <w:bodyDiv w:val="1"/>
      <w:marLeft w:val="0"/>
      <w:marRight w:val="0"/>
      <w:marTop w:val="0"/>
      <w:marBottom w:val="0"/>
      <w:divBdr>
        <w:top w:val="none" w:sz="0" w:space="0" w:color="auto"/>
        <w:left w:val="none" w:sz="0" w:space="0" w:color="auto"/>
        <w:bottom w:val="none" w:sz="0" w:space="0" w:color="auto"/>
        <w:right w:val="none" w:sz="0" w:space="0" w:color="auto"/>
      </w:divBdr>
    </w:div>
    <w:div w:id="552354685">
      <w:bodyDiv w:val="1"/>
      <w:marLeft w:val="0"/>
      <w:marRight w:val="0"/>
      <w:marTop w:val="0"/>
      <w:marBottom w:val="0"/>
      <w:divBdr>
        <w:top w:val="none" w:sz="0" w:space="0" w:color="auto"/>
        <w:left w:val="none" w:sz="0" w:space="0" w:color="auto"/>
        <w:bottom w:val="none" w:sz="0" w:space="0" w:color="auto"/>
        <w:right w:val="none" w:sz="0" w:space="0" w:color="auto"/>
      </w:divBdr>
    </w:div>
    <w:div w:id="566378449">
      <w:bodyDiv w:val="1"/>
      <w:marLeft w:val="0"/>
      <w:marRight w:val="0"/>
      <w:marTop w:val="0"/>
      <w:marBottom w:val="0"/>
      <w:divBdr>
        <w:top w:val="none" w:sz="0" w:space="0" w:color="auto"/>
        <w:left w:val="none" w:sz="0" w:space="0" w:color="auto"/>
        <w:bottom w:val="none" w:sz="0" w:space="0" w:color="auto"/>
        <w:right w:val="none" w:sz="0" w:space="0" w:color="auto"/>
      </w:divBdr>
    </w:div>
    <w:div w:id="576943911">
      <w:bodyDiv w:val="1"/>
      <w:marLeft w:val="0"/>
      <w:marRight w:val="0"/>
      <w:marTop w:val="0"/>
      <w:marBottom w:val="0"/>
      <w:divBdr>
        <w:top w:val="none" w:sz="0" w:space="0" w:color="auto"/>
        <w:left w:val="none" w:sz="0" w:space="0" w:color="auto"/>
        <w:bottom w:val="none" w:sz="0" w:space="0" w:color="auto"/>
        <w:right w:val="none" w:sz="0" w:space="0" w:color="auto"/>
      </w:divBdr>
    </w:div>
    <w:div w:id="577062343">
      <w:bodyDiv w:val="1"/>
      <w:marLeft w:val="0"/>
      <w:marRight w:val="0"/>
      <w:marTop w:val="0"/>
      <w:marBottom w:val="0"/>
      <w:divBdr>
        <w:top w:val="none" w:sz="0" w:space="0" w:color="auto"/>
        <w:left w:val="none" w:sz="0" w:space="0" w:color="auto"/>
        <w:bottom w:val="none" w:sz="0" w:space="0" w:color="auto"/>
        <w:right w:val="none" w:sz="0" w:space="0" w:color="auto"/>
      </w:divBdr>
    </w:div>
    <w:div w:id="594437096">
      <w:bodyDiv w:val="1"/>
      <w:marLeft w:val="0"/>
      <w:marRight w:val="0"/>
      <w:marTop w:val="0"/>
      <w:marBottom w:val="0"/>
      <w:divBdr>
        <w:top w:val="none" w:sz="0" w:space="0" w:color="auto"/>
        <w:left w:val="none" w:sz="0" w:space="0" w:color="auto"/>
        <w:bottom w:val="none" w:sz="0" w:space="0" w:color="auto"/>
        <w:right w:val="none" w:sz="0" w:space="0" w:color="auto"/>
      </w:divBdr>
    </w:div>
    <w:div w:id="598291707">
      <w:bodyDiv w:val="1"/>
      <w:marLeft w:val="0"/>
      <w:marRight w:val="0"/>
      <w:marTop w:val="0"/>
      <w:marBottom w:val="0"/>
      <w:divBdr>
        <w:top w:val="none" w:sz="0" w:space="0" w:color="auto"/>
        <w:left w:val="none" w:sz="0" w:space="0" w:color="auto"/>
        <w:bottom w:val="none" w:sz="0" w:space="0" w:color="auto"/>
        <w:right w:val="none" w:sz="0" w:space="0" w:color="auto"/>
      </w:divBdr>
    </w:div>
    <w:div w:id="614990446">
      <w:bodyDiv w:val="1"/>
      <w:marLeft w:val="0"/>
      <w:marRight w:val="0"/>
      <w:marTop w:val="0"/>
      <w:marBottom w:val="0"/>
      <w:divBdr>
        <w:top w:val="none" w:sz="0" w:space="0" w:color="auto"/>
        <w:left w:val="none" w:sz="0" w:space="0" w:color="auto"/>
        <w:bottom w:val="none" w:sz="0" w:space="0" w:color="auto"/>
        <w:right w:val="none" w:sz="0" w:space="0" w:color="auto"/>
      </w:divBdr>
    </w:div>
    <w:div w:id="624502151">
      <w:bodyDiv w:val="1"/>
      <w:marLeft w:val="0"/>
      <w:marRight w:val="0"/>
      <w:marTop w:val="0"/>
      <w:marBottom w:val="0"/>
      <w:divBdr>
        <w:top w:val="none" w:sz="0" w:space="0" w:color="auto"/>
        <w:left w:val="none" w:sz="0" w:space="0" w:color="auto"/>
        <w:bottom w:val="none" w:sz="0" w:space="0" w:color="auto"/>
        <w:right w:val="none" w:sz="0" w:space="0" w:color="auto"/>
      </w:divBdr>
    </w:div>
    <w:div w:id="636838895">
      <w:bodyDiv w:val="1"/>
      <w:marLeft w:val="0"/>
      <w:marRight w:val="0"/>
      <w:marTop w:val="0"/>
      <w:marBottom w:val="0"/>
      <w:divBdr>
        <w:top w:val="none" w:sz="0" w:space="0" w:color="auto"/>
        <w:left w:val="none" w:sz="0" w:space="0" w:color="auto"/>
        <w:bottom w:val="none" w:sz="0" w:space="0" w:color="auto"/>
        <w:right w:val="none" w:sz="0" w:space="0" w:color="auto"/>
      </w:divBdr>
    </w:div>
    <w:div w:id="638650228">
      <w:bodyDiv w:val="1"/>
      <w:marLeft w:val="0"/>
      <w:marRight w:val="0"/>
      <w:marTop w:val="0"/>
      <w:marBottom w:val="0"/>
      <w:divBdr>
        <w:top w:val="none" w:sz="0" w:space="0" w:color="auto"/>
        <w:left w:val="none" w:sz="0" w:space="0" w:color="auto"/>
        <w:bottom w:val="none" w:sz="0" w:space="0" w:color="auto"/>
        <w:right w:val="none" w:sz="0" w:space="0" w:color="auto"/>
      </w:divBdr>
    </w:div>
    <w:div w:id="644700635">
      <w:bodyDiv w:val="1"/>
      <w:marLeft w:val="0"/>
      <w:marRight w:val="0"/>
      <w:marTop w:val="0"/>
      <w:marBottom w:val="0"/>
      <w:divBdr>
        <w:top w:val="none" w:sz="0" w:space="0" w:color="auto"/>
        <w:left w:val="none" w:sz="0" w:space="0" w:color="auto"/>
        <w:bottom w:val="none" w:sz="0" w:space="0" w:color="auto"/>
        <w:right w:val="none" w:sz="0" w:space="0" w:color="auto"/>
      </w:divBdr>
    </w:div>
    <w:div w:id="661392763">
      <w:bodyDiv w:val="1"/>
      <w:marLeft w:val="0"/>
      <w:marRight w:val="0"/>
      <w:marTop w:val="0"/>
      <w:marBottom w:val="0"/>
      <w:divBdr>
        <w:top w:val="none" w:sz="0" w:space="0" w:color="auto"/>
        <w:left w:val="none" w:sz="0" w:space="0" w:color="auto"/>
        <w:bottom w:val="none" w:sz="0" w:space="0" w:color="auto"/>
        <w:right w:val="none" w:sz="0" w:space="0" w:color="auto"/>
      </w:divBdr>
    </w:div>
    <w:div w:id="678578528">
      <w:bodyDiv w:val="1"/>
      <w:marLeft w:val="0"/>
      <w:marRight w:val="0"/>
      <w:marTop w:val="0"/>
      <w:marBottom w:val="0"/>
      <w:divBdr>
        <w:top w:val="none" w:sz="0" w:space="0" w:color="auto"/>
        <w:left w:val="none" w:sz="0" w:space="0" w:color="auto"/>
        <w:bottom w:val="none" w:sz="0" w:space="0" w:color="auto"/>
        <w:right w:val="none" w:sz="0" w:space="0" w:color="auto"/>
      </w:divBdr>
    </w:div>
    <w:div w:id="680205454">
      <w:bodyDiv w:val="1"/>
      <w:marLeft w:val="0"/>
      <w:marRight w:val="0"/>
      <w:marTop w:val="0"/>
      <w:marBottom w:val="0"/>
      <w:divBdr>
        <w:top w:val="none" w:sz="0" w:space="0" w:color="auto"/>
        <w:left w:val="none" w:sz="0" w:space="0" w:color="auto"/>
        <w:bottom w:val="none" w:sz="0" w:space="0" w:color="auto"/>
        <w:right w:val="none" w:sz="0" w:space="0" w:color="auto"/>
      </w:divBdr>
    </w:div>
    <w:div w:id="680469110">
      <w:bodyDiv w:val="1"/>
      <w:marLeft w:val="0"/>
      <w:marRight w:val="0"/>
      <w:marTop w:val="0"/>
      <w:marBottom w:val="0"/>
      <w:divBdr>
        <w:top w:val="none" w:sz="0" w:space="0" w:color="auto"/>
        <w:left w:val="none" w:sz="0" w:space="0" w:color="auto"/>
        <w:bottom w:val="none" w:sz="0" w:space="0" w:color="auto"/>
        <w:right w:val="none" w:sz="0" w:space="0" w:color="auto"/>
      </w:divBdr>
    </w:div>
    <w:div w:id="697046690">
      <w:bodyDiv w:val="1"/>
      <w:marLeft w:val="0"/>
      <w:marRight w:val="0"/>
      <w:marTop w:val="0"/>
      <w:marBottom w:val="0"/>
      <w:divBdr>
        <w:top w:val="none" w:sz="0" w:space="0" w:color="auto"/>
        <w:left w:val="none" w:sz="0" w:space="0" w:color="auto"/>
        <w:bottom w:val="none" w:sz="0" w:space="0" w:color="auto"/>
        <w:right w:val="none" w:sz="0" w:space="0" w:color="auto"/>
      </w:divBdr>
    </w:div>
    <w:div w:id="699428430">
      <w:bodyDiv w:val="1"/>
      <w:marLeft w:val="0"/>
      <w:marRight w:val="0"/>
      <w:marTop w:val="0"/>
      <w:marBottom w:val="0"/>
      <w:divBdr>
        <w:top w:val="none" w:sz="0" w:space="0" w:color="auto"/>
        <w:left w:val="none" w:sz="0" w:space="0" w:color="auto"/>
        <w:bottom w:val="none" w:sz="0" w:space="0" w:color="auto"/>
        <w:right w:val="none" w:sz="0" w:space="0" w:color="auto"/>
      </w:divBdr>
    </w:div>
    <w:div w:id="718474683">
      <w:bodyDiv w:val="1"/>
      <w:marLeft w:val="0"/>
      <w:marRight w:val="0"/>
      <w:marTop w:val="0"/>
      <w:marBottom w:val="0"/>
      <w:divBdr>
        <w:top w:val="none" w:sz="0" w:space="0" w:color="auto"/>
        <w:left w:val="none" w:sz="0" w:space="0" w:color="auto"/>
        <w:bottom w:val="none" w:sz="0" w:space="0" w:color="auto"/>
        <w:right w:val="none" w:sz="0" w:space="0" w:color="auto"/>
      </w:divBdr>
    </w:div>
    <w:div w:id="724991594">
      <w:bodyDiv w:val="1"/>
      <w:marLeft w:val="0"/>
      <w:marRight w:val="0"/>
      <w:marTop w:val="0"/>
      <w:marBottom w:val="0"/>
      <w:divBdr>
        <w:top w:val="none" w:sz="0" w:space="0" w:color="auto"/>
        <w:left w:val="none" w:sz="0" w:space="0" w:color="auto"/>
        <w:bottom w:val="none" w:sz="0" w:space="0" w:color="auto"/>
        <w:right w:val="none" w:sz="0" w:space="0" w:color="auto"/>
      </w:divBdr>
    </w:div>
    <w:div w:id="730352803">
      <w:bodyDiv w:val="1"/>
      <w:marLeft w:val="0"/>
      <w:marRight w:val="0"/>
      <w:marTop w:val="0"/>
      <w:marBottom w:val="0"/>
      <w:divBdr>
        <w:top w:val="none" w:sz="0" w:space="0" w:color="auto"/>
        <w:left w:val="none" w:sz="0" w:space="0" w:color="auto"/>
        <w:bottom w:val="none" w:sz="0" w:space="0" w:color="auto"/>
        <w:right w:val="none" w:sz="0" w:space="0" w:color="auto"/>
      </w:divBdr>
      <w:divsChild>
        <w:div w:id="1791584346">
          <w:marLeft w:val="446"/>
          <w:marRight w:val="0"/>
          <w:marTop w:val="0"/>
          <w:marBottom w:val="0"/>
          <w:divBdr>
            <w:top w:val="none" w:sz="0" w:space="0" w:color="auto"/>
            <w:left w:val="none" w:sz="0" w:space="0" w:color="auto"/>
            <w:bottom w:val="none" w:sz="0" w:space="0" w:color="auto"/>
            <w:right w:val="none" w:sz="0" w:space="0" w:color="auto"/>
          </w:divBdr>
        </w:div>
        <w:div w:id="1625696613">
          <w:marLeft w:val="446"/>
          <w:marRight w:val="0"/>
          <w:marTop w:val="0"/>
          <w:marBottom w:val="0"/>
          <w:divBdr>
            <w:top w:val="none" w:sz="0" w:space="0" w:color="auto"/>
            <w:left w:val="none" w:sz="0" w:space="0" w:color="auto"/>
            <w:bottom w:val="none" w:sz="0" w:space="0" w:color="auto"/>
            <w:right w:val="none" w:sz="0" w:space="0" w:color="auto"/>
          </w:divBdr>
        </w:div>
      </w:divsChild>
    </w:div>
    <w:div w:id="759789917">
      <w:bodyDiv w:val="1"/>
      <w:marLeft w:val="0"/>
      <w:marRight w:val="0"/>
      <w:marTop w:val="0"/>
      <w:marBottom w:val="0"/>
      <w:divBdr>
        <w:top w:val="none" w:sz="0" w:space="0" w:color="auto"/>
        <w:left w:val="none" w:sz="0" w:space="0" w:color="auto"/>
        <w:bottom w:val="none" w:sz="0" w:space="0" w:color="auto"/>
        <w:right w:val="none" w:sz="0" w:space="0" w:color="auto"/>
      </w:divBdr>
    </w:div>
    <w:div w:id="761923027">
      <w:bodyDiv w:val="1"/>
      <w:marLeft w:val="0"/>
      <w:marRight w:val="0"/>
      <w:marTop w:val="0"/>
      <w:marBottom w:val="0"/>
      <w:divBdr>
        <w:top w:val="none" w:sz="0" w:space="0" w:color="auto"/>
        <w:left w:val="none" w:sz="0" w:space="0" w:color="auto"/>
        <w:bottom w:val="none" w:sz="0" w:space="0" w:color="auto"/>
        <w:right w:val="none" w:sz="0" w:space="0" w:color="auto"/>
      </w:divBdr>
      <w:divsChild>
        <w:div w:id="790058188">
          <w:marLeft w:val="0"/>
          <w:marRight w:val="0"/>
          <w:marTop w:val="0"/>
          <w:marBottom w:val="0"/>
          <w:divBdr>
            <w:top w:val="none" w:sz="0" w:space="0" w:color="auto"/>
            <w:left w:val="none" w:sz="0" w:space="0" w:color="auto"/>
            <w:bottom w:val="none" w:sz="0" w:space="0" w:color="auto"/>
            <w:right w:val="none" w:sz="0" w:space="0" w:color="auto"/>
          </w:divBdr>
        </w:div>
      </w:divsChild>
    </w:div>
    <w:div w:id="773288648">
      <w:bodyDiv w:val="1"/>
      <w:marLeft w:val="0"/>
      <w:marRight w:val="0"/>
      <w:marTop w:val="0"/>
      <w:marBottom w:val="0"/>
      <w:divBdr>
        <w:top w:val="none" w:sz="0" w:space="0" w:color="auto"/>
        <w:left w:val="none" w:sz="0" w:space="0" w:color="auto"/>
        <w:bottom w:val="none" w:sz="0" w:space="0" w:color="auto"/>
        <w:right w:val="none" w:sz="0" w:space="0" w:color="auto"/>
      </w:divBdr>
    </w:div>
    <w:div w:id="792554146">
      <w:bodyDiv w:val="1"/>
      <w:marLeft w:val="0"/>
      <w:marRight w:val="0"/>
      <w:marTop w:val="0"/>
      <w:marBottom w:val="0"/>
      <w:divBdr>
        <w:top w:val="none" w:sz="0" w:space="0" w:color="auto"/>
        <w:left w:val="none" w:sz="0" w:space="0" w:color="auto"/>
        <w:bottom w:val="none" w:sz="0" w:space="0" w:color="auto"/>
        <w:right w:val="none" w:sz="0" w:space="0" w:color="auto"/>
      </w:divBdr>
    </w:div>
    <w:div w:id="798840467">
      <w:bodyDiv w:val="1"/>
      <w:marLeft w:val="0"/>
      <w:marRight w:val="0"/>
      <w:marTop w:val="0"/>
      <w:marBottom w:val="0"/>
      <w:divBdr>
        <w:top w:val="none" w:sz="0" w:space="0" w:color="auto"/>
        <w:left w:val="none" w:sz="0" w:space="0" w:color="auto"/>
        <w:bottom w:val="none" w:sz="0" w:space="0" w:color="auto"/>
        <w:right w:val="none" w:sz="0" w:space="0" w:color="auto"/>
      </w:divBdr>
    </w:div>
    <w:div w:id="818420959">
      <w:bodyDiv w:val="1"/>
      <w:marLeft w:val="0"/>
      <w:marRight w:val="0"/>
      <w:marTop w:val="0"/>
      <w:marBottom w:val="0"/>
      <w:divBdr>
        <w:top w:val="none" w:sz="0" w:space="0" w:color="auto"/>
        <w:left w:val="none" w:sz="0" w:space="0" w:color="auto"/>
        <w:bottom w:val="none" w:sz="0" w:space="0" w:color="auto"/>
        <w:right w:val="none" w:sz="0" w:space="0" w:color="auto"/>
      </w:divBdr>
    </w:div>
    <w:div w:id="818810231">
      <w:bodyDiv w:val="1"/>
      <w:marLeft w:val="0"/>
      <w:marRight w:val="0"/>
      <w:marTop w:val="0"/>
      <w:marBottom w:val="0"/>
      <w:divBdr>
        <w:top w:val="none" w:sz="0" w:space="0" w:color="auto"/>
        <w:left w:val="none" w:sz="0" w:space="0" w:color="auto"/>
        <w:bottom w:val="none" w:sz="0" w:space="0" w:color="auto"/>
        <w:right w:val="none" w:sz="0" w:space="0" w:color="auto"/>
      </w:divBdr>
    </w:div>
    <w:div w:id="830174134">
      <w:bodyDiv w:val="1"/>
      <w:marLeft w:val="0"/>
      <w:marRight w:val="0"/>
      <w:marTop w:val="0"/>
      <w:marBottom w:val="0"/>
      <w:divBdr>
        <w:top w:val="none" w:sz="0" w:space="0" w:color="auto"/>
        <w:left w:val="none" w:sz="0" w:space="0" w:color="auto"/>
        <w:bottom w:val="none" w:sz="0" w:space="0" w:color="auto"/>
        <w:right w:val="none" w:sz="0" w:space="0" w:color="auto"/>
      </w:divBdr>
    </w:div>
    <w:div w:id="830945761">
      <w:bodyDiv w:val="1"/>
      <w:marLeft w:val="0"/>
      <w:marRight w:val="0"/>
      <w:marTop w:val="0"/>
      <w:marBottom w:val="0"/>
      <w:divBdr>
        <w:top w:val="none" w:sz="0" w:space="0" w:color="auto"/>
        <w:left w:val="none" w:sz="0" w:space="0" w:color="auto"/>
        <w:bottom w:val="none" w:sz="0" w:space="0" w:color="auto"/>
        <w:right w:val="none" w:sz="0" w:space="0" w:color="auto"/>
      </w:divBdr>
    </w:div>
    <w:div w:id="846553414">
      <w:bodyDiv w:val="1"/>
      <w:marLeft w:val="0"/>
      <w:marRight w:val="0"/>
      <w:marTop w:val="0"/>
      <w:marBottom w:val="0"/>
      <w:divBdr>
        <w:top w:val="none" w:sz="0" w:space="0" w:color="auto"/>
        <w:left w:val="none" w:sz="0" w:space="0" w:color="auto"/>
        <w:bottom w:val="none" w:sz="0" w:space="0" w:color="auto"/>
        <w:right w:val="none" w:sz="0" w:space="0" w:color="auto"/>
      </w:divBdr>
    </w:div>
    <w:div w:id="860125290">
      <w:bodyDiv w:val="1"/>
      <w:marLeft w:val="0"/>
      <w:marRight w:val="0"/>
      <w:marTop w:val="0"/>
      <w:marBottom w:val="0"/>
      <w:divBdr>
        <w:top w:val="none" w:sz="0" w:space="0" w:color="auto"/>
        <w:left w:val="none" w:sz="0" w:space="0" w:color="auto"/>
        <w:bottom w:val="none" w:sz="0" w:space="0" w:color="auto"/>
        <w:right w:val="none" w:sz="0" w:space="0" w:color="auto"/>
      </w:divBdr>
    </w:div>
    <w:div w:id="860780020">
      <w:bodyDiv w:val="1"/>
      <w:marLeft w:val="0"/>
      <w:marRight w:val="0"/>
      <w:marTop w:val="0"/>
      <w:marBottom w:val="0"/>
      <w:divBdr>
        <w:top w:val="none" w:sz="0" w:space="0" w:color="auto"/>
        <w:left w:val="none" w:sz="0" w:space="0" w:color="auto"/>
        <w:bottom w:val="none" w:sz="0" w:space="0" w:color="auto"/>
        <w:right w:val="none" w:sz="0" w:space="0" w:color="auto"/>
      </w:divBdr>
    </w:div>
    <w:div w:id="861359697">
      <w:bodyDiv w:val="1"/>
      <w:marLeft w:val="0"/>
      <w:marRight w:val="0"/>
      <w:marTop w:val="0"/>
      <w:marBottom w:val="0"/>
      <w:divBdr>
        <w:top w:val="none" w:sz="0" w:space="0" w:color="auto"/>
        <w:left w:val="none" w:sz="0" w:space="0" w:color="auto"/>
        <w:bottom w:val="none" w:sz="0" w:space="0" w:color="auto"/>
        <w:right w:val="none" w:sz="0" w:space="0" w:color="auto"/>
      </w:divBdr>
    </w:div>
    <w:div w:id="863440742">
      <w:bodyDiv w:val="1"/>
      <w:marLeft w:val="0"/>
      <w:marRight w:val="0"/>
      <w:marTop w:val="0"/>
      <w:marBottom w:val="0"/>
      <w:divBdr>
        <w:top w:val="none" w:sz="0" w:space="0" w:color="auto"/>
        <w:left w:val="none" w:sz="0" w:space="0" w:color="auto"/>
        <w:bottom w:val="none" w:sz="0" w:space="0" w:color="auto"/>
        <w:right w:val="none" w:sz="0" w:space="0" w:color="auto"/>
      </w:divBdr>
    </w:div>
    <w:div w:id="866334135">
      <w:bodyDiv w:val="1"/>
      <w:marLeft w:val="0"/>
      <w:marRight w:val="0"/>
      <w:marTop w:val="0"/>
      <w:marBottom w:val="0"/>
      <w:divBdr>
        <w:top w:val="none" w:sz="0" w:space="0" w:color="auto"/>
        <w:left w:val="none" w:sz="0" w:space="0" w:color="auto"/>
        <w:bottom w:val="none" w:sz="0" w:space="0" w:color="auto"/>
        <w:right w:val="none" w:sz="0" w:space="0" w:color="auto"/>
      </w:divBdr>
    </w:div>
    <w:div w:id="868376342">
      <w:bodyDiv w:val="1"/>
      <w:marLeft w:val="0"/>
      <w:marRight w:val="0"/>
      <w:marTop w:val="0"/>
      <w:marBottom w:val="0"/>
      <w:divBdr>
        <w:top w:val="none" w:sz="0" w:space="0" w:color="auto"/>
        <w:left w:val="none" w:sz="0" w:space="0" w:color="auto"/>
        <w:bottom w:val="none" w:sz="0" w:space="0" w:color="auto"/>
        <w:right w:val="none" w:sz="0" w:space="0" w:color="auto"/>
      </w:divBdr>
    </w:div>
    <w:div w:id="868689106">
      <w:bodyDiv w:val="1"/>
      <w:marLeft w:val="0"/>
      <w:marRight w:val="0"/>
      <w:marTop w:val="0"/>
      <w:marBottom w:val="0"/>
      <w:divBdr>
        <w:top w:val="none" w:sz="0" w:space="0" w:color="auto"/>
        <w:left w:val="none" w:sz="0" w:space="0" w:color="auto"/>
        <w:bottom w:val="none" w:sz="0" w:space="0" w:color="auto"/>
        <w:right w:val="none" w:sz="0" w:space="0" w:color="auto"/>
      </w:divBdr>
    </w:div>
    <w:div w:id="878863099">
      <w:bodyDiv w:val="1"/>
      <w:marLeft w:val="0"/>
      <w:marRight w:val="0"/>
      <w:marTop w:val="0"/>
      <w:marBottom w:val="0"/>
      <w:divBdr>
        <w:top w:val="none" w:sz="0" w:space="0" w:color="auto"/>
        <w:left w:val="none" w:sz="0" w:space="0" w:color="auto"/>
        <w:bottom w:val="none" w:sz="0" w:space="0" w:color="auto"/>
        <w:right w:val="none" w:sz="0" w:space="0" w:color="auto"/>
      </w:divBdr>
    </w:div>
    <w:div w:id="886838455">
      <w:bodyDiv w:val="1"/>
      <w:marLeft w:val="0"/>
      <w:marRight w:val="0"/>
      <w:marTop w:val="0"/>
      <w:marBottom w:val="0"/>
      <w:divBdr>
        <w:top w:val="none" w:sz="0" w:space="0" w:color="auto"/>
        <w:left w:val="none" w:sz="0" w:space="0" w:color="auto"/>
        <w:bottom w:val="none" w:sz="0" w:space="0" w:color="auto"/>
        <w:right w:val="none" w:sz="0" w:space="0" w:color="auto"/>
      </w:divBdr>
    </w:div>
    <w:div w:id="889150069">
      <w:bodyDiv w:val="1"/>
      <w:marLeft w:val="0"/>
      <w:marRight w:val="0"/>
      <w:marTop w:val="0"/>
      <w:marBottom w:val="0"/>
      <w:divBdr>
        <w:top w:val="none" w:sz="0" w:space="0" w:color="auto"/>
        <w:left w:val="none" w:sz="0" w:space="0" w:color="auto"/>
        <w:bottom w:val="none" w:sz="0" w:space="0" w:color="auto"/>
        <w:right w:val="none" w:sz="0" w:space="0" w:color="auto"/>
      </w:divBdr>
    </w:div>
    <w:div w:id="893277871">
      <w:bodyDiv w:val="1"/>
      <w:marLeft w:val="0"/>
      <w:marRight w:val="0"/>
      <w:marTop w:val="0"/>
      <w:marBottom w:val="0"/>
      <w:divBdr>
        <w:top w:val="none" w:sz="0" w:space="0" w:color="auto"/>
        <w:left w:val="none" w:sz="0" w:space="0" w:color="auto"/>
        <w:bottom w:val="none" w:sz="0" w:space="0" w:color="auto"/>
        <w:right w:val="none" w:sz="0" w:space="0" w:color="auto"/>
      </w:divBdr>
    </w:div>
    <w:div w:id="910702850">
      <w:bodyDiv w:val="1"/>
      <w:marLeft w:val="0"/>
      <w:marRight w:val="0"/>
      <w:marTop w:val="0"/>
      <w:marBottom w:val="0"/>
      <w:divBdr>
        <w:top w:val="none" w:sz="0" w:space="0" w:color="auto"/>
        <w:left w:val="none" w:sz="0" w:space="0" w:color="auto"/>
        <w:bottom w:val="none" w:sz="0" w:space="0" w:color="auto"/>
        <w:right w:val="none" w:sz="0" w:space="0" w:color="auto"/>
      </w:divBdr>
    </w:div>
    <w:div w:id="915818055">
      <w:bodyDiv w:val="1"/>
      <w:marLeft w:val="0"/>
      <w:marRight w:val="0"/>
      <w:marTop w:val="0"/>
      <w:marBottom w:val="0"/>
      <w:divBdr>
        <w:top w:val="none" w:sz="0" w:space="0" w:color="auto"/>
        <w:left w:val="none" w:sz="0" w:space="0" w:color="auto"/>
        <w:bottom w:val="none" w:sz="0" w:space="0" w:color="auto"/>
        <w:right w:val="none" w:sz="0" w:space="0" w:color="auto"/>
      </w:divBdr>
    </w:div>
    <w:div w:id="918371375">
      <w:bodyDiv w:val="1"/>
      <w:marLeft w:val="0"/>
      <w:marRight w:val="0"/>
      <w:marTop w:val="0"/>
      <w:marBottom w:val="0"/>
      <w:divBdr>
        <w:top w:val="none" w:sz="0" w:space="0" w:color="auto"/>
        <w:left w:val="none" w:sz="0" w:space="0" w:color="auto"/>
        <w:bottom w:val="none" w:sz="0" w:space="0" w:color="auto"/>
        <w:right w:val="none" w:sz="0" w:space="0" w:color="auto"/>
      </w:divBdr>
    </w:div>
    <w:div w:id="934940766">
      <w:bodyDiv w:val="1"/>
      <w:marLeft w:val="0"/>
      <w:marRight w:val="0"/>
      <w:marTop w:val="0"/>
      <w:marBottom w:val="0"/>
      <w:divBdr>
        <w:top w:val="none" w:sz="0" w:space="0" w:color="auto"/>
        <w:left w:val="none" w:sz="0" w:space="0" w:color="auto"/>
        <w:bottom w:val="none" w:sz="0" w:space="0" w:color="auto"/>
        <w:right w:val="none" w:sz="0" w:space="0" w:color="auto"/>
      </w:divBdr>
    </w:div>
    <w:div w:id="964045598">
      <w:bodyDiv w:val="1"/>
      <w:marLeft w:val="0"/>
      <w:marRight w:val="0"/>
      <w:marTop w:val="0"/>
      <w:marBottom w:val="0"/>
      <w:divBdr>
        <w:top w:val="none" w:sz="0" w:space="0" w:color="auto"/>
        <w:left w:val="none" w:sz="0" w:space="0" w:color="auto"/>
        <w:bottom w:val="none" w:sz="0" w:space="0" w:color="auto"/>
        <w:right w:val="none" w:sz="0" w:space="0" w:color="auto"/>
      </w:divBdr>
      <w:divsChild>
        <w:div w:id="1447575848">
          <w:marLeft w:val="547"/>
          <w:marRight w:val="0"/>
          <w:marTop w:val="67"/>
          <w:marBottom w:val="0"/>
          <w:divBdr>
            <w:top w:val="none" w:sz="0" w:space="0" w:color="auto"/>
            <w:left w:val="none" w:sz="0" w:space="0" w:color="auto"/>
            <w:bottom w:val="none" w:sz="0" w:space="0" w:color="auto"/>
            <w:right w:val="none" w:sz="0" w:space="0" w:color="auto"/>
          </w:divBdr>
        </w:div>
      </w:divsChild>
    </w:div>
    <w:div w:id="965426243">
      <w:bodyDiv w:val="1"/>
      <w:marLeft w:val="0"/>
      <w:marRight w:val="0"/>
      <w:marTop w:val="0"/>
      <w:marBottom w:val="0"/>
      <w:divBdr>
        <w:top w:val="none" w:sz="0" w:space="0" w:color="auto"/>
        <w:left w:val="none" w:sz="0" w:space="0" w:color="auto"/>
        <w:bottom w:val="none" w:sz="0" w:space="0" w:color="auto"/>
        <w:right w:val="none" w:sz="0" w:space="0" w:color="auto"/>
      </w:divBdr>
    </w:div>
    <w:div w:id="976763261">
      <w:bodyDiv w:val="1"/>
      <w:marLeft w:val="0"/>
      <w:marRight w:val="0"/>
      <w:marTop w:val="0"/>
      <w:marBottom w:val="0"/>
      <w:divBdr>
        <w:top w:val="none" w:sz="0" w:space="0" w:color="auto"/>
        <w:left w:val="none" w:sz="0" w:space="0" w:color="auto"/>
        <w:bottom w:val="none" w:sz="0" w:space="0" w:color="auto"/>
        <w:right w:val="none" w:sz="0" w:space="0" w:color="auto"/>
      </w:divBdr>
    </w:div>
    <w:div w:id="983966848">
      <w:bodyDiv w:val="1"/>
      <w:marLeft w:val="0"/>
      <w:marRight w:val="0"/>
      <w:marTop w:val="0"/>
      <w:marBottom w:val="0"/>
      <w:divBdr>
        <w:top w:val="none" w:sz="0" w:space="0" w:color="auto"/>
        <w:left w:val="none" w:sz="0" w:space="0" w:color="auto"/>
        <w:bottom w:val="none" w:sz="0" w:space="0" w:color="auto"/>
        <w:right w:val="none" w:sz="0" w:space="0" w:color="auto"/>
      </w:divBdr>
    </w:div>
    <w:div w:id="988898562">
      <w:bodyDiv w:val="1"/>
      <w:marLeft w:val="0"/>
      <w:marRight w:val="0"/>
      <w:marTop w:val="0"/>
      <w:marBottom w:val="0"/>
      <w:divBdr>
        <w:top w:val="none" w:sz="0" w:space="0" w:color="auto"/>
        <w:left w:val="none" w:sz="0" w:space="0" w:color="auto"/>
        <w:bottom w:val="none" w:sz="0" w:space="0" w:color="auto"/>
        <w:right w:val="none" w:sz="0" w:space="0" w:color="auto"/>
      </w:divBdr>
    </w:div>
    <w:div w:id="994725730">
      <w:bodyDiv w:val="1"/>
      <w:marLeft w:val="0"/>
      <w:marRight w:val="0"/>
      <w:marTop w:val="0"/>
      <w:marBottom w:val="0"/>
      <w:divBdr>
        <w:top w:val="none" w:sz="0" w:space="0" w:color="auto"/>
        <w:left w:val="none" w:sz="0" w:space="0" w:color="auto"/>
        <w:bottom w:val="none" w:sz="0" w:space="0" w:color="auto"/>
        <w:right w:val="none" w:sz="0" w:space="0" w:color="auto"/>
      </w:divBdr>
    </w:div>
    <w:div w:id="995451149">
      <w:bodyDiv w:val="1"/>
      <w:marLeft w:val="0"/>
      <w:marRight w:val="0"/>
      <w:marTop w:val="0"/>
      <w:marBottom w:val="0"/>
      <w:divBdr>
        <w:top w:val="none" w:sz="0" w:space="0" w:color="auto"/>
        <w:left w:val="none" w:sz="0" w:space="0" w:color="auto"/>
        <w:bottom w:val="none" w:sz="0" w:space="0" w:color="auto"/>
        <w:right w:val="none" w:sz="0" w:space="0" w:color="auto"/>
      </w:divBdr>
    </w:div>
    <w:div w:id="1000695904">
      <w:bodyDiv w:val="1"/>
      <w:marLeft w:val="0"/>
      <w:marRight w:val="0"/>
      <w:marTop w:val="0"/>
      <w:marBottom w:val="0"/>
      <w:divBdr>
        <w:top w:val="none" w:sz="0" w:space="0" w:color="auto"/>
        <w:left w:val="none" w:sz="0" w:space="0" w:color="auto"/>
        <w:bottom w:val="none" w:sz="0" w:space="0" w:color="auto"/>
        <w:right w:val="none" w:sz="0" w:space="0" w:color="auto"/>
      </w:divBdr>
    </w:div>
    <w:div w:id="1013074114">
      <w:bodyDiv w:val="1"/>
      <w:marLeft w:val="0"/>
      <w:marRight w:val="0"/>
      <w:marTop w:val="0"/>
      <w:marBottom w:val="0"/>
      <w:divBdr>
        <w:top w:val="none" w:sz="0" w:space="0" w:color="auto"/>
        <w:left w:val="none" w:sz="0" w:space="0" w:color="auto"/>
        <w:bottom w:val="none" w:sz="0" w:space="0" w:color="auto"/>
        <w:right w:val="none" w:sz="0" w:space="0" w:color="auto"/>
      </w:divBdr>
    </w:div>
    <w:div w:id="1023826607">
      <w:bodyDiv w:val="1"/>
      <w:marLeft w:val="0"/>
      <w:marRight w:val="0"/>
      <w:marTop w:val="0"/>
      <w:marBottom w:val="0"/>
      <w:divBdr>
        <w:top w:val="none" w:sz="0" w:space="0" w:color="auto"/>
        <w:left w:val="none" w:sz="0" w:space="0" w:color="auto"/>
        <w:bottom w:val="none" w:sz="0" w:space="0" w:color="auto"/>
        <w:right w:val="none" w:sz="0" w:space="0" w:color="auto"/>
      </w:divBdr>
      <w:divsChild>
        <w:div w:id="630675610">
          <w:marLeft w:val="0"/>
          <w:marRight w:val="0"/>
          <w:marTop w:val="0"/>
          <w:marBottom w:val="0"/>
          <w:divBdr>
            <w:top w:val="none" w:sz="0" w:space="0" w:color="auto"/>
            <w:left w:val="none" w:sz="0" w:space="0" w:color="auto"/>
            <w:bottom w:val="none" w:sz="0" w:space="0" w:color="auto"/>
            <w:right w:val="none" w:sz="0" w:space="0" w:color="auto"/>
          </w:divBdr>
          <w:divsChild>
            <w:div w:id="3925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5869">
      <w:bodyDiv w:val="1"/>
      <w:marLeft w:val="0"/>
      <w:marRight w:val="0"/>
      <w:marTop w:val="0"/>
      <w:marBottom w:val="0"/>
      <w:divBdr>
        <w:top w:val="none" w:sz="0" w:space="0" w:color="auto"/>
        <w:left w:val="none" w:sz="0" w:space="0" w:color="auto"/>
        <w:bottom w:val="none" w:sz="0" w:space="0" w:color="auto"/>
        <w:right w:val="none" w:sz="0" w:space="0" w:color="auto"/>
      </w:divBdr>
    </w:div>
    <w:div w:id="1072577907">
      <w:bodyDiv w:val="1"/>
      <w:marLeft w:val="0"/>
      <w:marRight w:val="0"/>
      <w:marTop w:val="0"/>
      <w:marBottom w:val="0"/>
      <w:divBdr>
        <w:top w:val="none" w:sz="0" w:space="0" w:color="auto"/>
        <w:left w:val="none" w:sz="0" w:space="0" w:color="auto"/>
        <w:bottom w:val="none" w:sz="0" w:space="0" w:color="auto"/>
        <w:right w:val="none" w:sz="0" w:space="0" w:color="auto"/>
      </w:divBdr>
    </w:div>
    <w:div w:id="1086924647">
      <w:bodyDiv w:val="1"/>
      <w:marLeft w:val="0"/>
      <w:marRight w:val="0"/>
      <w:marTop w:val="0"/>
      <w:marBottom w:val="0"/>
      <w:divBdr>
        <w:top w:val="none" w:sz="0" w:space="0" w:color="auto"/>
        <w:left w:val="none" w:sz="0" w:space="0" w:color="auto"/>
        <w:bottom w:val="none" w:sz="0" w:space="0" w:color="auto"/>
        <w:right w:val="none" w:sz="0" w:space="0" w:color="auto"/>
      </w:divBdr>
    </w:div>
    <w:div w:id="1093697069">
      <w:bodyDiv w:val="1"/>
      <w:marLeft w:val="0"/>
      <w:marRight w:val="0"/>
      <w:marTop w:val="0"/>
      <w:marBottom w:val="0"/>
      <w:divBdr>
        <w:top w:val="none" w:sz="0" w:space="0" w:color="auto"/>
        <w:left w:val="none" w:sz="0" w:space="0" w:color="auto"/>
        <w:bottom w:val="none" w:sz="0" w:space="0" w:color="auto"/>
        <w:right w:val="none" w:sz="0" w:space="0" w:color="auto"/>
      </w:divBdr>
    </w:div>
    <w:div w:id="1116288829">
      <w:bodyDiv w:val="1"/>
      <w:marLeft w:val="0"/>
      <w:marRight w:val="0"/>
      <w:marTop w:val="0"/>
      <w:marBottom w:val="0"/>
      <w:divBdr>
        <w:top w:val="none" w:sz="0" w:space="0" w:color="auto"/>
        <w:left w:val="none" w:sz="0" w:space="0" w:color="auto"/>
        <w:bottom w:val="none" w:sz="0" w:space="0" w:color="auto"/>
        <w:right w:val="none" w:sz="0" w:space="0" w:color="auto"/>
      </w:divBdr>
    </w:div>
    <w:div w:id="1122187843">
      <w:bodyDiv w:val="1"/>
      <w:marLeft w:val="0"/>
      <w:marRight w:val="0"/>
      <w:marTop w:val="0"/>
      <w:marBottom w:val="0"/>
      <w:divBdr>
        <w:top w:val="none" w:sz="0" w:space="0" w:color="auto"/>
        <w:left w:val="none" w:sz="0" w:space="0" w:color="auto"/>
        <w:bottom w:val="none" w:sz="0" w:space="0" w:color="auto"/>
        <w:right w:val="none" w:sz="0" w:space="0" w:color="auto"/>
      </w:divBdr>
    </w:div>
    <w:div w:id="1128430293">
      <w:bodyDiv w:val="1"/>
      <w:marLeft w:val="0"/>
      <w:marRight w:val="0"/>
      <w:marTop w:val="0"/>
      <w:marBottom w:val="0"/>
      <w:divBdr>
        <w:top w:val="none" w:sz="0" w:space="0" w:color="auto"/>
        <w:left w:val="none" w:sz="0" w:space="0" w:color="auto"/>
        <w:bottom w:val="none" w:sz="0" w:space="0" w:color="auto"/>
        <w:right w:val="none" w:sz="0" w:space="0" w:color="auto"/>
      </w:divBdr>
    </w:div>
    <w:div w:id="1130587889">
      <w:bodyDiv w:val="1"/>
      <w:marLeft w:val="0"/>
      <w:marRight w:val="0"/>
      <w:marTop w:val="0"/>
      <w:marBottom w:val="0"/>
      <w:divBdr>
        <w:top w:val="none" w:sz="0" w:space="0" w:color="auto"/>
        <w:left w:val="none" w:sz="0" w:space="0" w:color="auto"/>
        <w:bottom w:val="none" w:sz="0" w:space="0" w:color="auto"/>
        <w:right w:val="none" w:sz="0" w:space="0" w:color="auto"/>
      </w:divBdr>
    </w:div>
    <w:div w:id="1134761478">
      <w:bodyDiv w:val="1"/>
      <w:marLeft w:val="0"/>
      <w:marRight w:val="0"/>
      <w:marTop w:val="0"/>
      <w:marBottom w:val="0"/>
      <w:divBdr>
        <w:top w:val="none" w:sz="0" w:space="0" w:color="auto"/>
        <w:left w:val="none" w:sz="0" w:space="0" w:color="auto"/>
        <w:bottom w:val="none" w:sz="0" w:space="0" w:color="auto"/>
        <w:right w:val="none" w:sz="0" w:space="0" w:color="auto"/>
      </w:divBdr>
    </w:div>
    <w:div w:id="1153722424">
      <w:bodyDiv w:val="1"/>
      <w:marLeft w:val="0"/>
      <w:marRight w:val="0"/>
      <w:marTop w:val="0"/>
      <w:marBottom w:val="0"/>
      <w:divBdr>
        <w:top w:val="none" w:sz="0" w:space="0" w:color="auto"/>
        <w:left w:val="none" w:sz="0" w:space="0" w:color="auto"/>
        <w:bottom w:val="none" w:sz="0" w:space="0" w:color="auto"/>
        <w:right w:val="none" w:sz="0" w:space="0" w:color="auto"/>
      </w:divBdr>
    </w:div>
    <w:div w:id="1163473441">
      <w:bodyDiv w:val="1"/>
      <w:marLeft w:val="0"/>
      <w:marRight w:val="0"/>
      <w:marTop w:val="0"/>
      <w:marBottom w:val="0"/>
      <w:divBdr>
        <w:top w:val="none" w:sz="0" w:space="0" w:color="auto"/>
        <w:left w:val="none" w:sz="0" w:space="0" w:color="auto"/>
        <w:bottom w:val="none" w:sz="0" w:space="0" w:color="auto"/>
        <w:right w:val="none" w:sz="0" w:space="0" w:color="auto"/>
      </w:divBdr>
    </w:div>
    <w:div w:id="1164857822">
      <w:bodyDiv w:val="1"/>
      <w:marLeft w:val="0"/>
      <w:marRight w:val="0"/>
      <w:marTop w:val="0"/>
      <w:marBottom w:val="0"/>
      <w:divBdr>
        <w:top w:val="none" w:sz="0" w:space="0" w:color="auto"/>
        <w:left w:val="none" w:sz="0" w:space="0" w:color="auto"/>
        <w:bottom w:val="none" w:sz="0" w:space="0" w:color="auto"/>
        <w:right w:val="none" w:sz="0" w:space="0" w:color="auto"/>
      </w:divBdr>
    </w:div>
    <w:div w:id="1188718024">
      <w:bodyDiv w:val="1"/>
      <w:marLeft w:val="0"/>
      <w:marRight w:val="0"/>
      <w:marTop w:val="0"/>
      <w:marBottom w:val="0"/>
      <w:divBdr>
        <w:top w:val="none" w:sz="0" w:space="0" w:color="auto"/>
        <w:left w:val="none" w:sz="0" w:space="0" w:color="auto"/>
        <w:bottom w:val="none" w:sz="0" w:space="0" w:color="auto"/>
        <w:right w:val="none" w:sz="0" w:space="0" w:color="auto"/>
      </w:divBdr>
    </w:div>
    <w:div w:id="1192572577">
      <w:bodyDiv w:val="1"/>
      <w:marLeft w:val="0"/>
      <w:marRight w:val="0"/>
      <w:marTop w:val="0"/>
      <w:marBottom w:val="0"/>
      <w:divBdr>
        <w:top w:val="none" w:sz="0" w:space="0" w:color="auto"/>
        <w:left w:val="none" w:sz="0" w:space="0" w:color="auto"/>
        <w:bottom w:val="none" w:sz="0" w:space="0" w:color="auto"/>
        <w:right w:val="none" w:sz="0" w:space="0" w:color="auto"/>
      </w:divBdr>
    </w:div>
    <w:div w:id="1204824500">
      <w:bodyDiv w:val="1"/>
      <w:marLeft w:val="0"/>
      <w:marRight w:val="0"/>
      <w:marTop w:val="0"/>
      <w:marBottom w:val="0"/>
      <w:divBdr>
        <w:top w:val="none" w:sz="0" w:space="0" w:color="auto"/>
        <w:left w:val="none" w:sz="0" w:space="0" w:color="auto"/>
        <w:bottom w:val="none" w:sz="0" w:space="0" w:color="auto"/>
        <w:right w:val="none" w:sz="0" w:space="0" w:color="auto"/>
      </w:divBdr>
    </w:div>
    <w:div w:id="1239704979">
      <w:bodyDiv w:val="1"/>
      <w:marLeft w:val="0"/>
      <w:marRight w:val="0"/>
      <w:marTop w:val="0"/>
      <w:marBottom w:val="0"/>
      <w:divBdr>
        <w:top w:val="none" w:sz="0" w:space="0" w:color="auto"/>
        <w:left w:val="none" w:sz="0" w:space="0" w:color="auto"/>
        <w:bottom w:val="none" w:sz="0" w:space="0" w:color="auto"/>
        <w:right w:val="none" w:sz="0" w:space="0" w:color="auto"/>
      </w:divBdr>
    </w:div>
    <w:div w:id="1253123094">
      <w:bodyDiv w:val="1"/>
      <w:marLeft w:val="0"/>
      <w:marRight w:val="0"/>
      <w:marTop w:val="0"/>
      <w:marBottom w:val="0"/>
      <w:divBdr>
        <w:top w:val="none" w:sz="0" w:space="0" w:color="auto"/>
        <w:left w:val="none" w:sz="0" w:space="0" w:color="auto"/>
        <w:bottom w:val="none" w:sz="0" w:space="0" w:color="auto"/>
        <w:right w:val="none" w:sz="0" w:space="0" w:color="auto"/>
      </w:divBdr>
    </w:div>
    <w:div w:id="1257254216">
      <w:bodyDiv w:val="1"/>
      <w:marLeft w:val="0"/>
      <w:marRight w:val="0"/>
      <w:marTop w:val="0"/>
      <w:marBottom w:val="0"/>
      <w:divBdr>
        <w:top w:val="none" w:sz="0" w:space="0" w:color="auto"/>
        <w:left w:val="none" w:sz="0" w:space="0" w:color="auto"/>
        <w:bottom w:val="none" w:sz="0" w:space="0" w:color="auto"/>
        <w:right w:val="none" w:sz="0" w:space="0" w:color="auto"/>
      </w:divBdr>
    </w:div>
    <w:div w:id="1266497296">
      <w:bodyDiv w:val="1"/>
      <w:marLeft w:val="0"/>
      <w:marRight w:val="0"/>
      <w:marTop w:val="0"/>
      <w:marBottom w:val="0"/>
      <w:divBdr>
        <w:top w:val="none" w:sz="0" w:space="0" w:color="auto"/>
        <w:left w:val="none" w:sz="0" w:space="0" w:color="auto"/>
        <w:bottom w:val="none" w:sz="0" w:space="0" w:color="auto"/>
        <w:right w:val="none" w:sz="0" w:space="0" w:color="auto"/>
      </w:divBdr>
    </w:div>
    <w:div w:id="1277562468">
      <w:bodyDiv w:val="1"/>
      <w:marLeft w:val="0"/>
      <w:marRight w:val="0"/>
      <w:marTop w:val="0"/>
      <w:marBottom w:val="0"/>
      <w:divBdr>
        <w:top w:val="none" w:sz="0" w:space="0" w:color="auto"/>
        <w:left w:val="none" w:sz="0" w:space="0" w:color="auto"/>
        <w:bottom w:val="none" w:sz="0" w:space="0" w:color="auto"/>
        <w:right w:val="none" w:sz="0" w:space="0" w:color="auto"/>
      </w:divBdr>
    </w:div>
    <w:div w:id="1284340284">
      <w:bodyDiv w:val="1"/>
      <w:marLeft w:val="0"/>
      <w:marRight w:val="0"/>
      <w:marTop w:val="0"/>
      <w:marBottom w:val="0"/>
      <w:divBdr>
        <w:top w:val="none" w:sz="0" w:space="0" w:color="auto"/>
        <w:left w:val="none" w:sz="0" w:space="0" w:color="auto"/>
        <w:bottom w:val="none" w:sz="0" w:space="0" w:color="auto"/>
        <w:right w:val="none" w:sz="0" w:space="0" w:color="auto"/>
      </w:divBdr>
    </w:div>
    <w:div w:id="1287352577">
      <w:bodyDiv w:val="1"/>
      <w:marLeft w:val="0"/>
      <w:marRight w:val="0"/>
      <w:marTop w:val="0"/>
      <w:marBottom w:val="0"/>
      <w:divBdr>
        <w:top w:val="none" w:sz="0" w:space="0" w:color="auto"/>
        <w:left w:val="none" w:sz="0" w:space="0" w:color="auto"/>
        <w:bottom w:val="none" w:sz="0" w:space="0" w:color="auto"/>
        <w:right w:val="none" w:sz="0" w:space="0" w:color="auto"/>
      </w:divBdr>
    </w:div>
    <w:div w:id="1291280978">
      <w:bodyDiv w:val="1"/>
      <w:marLeft w:val="0"/>
      <w:marRight w:val="0"/>
      <w:marTop w:val="0"/>
      <w:marBottom w:val="0"/>
      <w:divBdr>
        <w:top w:val="none" w:sz="0" w:space="0" w:color="auto"/>
        <w:left w:val="none" w:sz="0" w:space="0" w:color="auto"/>
        <w:bottom w:val="none" w:sz="0" w:space="0" w:color="auto"/>
        <w:right w:val="none" w:sz="0" w:space="0" w:color="auto"/>
      </w:divBdr>
    </w:div>
    <w:div w:id="1295254779">
      <w:bodyDiv w:val="1"/>
      <w:marLeft w:val="0"/>
      <w:marRight w:val="0"/>
      <w:marTop w:val="0"/>
      <w:marBottom w:val="0"/>
      <w:divBdr>
        <w:top w:val="none" w:sz="0" w:space="0" w:color="auto"/>
        <w:left w:val="none" w:sz="0" w:space="0" w:color="auto"/>
        <w:bottom w:val="none" w:sz="0" w:space="0" w:color="auto"/>
        <w:right w:val="none" w:sz="0" w:space="0" w:color="auto"/>
      </w:divBdr>
      <w:divsChild>
        <w:div w:id="174347175">
          <w:marLeft w:val="0"/>
          <w:marRight w:val="0"/>
          <w:marTop w:val="0"/>
          <w:marBottom w:val="0"/>
          <w:divBdr>
            <w:top w:val="none" w:sz="0" w:space="0" w:color="auto"/>
            <w:left w:val="none" w:sz="0" w:space="0" w:color="auto"/>
            <w:bottom w:val="none" w:sz="0" w:space="0" w:color="auto"/>
            <w:right w:val="none" w:sz="0" w:space="0" w:color="auto"/>
          </w:divBdr>
        </w:div>
      </w:divsChild>
    </w:div>
    <w:div w:id="1297175659">
      <w:bodyDiv w:val="1"/>
      <w:marLeft w:val="0"/>
      <w:marRight w:val="0"/>
      <w:marTop w:val="0"/>
      <w:marBottom w:val="0"/>
      <w:divBdr>
        <w:top w:val="none" w:sz="0" w:space="0" w:color="auto"/>
        <w:left w:val="none" w:sz="0" w:space="0" w:color="auto"/>
        <w:bottom w:val="none" w:sz="0" w:space="0" w:color="auto"/>
        <w:right w:val="none" w:sz="0" w:space="0" w:color="auto"/>
      </w:divBdr>
    </w:div>
    <w:div w:id="1336347455">
      <w:bodyDiv w:val="1"/>
      <w:marLeft w:val="0"/>
      <w:marRight w:val="0"/>
      <w:marTop w:val="0"/>
      <w:marBottom w:val="0"/>
      <w:divBdr>
        <w:top w:val="none" w:sz="0" w:space="0" w:color="auto"/>
        <w:left w:val="none" w:sz="0" w:space="0" w:color="auto"/>
        <w:bottom w:val="none" w:sz="0" w:space="0" w:color="auto"/>
        <w:right w:val="none" w:sz="0" w:space="0" w:color="auto"/>
      </w:divBdr>
    </w:div>
    <w:div w:id="1343972210">
      <w:bodyDiv w:val="1"/>
      <w:marLeft w:val="0"/>
      <w:marRight w:val="0"/>
      <w:marTop w:val="0"/>
      <w:marBottom w:val="0"/>
      <w:divBdr>
        <w:top w:val="none" w:sz="0" w:space="0" w:color="auto"/>
        <w:left w:val="none" w:sz="0" w:space="0" w:color="auto"/>
        <w:bottom w:val="none" w:sz="0" w:space="0" w:color="auto"/>
        <w:right w:val="none" w:sz="0" w:space="0" w:color="auto"/>
      </w:divBdr>
    </w:div>
    <w:div w:id="1347515813">
      <w:bodyDiv w:val="1"/>
      <w:marLeft w:val="0"/>
      <w:marRight w:val="0"/>
      <w:marTop w:val="0"/>
      <w:marBottom w:val="0"/>
      <w:divBdr>
        <w:top w:val="none" w:sz="0" w:space="0" w:color="auto"/>
        <w:left w:val="none" w:sz="0" w:space="0" w:color="auto"/>
        <w:bottom w:val="none" w:sz="0" w:space="0" w:color="auto"/>
        <w:right w:val="none" w:sz="0" w:space="0" w:color="auto"/>
      </w:divBdr>
    </w:div>
    <w:div w:id="1356225350">
      <w:bodyDiv w:val="1"/>
      <w:marLeft w:val="0"/>
      <w:marRight w:val="0"/>
      <w:marTop w:val="0"/>
      <w:marBottom w:val="0"/>
      <w:divBdr>
        <w:top w:val="none" w:sz="0" w:space="0" w:color="auto"/>
        <w:left w:val="none" w:sz="0" w:space="0" w:color="auto"/>
        <w:bottom w:val="none" w:sz="0" w:space="0" w:color="auto"/>
        <w:right w:val="none" w:sz="0" w:space="0" w:color="auto"/>
      </w:divBdr>
    </w:div>
    <w:div w:id="1358892687">
      <w:bodyDiv w:val="1"/>
      <w:marLeft w:val="0"/>
      <w:marRight w:val="0"/>
      <w:marTop w:val="0"/>
      <w:marBottom w:val="0"/>
      <w:divBdr>
        <w:top w:val="none" w:sz="0" w:space="0" w:color="auto"/>
        <w:left w:val="none" w:sz="0" w:space="0" w:color="auto"/>
        <w:bottom w:val="none" w:sz="0" w:space="0" w:color="auto"/>
        <w:right w:val="none" w:sz="0" w:space="0" w:color="auto"/>
      </w:divBdr>
    </w:div>
    <w:div w:id="1362701176">
      <w:bodyDiv w:val="1"/>
      <w:marLeft w:val="0"/>
      <w:marRight w:val="0"/>
      <w:marTop w:val="0"/>
      <w:marBottom w:val="0"/>
      <w:divBdr>
        <w:top w:val="none" w:sz="0" w:space="0" w:color="auto"/>
        <w:left w:val="none" w:sz="0" w:space="0" w:color="auto"/>
        <w:bottom w:val="none" w:sz="0" w:space="0" w:color="auto"/>
        <w:right w:val="none" w:sz="0" w:space="0" w:color="auto"/>
      </w:divBdr>
    </w:div>
    <w:div w:id="1387492782">
      <w:bodyDiv w:val="1"/>
      <w:marLeft w:val="0"/>
      <w:marRight w:val="0"/>
      <w:marTop w:val="0"/>
      <w:marBottom w:val="0"/>
      <w:divBdr>
        <w:top w:val="none" w:sz="0" w:space="0" w:color="auto"/>
        <w:left w:val="none" w:sz="0" w:space="0" w:color="auto"/>
        <w:bottom w:val="none" w:sz="0" w:space="0" w:color="auto"/>
        <w:right w:val="none" w:sz="0" w:space="0" w:color="auto"/>
      </w:divBdr>
    </w:div>
    <w:div w:id="1390571148">
      <w:bodyDiv w:val="1"/>
      <w:marLeft w:val="0"/>
      <w:marRight w:val="0"/>
      <w:marTop w:val="0"/>
      <w:marBottom w:val="0"/>
      <w:divBdr>
        <w:top w:val="none" w:sz="0" w:space="0" w:color="auto"/>
        <w:left w:val="none" w:sz="0" w:space="0" w:color="auto"/>
        <w:bottom w:val="none" w:sz="0" w:space="0" w:color="auto"/>
        <w:right w:val="none" w:sz="0" w:space="0" w:color="auto"/>
      </w:divBdr>
    </w:div>
    <w:div w:id="1399207016">
      <w:bodyDiv w:val="1"/>
      <w:marLeft w:val="0"/>
      <w:marRight w:val="0"/>
      <w:marTop w:val="0"/>
      <w:marBottom w:val="0"/>
      <w:divBdr>
        <w:top w:val="none" w:sz="0" w:space="0" w:color="auto"/>
        <w:left w:val="none" w:sz="0" w:space="0" w:color="auto"/>
        <w:bottom w:val="none" w:sz="0" w:space="0" w:color="auto"/>
        <w:right w:val="none" w:sz="0" w:space="0" w:color="auto"/>
      </w:divBdr>
    </w:div>
    <w:div w:id="1407651130">
      <w:bodyDiv w:val="1"/>
      <w:marLeft w:val="0"/>
      <w:marRight w:val="0"/>
      <w:marTop w:val="0"/>
      <w:marBottom w:val="0"/>
      <w:divBdr>
        <w:top w:val="none" w:sz="0" w:space="0" w:color="auto"/>
        <w:left w:val="none" w:sz="0" w:space="0" w:color="auto"/>
        <w:bottom w:val="none" w:sz="0" w:space="0" w:color="auto"/>
        <w:right w:val="none" w:sz="0" w:space="0" w:color="auto"/>
      </w:divBdr>
    </w:div>
    <w:div w:id="1414932936">
      <w:bodyDiv w:val="1"/>
      <w:marLeft w:val="0"/>
      <w:marRight w:val="0"/>
      <w:marTop w:val="0"/>
      <w:marBottom w:val="0"/>
      <w:divBdr>
        <w:top w:val="none" w:sz="0" w:space="0" w:color="auto"/>
        <w:left w:val="none" w:sz="0" w:space="0" w:color="auto"/>
        <w:bottom w:val="none" w:sz="0" w:space="0" w:color="auto"/>
        <w:right w:val="none" w:sz="0" w:space="0" w:color="auto"/>
      </w:divBdr>
    </w:div>
    <w:div w:id="1420518597">
      <w:bodyDiv w:val="1"/>
      <w:marLeft w:val="0"/>
      <w:marRight w:val="0"/>
      <w:marTop w:val="0"/>
      <w:marBottom w:val="0"/>
      <w:divBdr>
        <w:top w:val="none" w:sz="0" w:space="0" w:color="auto"/>
        <w:left w:val="none" w:sz="0" w:space="0" w:color="auto"/>
        <w:bottom w:val="none" w:sz="0" w:space="0" w:color="auto"/>
        <w:right w:val="none" w:sz="0" w:space="0" w:color="auto"/>
      </w:divBdr>
    </w:div>
    <w:div w:id="1423911174">
      <w:bodyDiv w:val="1"/>
      <w:marLeft w:val="0"/>
      <w:marRight w:val="0"/>
      <w:marTop w:val="0"/>
      <w:marBottom w:val="0"/>
      <w:divBdr>
        <w:top w:val="none" w:sz="0" w:space="0" w:color="auto"/>
        <w:left w:val="none" w:sz="0" w:space="0" w:color="auto"/>
        <w:bottom w:val="none" w:sz="0" w:space="0" w:color="auto"/>
        <w:right w:val="none" w:sz="0" w:space="0" w:color="auto"/>
      </w:divBdr>
    </w:div>
    <w:div w:id="1432160260">
      <w:bodyDiv w:val="1"/>
      <w:marLeft w:val="0"/>
      <w:marRight w:val="0"/>
      <w:marTop w:val="0"/>
      <w:marBottom w:val="0"/>
      <w:divBdr>
        <w:top w:val="none" w:sz="0" w:space="0" w:color="auto"/>
        <w:left w:val="none" w:sz="0" w:space="0" w:color="auto"/>
        <w:bottom w:val="none" w:sz="0" w:space="0" w:color="auto"/>
        <w:right w:val="none" w:sz="0" w:space="0" w:color="auto"/>
      </w:divBdr>
    </w:div>
    <w:div w:id="1446927793">
      <w:bodyDiv w:val="1"/>
      <w:marLeft w:val="0"/>
      <w:marRight w:val="0"/>
      <w:marTop w:val="0"/>
      <w:marBottom w:val="0"/>
      <w:divBdr>
        <w:top w:val="none" w:sz="0" w:space="0" w:color="auto"/>
        <w:left w:val="none" w:sz="0" w:space="0" w:color="auto"/>
        <w:bottom w:val="none" w:sz="0" w:space="0" w:color="auto"/>
        <w:right w:val="none" w:sz="0" w:space="0" w:color="auto"/>
      </w:divBdr>
      <w:divsChild>
        <w:div w:id="1088816814">
          <w:marLeft w:val="0"/>
          <w:marRight w:val="0"/>
          <w:marTop w:val="0"/>
          <w:marBottom w:val="0"/>
          <w:divBdr>
            <w:top w:val="none" w:sz="0" w:space="0" w:color="auto"/>
            <w:left w:val="none" w:sz="0" w:space="0" w:color="auto"/>
            <w:bottom w:val="none" w:sz="0" w:space="0" w:color="auto"/>
            <w:right w:val="none" w:sz="0" w:space="0" w:color="auto"/>
          </w:divBdr>
        </w:div>
      </w:divsChild>
    </w:div>
    <w:div w:id="1453131393">
      <w:bodyDiv w:val="1"/>
      <w:marLeft w:val="0"/>
      <w:marRight w:val="0"/>
      <w:marTop w:val="0"/>
      <w:marBottom w:val="0"/>
      <w:divBdr>
        <w:top w:val="none" w:sz="0" w:space="0" w:color="auto"/>
        <w:left w:val="none" w:sz="0" w:space="0" w:color="auto"/>
        <w:bottom w:val="none" w:sz="0" w:space="0" w:color="auto"/>
        <w:right w:val="none" w:sz="0" w:space="0" w:color="auto"/>
      </w:divBdr>
    </w:div>
    <w:div w:id="1460145066">
      <w:bodyDiv w:val="1"/>
      <w:marLeft w:val="0"/>
      <w:marRight w:val="0"/>
      <w:marTop w:val="0"/>
      <w:marBottom w:val="0"/>
      <w:divBdr>
        <w:top w:val="none" w:sz="0" w:space="0" w:color="auto"/>
        <w:left w:val="none" w:sz="0" w:space="0" w:color="auto"/>
        <w:bottom w:val="none" w:sz="0" w:space="0" w:color="auto"/>
        <w:right w:val="none" w:sz="0" w:space="0" w:color="auto"/>
      </w:divBdr>
    </w:div>
    <w:div w:id="1483473699">
      <w:bodyDiv w:val="1"/>
      <w:marLeft w:val="0"/>
      <w:marRight w:val="0"/>
      <w:marTop w:val="0"/>
      <w:marBottom w:val="0"/>
      <w:divBdr>
        <w:top w:val="none" w:sz="0" w:space="0" w:color="auto"/>
        <w:left w:val="none" w:sz="0" w:space="0" w:color="auto"/>
        <w:bottom w:val="none" w:sz="0" w:space="0" w:color="auto"/>
        <w:right w:val="none" w:sz="0" w:space="0" w:color="auto"/>
      </w:divBdr>
    </w:div>
    <w:div w:id="1504079013">
      <w:bodyDiv w:val="1"/>
      <w:marLeft w:val="0"/>
      <w:marRight w:val="0"/>
      <w:marTop w:val="0"/>
      <w:marBottom w:val="0"/>
      <w:divBdr>
        <w:top w:val="none" w:sz="0" w:space="0" w:color="auto"/>
        <w:left w:val="none" w:sz="0" w:space="0" w:color="auto"/>
        <w:bottom w:val="none" w:sz="0" w:space="0" w:color="auto"/>
        <w:right w:val="none" w:sz="0" w:space="0" w:color="auto"/>
      </w:divBdr>
    </w:div>
    <w:div w:id="1506700131">
      <w:bodyDiv w:val="1"/>
      <w:marLeft w:val="0"/>
      <w:marRight w:val="0"/>
      <w:marTop w:val="0"/>
      <w:marBottom w:val="0"/>
      <w:divBdr>
        <w:top w:val="none" w:sz="0" w:space="0" w:color="auto"/>
        <w:left w:val="none" w:sz="0" w:space="0" w:color="auto"/>
        <w:bottom w:val="none" w:sz="0" w:space="0" w:color="auto"/>
        <w:right w:val="none" w:sz="0" w:space="0" w:color="auto"/>
      </w:divBdr>
    </w:div>
    <w:div w:id="1508516401">
      <w:bodyDiv w:val="1"/>
      <w:marLeft w:val="0"/>
      <w:marRight w:val="0"/>
      <w:marTop w:val="0"/>
      <w:marBottom w:val="0"/>
      <w:divBdr>
        <w:top w:val="none" w:sz="0" w:space="0" w:color="auto"/>
        <w:left w:val="none" w:sz="0" w:space="0" w:color="auto"/>
        <w:bottom w:val="none" w:sz="0" w:space="0" w:color="auto"/>
        <w:right w:val="none" w:sz="0" w:space="0" w:color="auto"/>
      </w:divBdr>
      <w:divsChild>
        <w:div w:id="401365925">
          <w:marLeft w:val="0"/>
          <w:marRight w:val="0"/>
          <w:marTop w:val="0"/>
          <w:marBottom w:val="0"/>
          <w:divBdr>
            <w:top w:val="none" w:sz="0" w:space="0" w:color="auto"/>
            <w:left w:val="none" w:sz="0" w:space="0" w:color="auto"/>
            <w:bottom w:val="none" w:sz="0" w:space="0" w:color="auto"/>
            <w:right w:val="none" w:sz="0" w:space="0" w:color="auto"/>
          </w:divBdr>
        </w:div>
      </w:divsChild>
    </w:div>
    <w:div w:id="1529414071">
      <w:bodyDiv w:val="1"/>
      <w:marLeft w:val="0"/>
      <w:marRight w:val="0"/>
      <w:marTop w:val="0"/>
      <w:marBottom w:val="0"/>
      <w:divBdr>
        <w:top w:val="none" w:sz="0" w:space="0" w:color="auto"/>
        <w:left w:val="none" w:sz="0" w:space="0" w:color="auto"/>
        <w:bottom w:val="none" w:sz="0" w:space="0" w:color="auto"/>
        <w:right w:val="none" w:sz="0" w:space="0" w:color="auto"/>
      </w:divBdr>
      <w:divsChild>
        <w:div w:id="433598156">
          <w:marLeft w:val="0"/>
          <w:marRight w:val="0"/>
          <w:marTop w:val="0"/>
          <w:marBottom w:val="0"/>
          <w:divBdr>
            <w:top w:val="none" w:sz="0" w:space="0" w:color="auto"/>
            <w:left w:val="none" w:sz="0" w:space="0" w:color="auto"/>
            <w:bottom w:val="none" w:sz="0" w:space="0" w:color="auto"/>
            <w:right w:val="none" w:sz="0" w:space="0" w:color="auto"/>
          </w:divBdr>
          <w:divsChild>
            <w:div w:id="171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651">
      <w:bodyDiv w:val="1"/>
      <w:marLeft w:val="0"/>
      <w:marRight w:val="0"/>
      <w:marTop w:val="0"/>
      <w:marBottom w:val="0"/>
      <w:divBdr>
        <w:top w:val="none" w:sz="0" w:space="0" w:color="auto"/>
        <w:left w:val="none" w:sz="0" w:space="0" w:color="auto"/>
        <w:bottom w:val="none" w:sz="0" w:space="0" w:color="auto"/>
        <w:right w:val="none" w:sz="0" w:space="0" w:color="auto"/>
      </w:divBdr>
    </w:div>
    <w:div w:id="1541629552">
      <w:bodyDiv w:val="1"/>
      <w:marLeft w:val="0"/>
      <w:marRight w:val="0"/>
      <w:marTop w:val="0"/>
      <w:marBottom w:val="0"/>
      <w:divBdr>
        <w:top w:val="none" w:sz="0" w:space="0" w:color="auto"/>
        <w:left w:val="none" w:sz="0" w:space="0" w:color="auto"/>
        <w:bottom w:val="none" w:sz="0" w:space="0" w:color="auto"/>
        <w:right w:val="none" w:sz="0" w:space="0" w:color="auto"/>
      </w:divBdr>
    </w:div>
    <w:div w:id="1543055413">
      <w:bodyDiv w:val="1"/>
      <w:marLeft w:val="0"/>
      <w:marRight w:val="0"/>
      <w:marTop w:val="0"/>
      <w:marBottom w:val="0"/>
      <w:divBdr>
        <w:top w:val="none" w:sz="0" w:space="0" w:color="auto"/>
        <w:left w:val="none" w:sz="0" w:space="0" w:color="auto"/>
        <w:bottom w:val="none" w:sz="0" w:space="0" w:color="auto"/>
        <w:right w:val="none" w:sz="0" w:space="0" w:color="auto"/>
      </w:divBdr>
    </w:div>
    <w:div w:id="1562987196">
      <w:bodyDiv w:val="1"/>
      <w:marLeft w:val="0"/>
      <w:marRight w:val="0"/>
      <w:marTop w:val="0"/>
      <w:marBottom w:val="0"/>
      <w:divBdr>
        <w:top w:val="none" w:sz="0" w:space="0" w:color="auto"/>
        <w:left w:val="none" w:sz="0" w:space="0" w:color="auto"/>
        <w:bottom w:val="none" w:sz="0" w:space="0" w:color="auto"/>
        <w:right w:val="none" w:sz="0" w:space="0" w:color="auto"/>
      </w:divBdr>
    </w:div>
    <w:div w:id="1568805117">
      <w:bodyDiv w:val="1"/>
      <w:marLeft w:val="0"/>
      <w:marRight w:val="0"/>
      <w:marTop w:val="0"/>
      <w:marBottom w:val="0"/>
      <w:divBdr>
        <w:top w:val="none" w:sz="0" w:space="0" w:color="auto"/>
        <w:left w:val="none" w:sz="0" w:space="0" w:color="auto"/>
        <w:bottom w:val="none" w:sz="0" w:space="0" w:color="auto"/>
        <w:right w:val="none" w:sz="0" w:space="0" w:color="auto"/>
      </w:divBdr>
    </w:div>
    <w:div w:id="1570070222">
      <w:bodyDiv w:val="1"/>
      <w:marLeft w:val="0"/>
      <w:marRight w:val="0"/>
      <w:marTop w:val="0"/>
      <w:marBottom w:val="0"/>
      <w:divBdr>
        <w:top w:val="none" w:sz="0" w:space="0" w:color="auto"/>
        <w:left w:val="none" w:sz="0" w:space="0" w:color="auto"/>
        <w:bottom w:val="none" w:sz="0" w:space="0" w:color="auto"/>
        <w:right w:val="none" w:sz="0" w:space="0" w:color="auto"/>
      </w:divBdr>
    </w:div>
    <w:div w:id="1577589888">
      <w:bodyDiv w:val="1"/>
      <w:marLeft w:val="0"/>
      <w:marRight w:val="0"/>
      <w:marTop w:val="0"/>
      <w:marBottom w:val="0"/>
      <w:divBdr>
        <w:top w:val="none" w:sz="0" w:space="0" w:color="auto"/>
        <w:left w:val="none" w:sz="0" w:space="0" w:color="auto"/>
        <w:bottom w:val="none" w:sz="0" w:space="0" w:color="auto"/>
        <w:right w:val="none" w:sz="0" w:space="0" w:color="auto"/>
      </w:divBdr>
    </w:div>
    <w:div w:id="1616862543">
      <w:bodyDiv w:val="1"/>
      <w:marLeft w:val="0"/>
      <w:marRight w:val="0"/>
      <w:marTop w:val="0"/>
      <w:marBottom w:val="0"/>
      <w:divBdr>
        <w:top w:val="none" w:sz="0" w:space="0" w:color="auto"/>
        <w:left w:val="none" w:sz="0" w:space="0" w:color="auto"/>
        <w:bottom w:val="none" w:sz="0" w:space="0" w:color="auto"/>
        <w:right w:val="none" w:sz="0" w:space="0" w:color="auto"/>
      </w:divBdr>
    </w:div>
    <w:div w:id="1651590634">
      <w:bodyDiv w:val="1"/>
      <w:marLeft w:val="0"/>
      <w:marRight w:val="0"/>
      <w:marTop w:val="0"/>
      <w:marBottom w:val="0"/>
      <w:divBdr>
        <w:top w:val="none" w:sz="0" w:space="0" w:color="auto"/>
        <w:left w:val="none" w:sz="0" w:space="0" w:color="auto"/>
        <w:bottom w:val="none" w:sz="0" w:space="0" w:color="auto"/>
        <w:right w:val="none" w:sz="0" w:space="0" w:color="auto"/>
      </w:divBdr>
    </w:div>
    <w:div w:id="1670866532">
      <w:bodyDiv w:val="1"/>
      <w:marLeft w:val="0"/>
      <w:marRight w:val="0"/>
      <w:marTop w:val="0"/>
      <w:marBottom w:val="0"/>
      <w:divBdr>
        <w:top w:val="none" w:sz="0" w:space="0" w:color="auto"/>
        <w:left w:val="none" w:sz="0" w:space="0" w:color="auto"/>
        <w:bottom w:val="none" w:sz="0" w:space="0" w:color="auto"/>
        <w:right w:val="none" w:sz="0" w:space="0" w:color="auto"/>
      </w:divBdr>
    </w:div>
    <w:div w:id="1676491473">
      <w:bodyDiv w:val="1"/>
      <w:marLeft w:val="0"/>
      <w:marRight w:val="0"/>
      <w:marTop w:val="0"/>
      <w:marBottom w:val="0"/>
      <w:divBdr>
        <w:top w:val="none" w:sz="0" w:space="0" w:color="auto"/>
        <w:left w:val="none" w:sz="0" w:space="0" w:color="auto"/>
        <w:bottom w:val="none" w:sz="0" w:space="0" w:color="auto"/>
        <w:right w:val="none" w:sz="0" w:space="0" w:color="auto"/>
      </w:divBdr>
    </w:div>
    <w:div w:id="1677532339">
      <w:bodyDiv w:val="1"/>
      <w:marLeft w:val="0"/>
      <w:marRight w:val="0"/>
      <w:marTop w:val="0"/>
      <w:marBottom w:val="0"/>
      <w:divBdr>
        <w:top w:val="none" w:sz="0" w:space="0" w:color="auto"/>
        <w:left w:val="none" w:sz="0" w:space="0" w:color="auto"/>
        <w:bottom w:val="none" w:sz="0" w:space="0" w:color="auto"/>
        <w:right w:val="none" w:sz="0" w:space="0" w:color="auto"/>
      </w:divBdr>
    </w:div>
    <w:div w:id="1678269511">
      <w:bodyDiv w:val="1"/>
      <w:marLeft w:val="0"/>
      <w:marRight w:val="0"/>
      <w:marTop w:val="0"/>
      <w:marBottom w:val="0"/>
      <w:divBdr>
        <w:top w:val="none" w:sz="0" w:space="0" w:color="auto"/>
        <w:left w:val="none" w:sz="0" w:space="0" w:color="auto"/>
        <w:bottom w:val="none" w:sz="0" w:space="0" w:color="auto"/>
        <w:right w:val="none" w:sz="0" w:space="0" w:color="auto"/>
      </w:divBdr>
    </w:div>
    <w:div w:id="1679579715">
      <w:bodyDiv w:val="1"/>
      <w:marLeft w:val="0"/>
      <w:marRight w:val="0"/>
      <w:marTop w:val="0"/>
      <w:marBottom w:val="0"/>
      <w:divBdr>
        <w:top w:val="none" w:sz="0" w:space="0" w:color="auto"/>
        <w:left w:val="none" w:sz="0" w:space="0" w:color="auto"/>
        <w:bottom w:val="none" w:sz="0" w:space="0" w:color="auto"/>
        <w:right w:val="none" w:sz="0" w:space="0" w:color="auto"/>
      </w:divBdr>
    </w:div>
    <w:div w:id="1681926650">
      <w:bodyDiv w:val="1"/>
      <w:marLeft w:val="0"/>
      <w:marRight w:val="0"/>
      <w:marTop w:val="0"/>
      <w:marBottom w:val="0"/>
      <w:divBdr>
        <w:top w:val="none" w:sz="0" w:space="0" w:color="auto"/>
        <w:left w:val="none" w:sz="0" w:space="0" w:color="auto"/>
        <w:bottom w:val="none" w:sz="0" w:space="0" w:color="auto"/>
        <w:right w:val="none" w:sz="0" w:space="0" w:color="auto"/>
      </w:divBdr>
    </w:div>
    <w:div w:id="1682589510">
      <w:bodyDiv w:val="1"/>
      <w:marLeft w:val="0"/>
      <w:marRight w:val="0"/>
      <w:marTop w:val="0"/>
      <w:marBottom w:val="0"/>
      <w:divBdr>
        <w:top w:val="none" w:sz="0" w:space="0" w:color="auto"/>
        <w:left w:val="none" w:sz="0" w:space="0" w:color="auto"/>
        <w:bottom w:val="none" w:sz="0" w:space="0" w:color="auto"/>
        <w:right w:val="none" w:sz="0" w:space="0" w:color="auto"/>
      </w:divBdr>
    </w:div>
    <w:div w:id="1683126311">
      <w:bodyDiv w:val="1"/>
      <w:marLeft w:val="0"/>
      <w:marRight w:val="0"/>
      <w:marTop w:val="0"/>
      <w:marBottom w:val="0"/>
      <w:divBdr>
        <w:top w:val="none" w:sz="0" w:space="0" w:color="auto"/>
        <w:left w:val="none" w:sz="0" w:space="0" w:color="auto"/>
        <w:bottom w:val="none" w:sz="0" w:space="0" w:color="auto"/>
        <w:right w:val="none" w:sz="0" w:space="0" w:color="auto"/>
      </w:divBdr>
    </w:div>
    <w:div w:id="1687369160">
      <w:bodyDiv w:val="1"/>
      <w:marLeft w:val="0"/>
      <w:marRight w:val="0"/>
      <w:marTop w:val="0"/>
      <w:marBottom w:val="0"/>
      <w:divBdr>
        <w:top w:val="none" w:sz="0" w:space="0" w:color="auto"/>
        <w:left w:val="none" w:sz="0" w:space="0" w:color="auto"/>
        <w:bottom w:val="none" w:sz="0" w:space="0" w:color="auto"/>
        <w:right w:val="none" w:sz="0" w:space="0" w:color="auto"/>
      </w:divBdr>
    </w:div>
    <w:div w:id="1692224309">
      <w:bodyDiv w:val="1"/>
      <w:marLeft w:val="0"/>
      <w:marRight w:val="0"/>
      <w:marTop w:val="0"/>
      <w:marBottom w:val="0"/>
      <w:divBdr>
        <w:top w:val="none" w:sz="0" w:space="0" w:color="auto"/>
        <w:left w:val="none" w:sz="0" w:space="0" w:color="auto"/>
        <w:bottom w:val="none" w:sz="0" w:space="0" w:color="auto"/>
        <w:right w:val="none" w:sz="0" w:space="0" w:color="auto"/>
      </w:divBdr>
    </w:div>
    <w:div w:id="1716272372">
      <w:bodyDiv w:val="1"/>
      <w:marLeft w:val="0"/>
      <w:marRight w:val="0"/>
      <w:marTop w:val="0"/>
      <w:marBottom w:val="0"/>
      <w:divBdr>
        <w:top w:val="none" w:sz="0" w:space="0" w:color="auto"/>
        <w:left w:val="none" w:sz="0" w:space="0" w:color="auto"/>
        <w:bottom w:val="none" w:sz="0" w:space="0" w:color="auto"/>
        <w:right w:val="none" w:sz="0" w:space="0" w:color="auto"/>
      </w:divBdr>
    </w:div>
    <w:div w:id="1726485908">
      <w:bodyDiv w:val="1"/>
      <w:marLeft w:val="0"/>
      <w:marRight w:val="0"/>
      <w:marTop w:val="0"/>
      <w:marBottom w:val="0"/>
      <w:divBdr>
        <w:top w:val="none" w:sz="0" w:space="0" w:color="auto"/>
        <w:left w:val="none" w:sz="0" w:space="0" w:color="auto"/>
        <w:bottom w:val="none" w:sz="0" w:space="0" w:color="auto"/>
        <w:right w:val="none" w:sz="0" w:space="0" w:color="auto"/>
      </w:divBdr>
      <w:divsChild>
        <w:div w:id="1634796110">
          <w:marLeft w:val="0"/>
          <w:marRight w:val="0"/>
          <w:marTop w:val="0"/>
          <w:marBottom w:val="0"/>
          <w:divBdr>
            <w:top w:val="none" w:sz="0" w:space="0" w:color="auto"/>
            <w:left w:val="none" w:sz="0" w:space="0" w:color="auto"/>
            <w:bottom w:val="none" w:sz="0" w:space="0" w:color="auto"/>
            <w:right w:val="none" w:sz="0" w:space="0" w:color="auto"/>
          </w:divBdr>
          <w:divsChild>
            <w:div w:id="21550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002">
      <w:bodyDiv w:val="1"/>
      <w:marLeft w:val="0"/>
      <w:marRight w:val="0"/>
      <w:marTop w:val="0"/>
      <w:marBottom w:val="0"/>
      <w:divBdr>
        <w:top w:val="none" w:sz="0" w:space="0" w:color="auto"/>
        <w:left w:val="none" w:sz="0" w:space="0" w:color="auto"/>
        <w:bottom w:val="none" w:sz="0" w:space="0" w:color="auto"/>
        <w:right w:val="none" w:sz="0" w:space="0" w:color="auto"/>
      </w:divBdr>
    </w:div>
    <w:div w:id="1749233799">
      <w:bodyDiv w:val="1"/>
      <w:marLeft w:val="0"/>
      <w:marRight w:val="0"/>
      <w:marTop w:val="0"/>
      <w:marBottom w:val="0"/>
      <w:divBdr>
        <w:top w:val="none" w:sz="0" w:space="0" w:color="auto"/>
        <w:left w:val="none" w:sz="0" w:space="0" w:color="auto"/>
        <w:bottom w:val="none" w:sz="0" w:space="0" w:color="auto"/>
        <w:right w:val="none" w:sz="0" w:space="0" w:color="auto"/>
      </w:divBdr>
    </w:div>
    <w:div w:id="1761829214">
      <w:bodyDiv w:val="1"/>
      <w:marLeft w:val="0"/>
      <w:marRight w:val="0"/>
      <w:marTop w:val="0"/>
      <w:marBottom w:val="0"/>
      <w:divBdr>
        <w:top w:val="none" w:sz="0" w:space="0" w:color="auto"/>
        <w:left w:val="none" w:sz="0" w:space="0" w:color="auto"/>
        <w:bottom w:val="none" w:sz="0" w:space="0" w:color="auto"/>
        <w:right w:val="none" w:sz="0" w:space="0" w:color="auto"/>
      </w:divBdr>
    </w:div>
    <w:div w:id="1766803366">
      <w:bodyDiv w:val="1"/>
      <w:marLeft w:val="0"/>
      <w:marRight w:val="0"/>
      <w:marTop w:val="0"/>
      <w:marBottom w:val="0"/>
      <w:divBdr>
        <w:top w:val="none" w:sz="0" w:space="0" w:color="auto"/>
        <w:left w:val="none" w:sz="0" w:space="0" w:color="auto"/>
        <w:bottom w:val="none" w:sz="0" w:space="0" w:color="auto"/>
        <w:right w:val="none" w:sz="0" w:space="0" w:color="auto"/>
      </w:divBdr>
    </w:div>
    <w:div w:id="1801655526">
      <w:bodyDiv w:val="1"/>
      <w:marLeft w:val="0"/>
      <w:marRight w:val="0"/>
      <w:marTop w:val="0"/>
      <w:marBottom w:val="0"/>
      <w:divBdr>
        <w:top w:val="none" w:sz="0" w:space="0" w:color="auto"/>
        <w:left w:val="none" w:sz="0" w:space="0" w:color="auto"/>
        <w:bottom w:val="none" w:sz="0" w:space="0" w:color="auto"/>
        <w:right w:val="none" w:sz="0" w:space="0" w:color="auto"/>
      </w:divBdr>
    </w:div>
    <w:div w:id="1810585123">
      <w:bodyDiv w:val="1"/>
      <w:marLeft w:val="0"/>
      <w:marRight w:val="0"/>
      <w:marTop w:val="0"/>
      <w:marBottom w:val="0"/>
      <w:divBdr>
        <w:top w:val="none" w:sz="0" w:space="0" w:color="auto"/>
        <w:left w:val="none" w:sz="0" w:space="0" w:color="auto"/>
        <w:bottom w:val="none" w:sz="0" w:space="0" w:color="auto"/>
        <w:right w:val="none" w:sz="0" w:space="0" w:color="auto"/>
      </w:divBdr>
    </w:div>
    <w:div w:id="1813059962">
      <w:bodyDiv w:val="1"/>
      <w:marLeft w:val="0"/>
      <w:marRight w:val="0"/>
      <w:marTop w:val="0"/>
      <w:marBottom w:val="0"/>
      <w:divBdr>
        <w:top w:val="none" w:sz="0" w:space="0" w:color="auto"/>
        <w:left w:val="none" w:sz="0" w:space="0" w:color="auto"/>
        <w:bottom w:val="none" w:sz="0" w:space="0" w:color="auto"/>
        <w:right w:val="none" w:sz="0" w:space="0" w:color="auto"/>
      </w:divBdr>
      <w:divsChild>
        <w:div w:id="90202602">
          <w:marLeft w:val="0"/>
          <w:marRight w:val="0"/>
          <w:marTop w:val="0"/>
          <w:marBottom w:val="0"/>
          <w:divBdr>
            <w:top w:val="none" w:sz="0" w:space="0" w:color="auto"/>
            <w:left w:val="none" w:sz="0" w:space="0" w:color="auto"/>
            <w:bottom w:val="none" w:sz="0" w:space="0" w:color="auto"/>
            <w:right w:val="none" w:sz="0" w:space="0" w:color="auto"/>
          </w:divBdr>
        </w:div>
      </w:divsChild>
    </w:div>
    <w:div w:id="1821144968">
      <w:bodyDiv w:val="1"/>
      <w:marLeft w:val="0"/>
      <w:marRight w:val="0"/>
      <w:marTop w:val="0"/>
      <w:marBottom w:val="0"/>
      <w:divBdr>
        <w:top w:val="none" w:sz="0" w:space="0" w:color="auto"/>
        <w:left w:val="none" w:sz="0" w:space="0" w:color="auto"/>
        <w:bottom w:val="none" w:sz="0" w:space="0" w:color="auto"/>
        <w:right w:val="none" w:sz="0" w:space="0" w:color="auto"/>
      </w:divBdr>
    </w:div>
    <w:div w:id="1826168609">
      <w:bodyDiv w:val="1"/>
      <w:marLeft w:val="0"/>
      <w:marRight w:val="0"/>
      <w:marTop w:val="0"/>
      <w:marBottom w:val="0"/>
      <w:divBdr>
        <w:top w:val="none" w:sz="0" w:space="0" w:color="auto"/>
        <w:left w:val="none" w:sz="0" w:space="0" w:color="auto"/>
        <w:bottom w:val="none" w:sz="0" w:space="0" w:color="auto"/>
        <w:right w:val="none" w:sz="0" w:space="0" w:color="auto"/>
      </w:divBdr>
    </w:div>
    <w:div w:id="1826312240">
      <w:bodyDiv w:val="1"/>
      <w:marLeft w:val="0"/>
      <w:marRight w:val="0"/>
      <w:marTop w:val="0"/>
      <w:marBottom w:val="0"/>
      <w:divBdr>
        <w:top w:val="none" w:sz="0" w:space="0" w:color="auto"/>
        <w:left w:val="none" w:sz="0" w:space="0" w:color="auto"/>
        <w:bottom w:val="none" w:sz="0" w:space="0" w:color="auto"/>
        <w:right w:val="none" w:sz="0" w:space="0" w:color="auto"/>
      </w:divBdr>
    </w:div>
    <w:div w:id="1838812180">
      <w:bodyDiv w:val="1"/>
      <w:marLeft w:val="0"/>
      <w:marRight w:val="0"/>
      <w:marTop w:val="0"/>
      <w:marBottom w:val="0"/>
      <w:divBdr>
        <w:top w:val="none" w:sz="0" w:space="0" w:color="auto"/>
        <w:left w:val="none" w:sz="0" w:space="0" w:color="auto"/>
        <w:bottom w:val="none" w:sz="0" w:space="0" w:color="auto"/>
        <w:right w:val="none" w:sz="0" w:space="0" w:color="auto"/>
      </w:divBdr>
    </w:div>
    <w:div w:id="1839803047">
      <w:bodyDiv w:val="1"/>
      <w:marLeft w:val="0"/>
      <w:marRight w:val="0"/>
      <w:marTop w:val="0"/>
      <w:marBottom w:val="0"/>
      <w:divBdr>
        <w:top w:val="none" w:sz="0" w:space="0" w:color="auto"/>
        <w:left w:val="none" w:sz="0" w:space="0" w:color="auto"/>
        <w:bottom w:val="none" w:sz="0" w:space="0" w:color="auto"/>
        <w:right w:val="none" w:sz="0" w:space="0" w:color="auto"/>
      </w:divBdr>
    </w:div>
    <w:div w:id="1842161379">
      <w:bodyDiv w:val="1"/>
      <w:marLeft w:val="0"/>
      <w:marRight w:val="0"/>
      <w:marTop w:val="0"/>
      <w:marBottom w:val="0"/>
      <w:divBdr>
        <w:top w:val="none" w:sz="0" w:space="0" w:color="auto"/>
        <w:left w:val="none" w:sz="0" w:space="0" w:color="auto"/>
        <w:bottom w:val="none" w:sz="0" w:space="0" w:color="auto"/>
        <w:right w:val="none" w:sz="0" w:space="0" w:color="auto"/>
      </w:divBdr>
      <w:divsChild>
        <w:div w:id="900016514">
          <w:marLeft w:val="0"/>
          <w:marRight w:val="0"/>
          <w:marTop w:val="0"/>
          <w:marBottom w:val="0"/>
          <w:divBdr>
            <w:top w:val="none" w:sz="0" w:space="0" w:color="auto"/>
            <w:left w:val="none" w:sz="0" w:space="0" w:color="auto"/>
            <w:bottom w:val="none" w:sz="0" w:space="0" w:color="auto"/>
            <w:right w:val="none" w:sz="0" w:space="0" w:color="auto"/>
          </w:divBdr>
        </w:div>
      </w:divsChild>
    </w:div>
    <w:div w:id="1854297514">
      <w:bodyDiv w:val="1"/>
      <w:marLeft w:val="0"/>
      <w:marRight w:val="0"/>
      <w:marTop w:val="0"/>
      <w:marBottom w:val="0"/>
      <w:divBdr>
        <w:top w:val="none" w:sz="0" w:space="0" w:color="auto"/>
        <w:left w:val="none" w:sz="0" w:space="0" w:color="auto"/>
        <w:bottom w:val="none" w:sz="0" w:space="0" w:color="auto"/>
        <w:right w:val="none" w:sz="0" w:space="0" w:color="auto"/>
      </w:divBdr>
      <w:divsChild>
        <w:div w:id="203565342">
          <w:marLeft w:val="0"/>
          <w:marRight w:val="0"/>
          <w:marTop w:val="0"/>
          <w:marBottom w:val="0"/>
          <w:divBdr>
            <w:top w:val="none" w:sz="0" w:space="0" w:color="auto"/>
            <w:left w:val="none" w:sz="0" w:space="0" w:color="auto"/>
            <w:bottom w:val="none" w:sz="0" w:space="0" w:color="auto"/>
            <w:right w:val="none" w:sz="0" w:space="0" w:color="auto"/>
          </w:divBdr>
          <w:divsChild>
            <w:div w:id="358698924">
              <w:marLeft w:val="0"/>
              <w:marRight w:val="0"/>
              <w:marTop w:val="0"/>
              <w:marBottom w:val="0"/>
              <w:divBdr>
                <w:top w:val="none" w:sz="0" w:space="0" w:color="auto"/>
                <w:left w:val="none" w:sz="0" w:space="0" w:color="auto"/>
                <w:bottom w:val="none" w:sz="0" w:space="0" w:color="auto"/>
                <w:right w:val="none" w:sz="0" w:space="0" w:color="auto"/>
              </w:divBdr>
            </w:div>
            <w:div w:id="1284925232">
              <w:marLeft w:val="0"/>
              <w:marRight w:val="0"/>
              <w:marTop w:val="0"/>
              <w:marBottom w:val="0"/>
              <w:divBdr>
                <w:top w:val="none" w:sz="0" w:space="0" w:color="auto"/>
                <w:left w:val="none" w:sz="0" w:space="0" w:color="auto"/>
                <w:bottom w:val="none" w:sz="0" w:space="0" w:color="auto"/>
                <w:right w:val="none" w:sz="0" w:space="0" w:color="auto"/>
              </w:divBdr>
            </w:div>
            <w:div w:id="18230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117">
      <w:bodyDiv w:val="1"/>
      <w:marLeft w:val="0"/>
      <w:marRight w:val="0"/>
      <w:marTop w:val="0"/>
      <w:marBottom w:val="0"/>
      <w:divBdr>
        <w:top w:val="none" w:sz="0" w:space="0" w:color="auto"/>
        <w:left w:val="none" w:sz="0" w:space="0" w:color="auto"/>
        <w:bottom w:val="none" w:sz="0" w:space="0" w:color="auto"/>
        <w:right w:val="none" w:sz="0" w:space="0" w:color="auto"/>
      </w:divBdr>
    </w:div>
    <w:div w:id="1890071351">
      <w:bodyDiv w:val="1"/>
      <w:marLeft w:val="0"/>
      <w:marRight w:val="0"/>
      <w:marTop w:val="0"/>
      <w:marBottom w:val="0"/>
      <w:divBdr>
        <w:top w:val="none" w:sz="0" w:space="0" w:color="auto"/>
        <w:left w:val="none" w:sz="0" w:space="0" w:color="auto"/>
        <w:bottom w:val="none" w:sz="0" w:space="0" w:color="auto"/>
        <w:right w:val="none" w:sz="0" w:space="0" w:color="auto"/>
      </w:divBdr>
    </w:div>
    <w:div w:id="1917977589">
      <w:bodyDiv w:val="1"/>
      <w:marLeft w:val="0"/>
      <w:marRight w:val="0"/>
      <w:marTop w:val="0"/>
      <w:marBottom w:val="0"/>
      <w:divBdr>
        <w:top w:val="none" w:sz="0" w:space="0" w:color="auto"/>
        <w:left w:val="none" w:sz="0" w:space="0" w:color="auto"/>
        <w:bottom w:val="none" w:sz="0" w:space="0" w:color="auto"/>
        <w:right w:val="none" w:sz="0" w:space="0" w:color="auto"/>
      </w:divBdr>
    </w:div>
    <w:div w:id="1931812325">
      <w:bodyDiv w:val="1"/>
      <w:marLeft w:val="0"/>
      <w:marRight w:val="0"/>
      <w:marTop w:val="0"/>
      <w:marBottom w:val="0"/>
      <w:divBdr>
        <w:top w:val="none" w:sz="0" w:space="0" w:color="auto"/>
        <w:left w:val="none" w:sz="0" w:space="0" w:color="auto"/>
        <w:bottom w:val="none" w:sz="0" w:space="0" w:color="auto"/>
        <w:right w:val="none" w:sz="0" w:space="0" w:color="auto"/>
      </w:divBdr>
    </w:div>
    <w:div w:id="1932468226">
      <w:bodyDiv w:val="1"/>
      <w:marLeft w:val="0"/>
      <w:marRight w:val="0"/>
      <w:marTop w:val="0"/>
      <w:marBottom w:val="0"/>
      <w:divBdr>
        <w:top w:val="none" w:sz="0" w:space="0" w:color="auto"/>
        <w:left w:val="none" w:sz="0" w:space="0" w:color="auto"/>
        <w:bottom w:val="none" w:sz="0" w:space="0" w:color="auto"/>
        <w:right w:val="none" w:sz="0" w:space="0" w:color="auto"/>
      </w:divBdr>
    </w:div>
    <w:div w:id="1950356869">
      <w:bodyDiv w:val="1"/>
      <w:marLeft w:val="0"/>
      <w:marRight w:val="0"/>
      <w:marTop w:val="0"/>
      <w:marBottom w:val="0"/>
      <w:divBdr>
        <w:top w:val="none" w:sz="0" w:space="0" w:color="auto"/>
        <w:left w:val="none" w:sz="0" w:space="0" w:color="auto"/>
        <w:bottom w:val="none" w:sz="0" w:space="0" w:color="auto"/>
        <w:right w:val="none" w:sz="0" w:space="0" w:color="auto"/>
      </w:divBdr>
    </w:div>
    <w:div w:id="1963607246">
      <w:bodyDiv w:val="1"/>
      <w:marLeft w:val="0"/>
      <w:marRight w:val="0"/>
      <w:marTop w:val="0"/>
      <w:marBottom w:val="0"/>
      <w:divBdr>
        <w:top w:val="none" w:sz="0" w:space="0" w:color="auto"/>
        <w:left w:val="none" w:sz="0" w:space="0" w:color="auto"/>
        <w:bottom w:val="none" w:sz="0" w:space="0" w:color="auto"/>
        <w:right w:val="none" w:sz="0" w:space="0" w:color="auto"/>
      </w:divBdr>
    </w:div>
    <w:div w:id="1964380965">
      <w:bodyDiv w:val="1"/>
      <w:marLeft w:val="0"/>
      <w:marRight w:val="0"/>
      <w:marTop w:val="0"/>
      <w:marBottom w:val="0"/>
      <w:divBdr>
        <w:top w:val="none" w:sz="0" w:space="0" w:color="auto"/>
        <w:left w:val="none" w:sz="0" w:space="0" w:color="auto"/>
        <w:bottom w:val="none" w:sz="0" w:space="0" w:color="auto"/>
        <w:right w:val="none" w:sz="0" w:space="0" w:color="auto"/>
      </w:divBdr>
    </w:div>
    <w:div w:id="1972589497">
      <w:bodyDiv w:val="1"/>
      <w:marLeft w:val="0"/>
      <w:marRight w:val="0"/>
      <w:marTop w:val="0"/>
      <w:marBottom w:val="0"/>
      <w:divBdr>
        <w:top w:val="none" w:sz="0" w:space="0" w:color="auto"/>
        <w:left w:val="none" w:sz="0" w:space="0" w:color="auto"/>
        <w:bottom w:val="none" w:sz="0" w:space="0" w:color="auto"/>
        <w:right w:val="none" w:sz="0" w:space="0" w:color="auto"/>
      </w:divBdr>
    </w:div>
    <w:div w:id="1983734605">
      <w:bodyDiv w:val="1"/>
      <w:marLeft w:val="0"/>
      <w:marRight w:val="0"/>
      <w:marTop w:val="0"/>
      <w:marBottom w:val="0"/>
      <w:divBdr>
        <w:top w:val="none" w:sz="0" w:space="0" w:color="auto"/>
        <w:left w:val="none" w:sz="0" w:space="0" w:color="auto"/>
        <w:bottom w:val="none" w:sz="0" w:space="0" w:color="auto"/>
        <w:right w:val="none" w:sz="0" w:space="0" w:color="auto"/>
      </w:divBdr>
    </w:div>
    <w:div w:id="1990936776">
      <w:bodyDiv w:val="1"/>
      <w:marLeft w:val="0"/>
      <w:marRight w:val="0"/>
      <w:marTop w:val="0"/>
      <w:marBottom w:val="0"/>
      <w:divBdr>
        <w:top w:val="none" w:sz="0" w:space="0" w:color="auto"/>
        <w:left w:val="none" w:sz="0" w:space="0" w:color="auto"/>
        <w:bottom w:val="none" w:sz="0" w:space="0" w:color="auto"/>
        <w:right w:val="none" w:sz="0" w:space="0" w:color="auto"/>
      </w:divBdr>
    </w:div>
    <w:div w:id="2011444371">
      <w:bodyDiv w:val="1"/>
      <w:marLeft w:val="0"/>
      <w:marRight w:val="0"/>
      <w:marTop w:val="0"/>
      <w:marBottom w:val="0"/>
      <w:divBdr>
        <w:top w:val="none" w:sz="0" w:space="0" w:color="auto"/>
        <w:left w:val="none" w:sz="0" w:space="0" w:color="auto"/>
        <w:bottom w:val="none" w:sz="0" w:space="0" w:color="auto"/>
        <w:right w:val="none" w:sz="0" w:space="0" w:color="auto"/>
      </w:divBdr>
    </w:div>
    <w:div w:id="2015179936">
      <w:bodyDiv w:val="1"/>
      <w:marLeft w:val="0"/>
      <w:marRight w:val="0"/>
      <w:marTop w:val="0"/>
      <w:marBottom w:val="0"/>
      <w:divBdr>
        <w:top w:val="none" w:sz="0" w:space="0" w:color="auto"/>
        <w:left w:val="none" w:sz="0" w:space="0" w:color="auto"/>
        <w:bottom w:val="none" w:sz="0" w:space="0" w:color="auto"/>
        <w:right w:val="none" w:sz="0" w:space="0" w:color="auto"/>
      </w:divBdr>
    </w:div>
    <w:div w:id="2022276936">
      <w:bodyDiv w:val="1"/>
      <w:marLeft w:val="0"/>
      <w:marRight w:val="0"/>
      <w:marTop w:val="0"/>
      <w:marBottom w:val="0"/>
      <w:divBdr>
        <w:top w:val="none" w:sz="0" w:space="0" w:color="auto"/>
        <w:left w:val="none" w:sz="0" w:space="0" w:color="auto"/>
        <w:bottom w:val="none" w:sz="0" w:space="0" w:color="auto"/>
        <w:right w:val="none" w:sz="0" w:space="0" w:color="auto"/>
      </w:divBdr>
    </w:div>
    <w:div w:id="2030059513">
      <w:bodyDiv w:val="1"/>
      <w:marLeft w:val="0"/>
      <w:marRight w:val="0"/>
      <w:marTop w:val="0"/>
      <w:marBottom w:val="0"/>
      <w:divBdr>
        <w:top w:val="none" w:sz="0" w:space="0" w:color="auto"/>
        <w:left w:val="none" w:sz="0" w:space="0" w:color="auto"/>
        <w:bottom w:val="none" w:sz="0" w:space="0" w:color="auto"/>
        <w:right w:val="none" w:sz="0" w:space="0" w:color="auto"/>
      </w:divBdr>
    </w:div>
    <w:div w:id="2036492964">
      <w:bodyDiv w:val="1"/>
      <w:marLeft w:val="0"/>
      <w:marRight w:val="0"/>
      <w:marTop w:val="0"/>
      <w:marBottom w:val="0"/>
      <w:divBdr>
        <w:top w:val="none" w:sz="0" w:space="0" w:color="auto"/>
        <w:left w:val="none" w:sz="0" w:space="0" w:color="auto"/>
        <w:bottom w:val="none" w:sz="0" w:space="0" w:color="auto"/>
        <w:right w:val="none" w:sz="0" w:space="0" w:color="auto"/>
      </w:divBdr>
    </w:div>
    <w:div w:id="2037924463">
      <w:bodyDiv w:val="1"/>
      <w:marLeft w:val="0"/>
      <w:marRight w:val="0"/>
      <w:marTop w:val="0"/>
      <w:marBottom w:val="0"/>
      <w:divBdr>
        <w:top w:val="none" w:sz="0" w:space="0" w:color="auto"/>
        <w:left w:val="none" w:sz="0" w:space="0" w:color="auto"/>
        <w:bottom w:val="none" w:sz="0" w:space="0" w:color="auto"/>
        <w:right w:val="none" w:sz="0" w:space="0" w:color="auto"/>
      </w:divBdr>
    </w:div>
    <w:div w:id="2063283479">
      <w:bodyDiv w:val="1"/>
      <w:marLeft w:val="0"/>
      <w:marRight w:val="0"/>
      <w:marTop w:val="0"/>
      <w:marBottom w:val="0"/>
      <w:divBdr>
        <w:top w:val="none" w:sz="0" w:space="0" w:color="auto"/>
        <w:left w:val="none" w:sz="0" w:space="0" w:color="auto"/>
        <w:bottom w:val="none" w:sz="0" w:space="0" w:color="auto"/>
        <w:right w:val="none" w:sz="0" w:space="0" w:color="auto"/>
      </w:divBdr>
    </w:div>
    <w:div w:id="2068407632">
      <w:bodyDiv w:val="1"/>
      <w:marLeft w:val="0"/>
      <w:marRight w:val="0"/>
      <w:marTop w:val="0"/>
      <w:marBottom w:val="0"/>
      <w:divBdr>
        <w:top w:val="none" w:sz="0" w:space="0" w:color="auto"/>
        <w:left w:val="none" w:sz="0" w:space="0" w:color="auto"/>
        <w:bottom w:val="none" w:sz="0" w:space="0" w:color="auto"/>
        <w:right w:val="none" w:sz="0" w:space="0" w:color="auto"/>
      </w:divBdr>
    </w:div>
    <w:div w:id="2075353005">
      <w:bodyDiv w:val="1"/>
      <w:marLeft w:val="0"/>
      <w:marRight w:val="0"/>
      <w:marTop w:val="0"/>
      <w:marBottom w:val="0"/>
      <w:divBdr>
        <w:top w:val="none" w:sz="0" w:space="0" w:color="auto"/>
        <w:left w:val="none" w:sz="0" w:space="0" w:color="auto"/>
        <w:bottom w:val="none" w:sz="0" w:space="0" w:color="auto"/>
        <w:right w:val="none" w:sz="0" w:space="0" w:color="auto"/>
      </w:divBdr>
    </w:div>
    <w:div w:id="2083521969">
      <w:bodyDiv w:val="1"/>
      <w:marLeft w:val="0"/>
      <w:marRight w:val="0"/>
      <w:marTop w:val="0"/>
      <w:marBottom w:val="0"/>
      <w:divBdr>
        <w:top w:val="none" w:sz="0" w:space="0" w:color="auto"/>
        <w:left w:val="none" w:sz="0" w:space="0" w:color="auto"/>
        <w:bottom w:val="none" w:sz="0" w:space="0" w:color="auto"/>
        <w:right w:val="none" w:sz="0" w:space="0" w:color="auto"/>
      </w:divBdr>
    </w:div>
    <w:div w:id="2089764136">
      <w:bodyDiv w:val="1"/>
      <w:marLeft w:val="0"/>
      <w:marRight w:val="0"/>
      <w:marTop w:val="0"/>
      <w:marBottom w:val="0"/>
      <w:divBdr>
        <w:top w:val="none" w:sz="0" w:space="0" w:color="auto"/>
        <w:left w:val="none" w:sz="0" w:space="0" w:color="auto"/>
        <w:bottom w:val="none" w:sz="0" w:space="0" w:color="auto"/>
        <w:right w:val="none" w:sz="0" w:space="0" w:color="auto"/>
      </w:divBdr>
    </w:div>
    <w:div w:id="2094625873">
      <w:bodyDiv w:val="1"/>
      <w:marLeft w:val="0"/>
      <w:marRight w:val="0"/>
      <w:marTop w:val="0"/>
      <w:marBottom w:val="0"/>
      <w:divBdr>
        <w:top w:val="none" w:sz="0" w:space="0" w:color="auto"/>
        <w:left w:val="none" w:sz="0" w:space="0" w:color="auto"/>
        <w:bottom w:val="none" w:sz="0" w:space="0" w:color="auto"/>
        <w:right w:val="none" w:sz="0" w:space="0" w:color="auto"/>
      </w:divBdr>
    </w:div>
    <w:div w:id="2107536687">
      <w:bodyDiv w:val="1"/>
      <w:marLeft w:val="0"/>
      <w:marRight w:val="0"/>
      <w:marTop w:val="0"/>
      <w:marBottom w:val="0"/>
      <w:divBdr>
        <w:top w:val="none" w:sz="0" w:space="0" w:color="auto"/>
        <w:left w:val="none" w:sz="0" w:space="0" w:color="auto"/>
        <w:bottom w:val="none" w:sz="0" w:space="0" w:color="auto"/>
        <w:right w:val="none" w:sz="0" w:space="0" w:color="auto"/>
      </w:divBdr>
    </w:div>
    <w:div w:id="2108038914">
      <w:bodyDiv w:val="1"/>
      <w:marLeft w:val="0"/>
      <w:marRight w:val="0"/>
      <w:marTop w:val="0"/>
      <w:marBottom w:val="0"/>
      <w:divBdr>
        <w:top w:val="none" w:sz="0" w:space="0" w:color="auto"/>
        <w:left w:val="none" w:sz="0" w:space="0" w:color="auto"/>
        <w:bottom w:val="none" w:sz="0" w:space="0" w:color="auto"/>
        <w:right w:val="none" w:sz="0" w:space="0" w:color="auto"/>
      </w:divBdr>
    </w:div>
    <w:div w:id="21291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29.jpe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www.10086.cn"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0.jpeg"/><Relationship Id="rId48" Type="http://schemas.openxmlformats.org/officeDocument/2006/relationships/fontTable" Target="fontTable.xml"/><Relationship Id="rId8" Type="http://schemas.openxmlformats.org/officeDocument/2006/relationships/image" Target="media/image1.png"/><Relationship Id="rId51"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ACN%20ClientWork\BMCC%20EPM%20Project\000_Project%20Management\020_Templates\&#21271;&#20140;&#31227;&#21160;EPM&#39033;&#30446;-%20Word%20Template%20Portrait%20v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D651A-89E5-4689-B73B-DE2FD6CF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北京移动EPM项目- Word Template Portrait v1.0.dot</Template>
  <TotalTime>584</TotalTime>
  <Pages>31</Pages>
  <Words>2062</Words>
  <Characters>11755</Characters>
  <Application>Microsoft Office Word</Application>
  <DocSecurity>0</DocSecurity>
  <Lines>97</Lines>
  <Paragraphs>27</Paragraphs>
  <ScaleCrop>false</ScaleCrop>
  <Company>Accenture</Company>
  <LinksUpToDate>false</LinksUpToDate>
  <CharactersWithSpaces>13790</CharactersWithSpaces>
  <SharedDoc>false</SharedDoc>
  <HLinks>
    <vt:vector size="318" baseType="variant">
      <vt:variant>
        <vt:i4>-48405276</vt:i4>
      </vt:variant>
      <vt:variant>
        <vt:i4>363</vt:i4>
      </vt:variant>
      <vt:variant>
        <vt:i4>0</vt:i4>
      </vt:variant>
      <vt:variant>
        <vt:i4>5</vt:i4>
      </vt:variant>
      <vt:variant>
        <vt:lpwstr>运维报表部分/运维年报_图表及sql.xlsx</vt:lpwstr>
      </vt:variant>
      <vt:variant>
        <vt:lpwstr/>
      </vt:variant>
      <vt:variant>
        <vt:i4>303631235</vt:i4>
      </vt:variant>
      <vt:variant>
        <vt:i4>360</vt:i4>
      </vt:variant>
      <vt:variant>
        <vt:i4>0</vt:i4>
      </vt:variant>
      <vt:variant>
        <vt:i4>5</vt:i4>
      </vt:variant>
      <vt:variant>
        <vt:lpwstr>运维报表部分/运维年报_模板.docx</vt:lpwstr>
      </vt:variant>
      <vt:variant>
        <vt:lpwstr/>
      </vt:variant>
      <vt:variant>
        <vt:i4>-1000250140</vt:i4>
      </vt:variant>
      <vt:variant>
        <vt:i4>357</vt:i4>
      </vt:variant>
      <vt:variant>
        <vt:i4>0</vt:i4>
      </vt:variant>
      <vt:variant>
        <vt:i4>5</vt:i4>
      </vt:variant>
      <vt:variant>
        <vt:lpwstr>运维报表部分/运维月报_图表及sql.xlsx</vt:lpwstr>
      </vt:variant>
      <vt:variant>
        <vt:lpwstr/>
      </vt:variant>
      <vt:variant>
        <vt:i4>728042371</vt:i4>
      </vt:variant>
      <vt:variant>
        <vt:i4>354</vt:i4>
      </vt:variant>
      <vt:variant>
        <vt:i4>0</vt:i4>
      </vt:variant>
      <vt:variant>
        <vt:i4>5</vt:i4>
      </vt:variant>
      <vt:variant>
        <vt:lpwstr>运维报表部分/运维月报_模板.docx</vt:lpwstr>
      </vt:variant>
      <vt:variant>
        <vt:lpwstr/>
      </vt:variant>
      <vt:variant>
        <vt:i4>-963877660</vt:i4>
      </vt:variant>
      <vt:variant>
        <vt:i4>351</vt:i4>
      </vt:variant>
      <vt:variant>
        <vt:i4>0</vt:i4>
      </vt:variant>
      <vt:variant>
        <vt:i4>5</vt:i4>
      </vt:variant>
      <vt:variant>
        <vt:lpwstr>运维报表部分/运维日报_图表及sql.xlsx</vt:lpwstr>
      </vt:variant>
      <vt:variant>
        <vt:lpwstr/>
      </vt:variant>
      <vt:variant>
        <vt:i4>696781699</vt:i4>
      </vt:variant>
      <vt:variant>
        <vt:i4>348</vt:i4>
      </vt:variant>
      <vt:variant>
        <vt:i4>0</vt:i4>
      </vt:variant>
      <vt:variant>
        <vt:i4>5</vt:i4>
      </vt:variant>
      <vt:variant>
        <vt:lpwstr>运维报表部分/运维日报_模板.docx</vt:lpwstr>
      </vt:variant>
      <vt:variant>
        <vt:lpwstr/>
      </vt:variant>
      <vt:variant>
        <vt:i4>1677093963</vt:i4>
      </vt:variant>
      <vt:variant>
        <vt:i4>345</vt:i4>
      </vt:variant>
      <vt:variant>
        <vt:i4>0</vt:i4>
      </vt:variant>
      <vt:variant>
        <vt:i4>5</vt:i4>
      </vt:variant>
      <vt:variant>
        <vt:lpwstr>知识管理/CMSZ_全网监控综合预警平台_知识管理_V0.1.xlsx</vt:lpwstr>
      </vt:variant>
      <vt:variant>
        <vt:lpwstr/>
      </vt:variant>
      <vt:variant>
        <vt:i4>-1370509930</vt:i4>
      </vt:variant>
      <vt:variant>
        <vt:i4>342</vt:i4>
      </vt:variant>
      <vt:variant>
        <vt:i4>0</vt:i4>
      </vt:variant>
      <vt:variant>
        <vt:i4>5</vt:i4>
      </vt:variant>
      <vt:variant>
        <vt:lpwstr>部门日常管理/CMSZ_全网监控综合预警平台_数据字典-部门日常管理_V0.1.xlsx</vt:lpwstr>
      </vt:variant>
      <vt:variant>
        <vt:lpwstr/>
      </vt:variant>
      <vt:variant>
        <vt:i4>538525054</vt:i4>
      </vt:variant>
      <vt:variant>
        <vt:i4>339</vt:i4>
      </vt:variant>
      <vt:variant>
        <vt:i4>0</vt:i4>
      </vt:variant>
      <vt:variant>
        <vt:i4>5</vt:i4>
      </vt:variant>
      <vt:variant>
        <vt:lpwstr>运维报表部分/CMSZ_全网监控综合预警平台_数据字典_运维报告_V0.1.xlsx</vt:lpwstr>
      </vt:variant>
      <vt:variant>
        <vt:lpwstr/>
      </vt:variant>
      <vt:variant>
        <vt:i4>-636085471</vt:i4>
      </vt:variant>
      <vt:variant>
        <vt:i4>336</vt:i4>
      </vt:variant>
      <vt:variant>
        <vt:i4>0</vt:i4>
      </vt:variant>
      <vt:variant>
        <vt:i4>5</vt:i4>
      </vt:variant>
      <vt:variant>
        <vt:lpwstr>预警分析部分/CMSZ_全网监控综合预警平台_数据字典_V0.1-预警分析.xlsx</vt:lpwstr>
      </vt:variant>
      <vt:variant>
        <vt:lpwstr/>
      </vt:variant>
      <vt:variant>
        <vt:i4>-939268455</vt:i4>
      </vt:variant>
      <vt:variant>
        <vt:i4>333</vt:i4>
      </vt:variant>
      <vt:variant>
        <vt:i4>0</vt:i4>
      </vt:variant>
      <vt:variant>
        <vt:i4>5</vt:i4>
      </vt:variant>
      <vt:variant>
        <vt:lpwstr>基础管理/CMSZ_全网监控综合预警平台_数据字典_V0.1-模板.xlsx</vt:lpwstr>
      </vt:variant>
      <vt:variant>
        <vt:lpwstr/>
      </vt:variant>
      <vt:variant>
        <vt:i4>1900604</vt:i4>
      </vt:variant>
      <vt:variant>
        <vt:i4>248</vt:i4>
      </vt:variant>
      <vt:variant>
        <vt:i4>0</vt:i4>
      </vt:variant>
      <vt:variant>
        <vt:i4>5</vt:i4>
      </vt:variant>
      <vt:variant>
        <vt:lpwstr/>
      </vt:variant>
      <vt:variant>
        <vt:lpwstr>_Toc321495793</vt:lpwstr>
      </vt:variant>
      <vt:variant>
        <vt:i4>1900604</vt:i4>
      </vt:variant>
      <vt:variant>
        <vt:i4>242</vt:i4>
      </vt:variant>
      <vt:variant>
        <vt:i4>0</vt:i4>
      </vt:variant>
      <vt:variant>
        <vt:i4>5</vt:i4>
      </vt:variant>
      <vt:variant>
        <vt:lpwstr/>
      </vt:variant>
      <vt:variant>
        <vt:lpwstr>_Toc321495792</vt:lpwstr>
      </vt:variant>
      <vt:variant>
        <vt:i4>1900604</vt:i4>
      </vt:variant>
      <vt:variant>
        <vt:i4>236</vt:i4>
      </vt:variant>
      <vt:variant>
        <vt:i4>0</vt:i4>
      </vt:variant>
      <vt:variant>
        <vt:i4>5</vt:i4>
      </vt:variant>
      <vt:variant>
        <vt:lpwstr/>
      </vt:variant>
      <vt:variant>
        <vt:lpwstr>_Toc321495791</vt:lpwstr>
      </vt:variant>
      <vt:variant>
        <vt:i4>1900604</vt:i4>
      </vt:variant>
      <vt:variant>
        <vt:i4>230</vt:i4>
      </vt:variant>
      <vt:variant>
        <vt:i4>0</vt:i4>
      </vt:variant>
      <vt:variant>
        <vt:i4>5</vt:i4>
      </vt:variant>
      <vt:variant>
        <vt:lpwstr/>
      </vt:variant>
      <vt:variant>
        <vt:lpwstr>_Toc321495790</vt:lpwstr>
      </vt:variant>
      <vt:variant>
        <vt:i4>1835068</vt:i4>
      </vt:variant>
      <vt:variant>
        <vt:i4>224</vt:i4>
      </vt:variant>
      <vt:variant>
        <vt:i4>0</vt:i4>
      </vt:variant>
      <vt:variant>
        <vt:i4>5</vt:i4>
      </vt:variant>
      <vt:variant>
        <vt:lpwstr/>
      </vt:variant>
      <vt:variant>
        <vt:lpwstr>_Toc321495789</vt:lpwstr>
      </vt:variant>
      <vt:variant>
        <vt:i4>1835068</vt:i4>
      </vt:variant>
      <vt:variant>
        <vt:i4>218</vt:i4>
      </vt:variant>
      <vt:variant>
        <vt:i4>0</vt:i4>
      </vt:variant>
      <vt:variant>
        <vt:i4>5</vt:i4>
      </vt:variant>
      <vt:variant>
        <vt:lpwstr/>
      </vt:variant>
      <vt:variant>
        <vt:lpwstr>_Toc321495788</vt:lpwstr>
      </vt:variant>
      <vt:variant>
        <vt:i4>1835068</vt:i4>
      </vt:variant>
      <vt:variant>
        <vt:i4>212</vt:i4>
      </vt:variant>
      <vt:variant>
        <vt:i4>0</vt:i4>
      </vt:variant>
      <vt:variant>
        <vt:i4>5</vt:i4>
      </vt:variant>
      <vt:variant>
        <vt:lpwstr/>
      </vt:variant>
      <vt:variant>
        <vt:lpwstr>_Toc321495787</vt:lpwstr>
      </vt:variant>
      <vt:variant>
        <vt:i4>1835068</vt:i4>
      </vt:variant>
      <vt:variant>
        <vt:i4>206</vt:i4>
      </vt:variant>
      <vt:variant>
        <vt:i4>0</vt:i4>
      </vt:variant>
      <vt:variant>
        <vt:i4>5</vt:i4>
      </vt:variant>
      <vt:variant>
        <vt:lpwstr/>
      </vt:variant>
      <vt:variant>
        <vt:lpwstr>_Toc321495786</vt:lpwstr>
      </vt:variant>
      <vt:variant>
        <vt:i4>1835068</vt:i4>
      </vt:variant>
      <vt:variant>
        <vt:i4>200</vt:i4>
      </vt:variant>
      <vt:variant>
        <vt:i4>0</vt:i4>
      </vt:variant>
      <vt:variant>
        <vt:i4>5</vt:i4>
      </vt:variant>
      <vt:variant>
        <vt:lpwstr/>
      </vt:variant>
      <vt:variant>
        <vt:lpwstr>_Toc321495785</vt:lpwstr>
      </vt:variant>
      <vt:variant>
        <vt:i4>1835068</vt:i4>
      </vt:variant>
      <vt:variant>
        <vt:i4>194</vt:i4>
      </vt:variant>
      <vt:variant>
        <vt:i4>0</vt:i4>
      </vt:variant>
      <vt:variant>
        <vt:i4>5</vt:i4>
      </vt:variant>
      <vt:variant>
        <vt:lpwstr/>
      </vt:variant>
      <vt:variant>
        <vt:lpwstr>_Toc321495784</vt:lpwstr>
      </vt:variant>
      <vt:variant>
        <vt:i4>1835068</vt:i4>
      </vt:variant>
      <vt:variant>
        <vt:i4>188</vt:i4>
      </vt:variant>
      <vt:variant>
        <vt:i4>0</vt:i4>
      </vt:variant>
      <vt:variant>
        <vt:i4>5</vt:i4>
      </vt:variant>
      <vt:variant>
        <vt:lpwstr/>
      </vt:variant>
      <vt:variant>
        <vt:lpwstr>_Toc321495783</vt:lpwstr>
      </vt:variant>
      <vt:variant>
        <vt:i4>1835068</vt:i4>
      </vt:variant>
      <vt:variant>
        <vt:i4>182</vt:i4>
      </vt:variant>
      <vt:variant>
        <vt:i4>0</vt:i4>
      </vt:variant>
      <vt:variant>
        <vt:i4>5</vt:i4>
      </vt:variant>
      <vt:variant>
        <vt:lpwstr/>
      </vt:variant>
      <vt:variant>
        <vt:lpwstr>_Toc321495782</vt:lpwstr>
      </vt:variant>
      <vt:variant>
        <vt:i4>1835068</vt:i4>
      </vt:variant>
      <vt:variant>
        <vt:i4>176</vt:i4>
      </vt:variant>
      <vt:variant>
        <vt:i4>0</vt:i4>
      </vt:variant>
      <vt:variant>
        <vt:i4>5</vt:i4>
      </vt:variant>
      <vt:variant>
        <vt:lpwstr/>
      </vt:variant>
      <vt:variant>
        <vt:lpwstr>_Toc321495781</vt:lpwstr>
      </vt:variant>
      <vt:variant>
        <vt:i4>1835068</vt:i4>
      </vt:variant>
      <vt:variant>
        <vt:i4>170</vt:i4>
      </vt:variant>
      <vt:variant>
        <vt:i4>0</vt:i4>
      </vt:variant>
      <vt:variant>
        <vt:i4>5</vt:i4>
      </vt:variant>
      <vt:variant>
        <vt:lpwstr/>
      </vt:variant>
      <vt:variant>
        <vt:lpwstr>_Toc321495780</vt:lpwstr>
      </vt:variant>
      <vt:variant>
        <vt:i4>1245244</vt:i4>
      </vt:variant>
      <vt:variant>
        <vt:i4>164</vt:i4>
      </vt:variant>
      <vt:variant>
        <vt:i4>0</vt:i4>
      </vt:variant>
      <vt:variant>
        <vt:i4>5</vt:i4>
      </vt:variant>
      <vt:variant>
        <vt:lpwstr/>
      </vt:variant>
      <vt:variant>
        <vt:lpwstr>_Toc321495779</vt:lpwstr>
      </vt:variant>
      <vt:variant>
        <vt:i4>1245244</vt:i4>
      </vt:variant>
      <vt:variant>
        <vt:i4>158</vt:i4>
      </vt:variant>
      <vt:variant>
        <vt:i4>0</vt:i4>
      </vt:variant>
      <vt:variant>
        <vt:i4>5</vt:i4>
      </vt:variant>
      <vt:variant>
        <vt:lpwstr/>
      </vt:variant>
      <vt:variant>
        <vt:lpwstr>_Toc321495778</vt:lpwstr>
      </vt:variant>
      <vt:variant>
        <vt:i4>1245244</vt:i4>
      </vt:variant>
      <vt:variant>
        <vt:i4>152</vt:i4>
      </vt:variant>
      <vt:variant>
        <vt:i4>0</vt:i4>
      </vt:variant>
      <vt:variant>
        <vt:i4>5</vt:i4>
      </vt:variant>
      <vt:variant>
        <vt:lpwstr/>
      </vt:variant>
      <vt:variant>
        <vt:lpwstr>_Toc321495777</vt:lpwstr>
      </vt:variant>
      <vt:variant>
        <vt:i4>1245244</vt:i4>
      </vt:variant>
      <vt:variant>
        <vt:i4>146</vt:i4>
      </vt:variant>
      <vt:variant>
        <vt:i4>0</vt:i4>
      </vt:variant>
      <vt:variant>
        <vt:i4>5</vt:i4>
      </vt:variant>
      <vt:variant>
        <vt:lpwstr/>
      </vt:variant>
      <vt:variant>
        <vt:lpwstr>_Toc321495776</vt:lpwstr>
      </vt:variant>
      <vt:variant>
        <vt:i4>1245244</vt:i4>
      </vt:variant>
      <vt:variant>
        <vt:i4>140</vt:i4>
      </vt:variant>
      <vt:variant>
        <vt:i4>0</vt:i4>
      </vt:variant>
      <vt:variant>
        <vt:i4>5</vt:i4>
      </vt:variant>
      <vt:variant>
        <vt:lpwstr/>
      </vt:variant>
      <vt:variant>
        <vt:lpwstr>_Toc321495775</vt:lpwstr>
      </vt:variant>
      <vt:variant>
        <vt:i4>1245244</vt:i4>
      </vt:variant>
      <vt:variant>
        <vt:i4>134</vt:i4>
      </vt:variant>
      <vt:variant>
        <vt:i4>0</vt:i4>
      </vt:variant>
      <vt:variant>
        <vt:i4>5</vt:i4>
      </vt:variant>
      <vt:variant>
        <vt:lpwstr/>
      </vt:variant>
      <vt:variant>
        <vt:lpwstr>_Toc321495774</vt:lpwstr>
      </vt:variant>
      <vt:variant>
        <vt:i4>1245244</vt:i4>
      </vt:variant>
      <vt:variant>
        <vt:i4>128</vt:i4>
      </vt:variant>
      <vt:variant>
        <vt:i4>0</vt:i4>
      </vt:variant>
      <vt:variant>
        <vt:i4>5</vt:i4>
      </vt:variant>
      <vt:variant>
        <vt:lpwstr/>
      </vt:variant>
      <vt:variant>
        <vt:lpwstr>_Toc321495773</vt:lpwstr>
      </vt:variant>
      <vt:variant>
        <vt:i4>1245244</vt:i4>
      </vt:variant>
      <vt:variant>
        <vt:i4>122</vt:i4>
      </vt:variant>
      <vt:variant>
        <vt:i4>0</vt:i4>
      </vt:variant>
      <vt:variant>
        <vt:i4>5</vt:i4>
      </vt:variant>
      <vt:variant>
        <vt:lpwstr/>
      </vt:variant>
      <vt:variant>
        <vt:lpwstr>_Toc321495772</vt:lpwstr>
      </vt:variant>
      <vt:variant>
        <vt:i4>1245244</vt:i4>
      </vt:variant>
      <vt:variant>
        <vt:i4>116</vt:i4>
      </vt:variant>
      <vt:variant>
        <vt:i4>0</vt:i4>
      </vt:variant>
      <vt:variant>
        <vt:i4>5</vt:i4>
      </vt:variant>
      <vt:variant>
        <vt:lpwstr/>
      </vt:variant>
      <vt:variant>
        <vt:lpwstr>_Toc321495771</vt:lpwstr>
      </vt:variant>
      <vt:variant>
        <vt:i4>1245244</vt:i4>
      </vt:variant>
      <vt:variant>
        <vt:i4>110</vt:i4>
      </vt:variant>
      <vt:variant>
        <vt:i4>0</vt:i4>
      </vt:variant>
      <vt:variant>
        <vt:i4>5</vt:i4>
      </vt:variant>
      <vt:variant>
        <vt:lpwstr/>
      </vt:variant>
      <vt:variant>
        <vt:lpwstr>_Toc321495770</vt:lpwstr>
      </vt:variant>
      <vt:variant>
        <vt:i4>1179708</vt:i4>
      </vt:variant>
      <vt:variant>
        <vt:i4>104</vt:i4>
      </vt:variant>
      <vt:variant>
        <vt:i4>0</vt:i4>
      </vt:variant>
      <vt:variant>
        <vt:i4>5</vt:i4>
      </vt:variant>
      <vt:variant>
        <vt:lpwstr/>
      </vt:variant>
      <vt:variant>
        <vt:lpwstr>_Toc321495769</vt:lpwstr>
      </vt:variant>
      <vt:variant>
        <vt:i4>1179708</vt:i4>
      </vt:variant>
      <vt:variant>
        <vt:i4>98</vt:i4>
      </vt:variant>
      <vt:variant>
        <vt:i4>0</vt:i4>
      </vt:variant>
      <vt:variant>
        <vt:i4>5</vt:i4>
      </vt:variant>
      <vt:variant>
        <vt:lpwstr/>
      </vt:variant>
      <vt:variant>
        <vt:lpwstr>_Toc321495768</vt:lpwstr>
      </vt:variant>
      <vt:variant>
        <vt:i4>1179708</vt:i4>
      </vt:variant>
      <vt:variant>
        <vt:i4>92</vt:i4>
      </vt:variant>
      <vt:variant>
        <vt:i4>0</vt:i4>
      </vt:variant>
      <vt:variant>
        <vt:i4>5</vt:i4>
      </vt:variant>
      <vt:variant>
        <vt:lpwstr/>
      </vt:variant>
      <vt:variant>
        <vt:lpwstr>_Toc321495767</vt:lpwstr>
      </vt:variant>
      <vt:variant>
        <vt:i4>1179708</vt:i4>
      </vt:variant>
      <vt:variant>
        <vt:i4>86</vt:i4>
      </vt:variant>
      <vt:variant>
        <vt:i4>0</vt:i4>
      </vt:variant>
      <vt:variant>
        <vt:i4>5</vt:i4>
      </vt:variant>
      <vt:variant>
        <vt:lpwstr/>
      </vt:variant>
      <vt:variant>
        <vt:lpwstr>_Toc321495766</vt:lpwstr>
      </vt:variant>
      <vt:variant>
        <vt:i4>1179708</vt:i4>
      </vt:variant>
      <vt:variant>
        <vt:i4>80</vt:i4>
      </vt:variant>
      <vt:variant>
        <vt:i4>0</vt:i4>
      </vt:variant>
      <vt:variant>
        <vt:i4>5</vt:i4>
      </vt:variant>
      <vt:variant>
        <vt:lpwstr/>
      </vt:variant>
      <vt:variant>
        <vt:lpwstr>_Toc321495765</vt:lpwstr>
      </vt:variant>
      <vt:variant>
        <vt:i4>1179708</vt:i4>
      </vt:variant>
      <vt:variant>
        <vt:i4>74</vt:i4>
      </vt:variant>
      <vt:variant>
        <vt:i4>0</vt:i4>
      </vt:variant>
      <vt:variant>
        <vt:i4>5</vt:i4>
      </vt:variant>
      <vt:variant>
        <vt:lpwstr/>
      </vt:variant>
      <vt:variant>
        <vt:lpwstr>_Toc321495764</vt:lpwstr>
      </vt:variant>
      <vt:variant>
        <vt:i4>1179708</vt:i4>
      </vt:variant>
      <vt:variant>
        <vt:i4>68</vt:i4>
      </vt:variant>
      <vt:variant>
        <vt:i4>0</vt:i4>
      </vt:variant>
      <vt:variant>
        <vt:i4>5</vt:i4>
      </vt:variant>
      <vt:variant>
        <vt:lpwstr/>
      </vt:variant>
      <vt:variant>
        <vt:lpwstr>_Toc321495763</vt:lpwstr>
      </vt:variant>
      <vt:variant>
        <vt:i4>1179708</vt:i4>
      </vt:variant>
      <vt:variant>
        <vt:i4>62</vt:i4>
      </vt:variant>
      <vt:variant>
        <vt:i4>0</vt:i4>
      </vt:variant>
      <vt:variant>
        <vt:i4>5</vt:i4>
      </vt:variant>
      <vt:variant>
        <vt:lpwstr/>
      </vt:variant>
      <vt:variant>
        <vt:lpwstr>_Toc321495762</vt:lpwstr>
      </vt:variant>
      <vt:variant>
        <vt:i4>1179708</vt:i4>
      </vt:variant>
      <vt:variant>
        <vt:i4>56</vt:i4>
      </vt:variant>
      <vt:variant>
        <vt:i4>0</vt:i4>
      </vt:variant>
      <vt:variant>
        <vt:i4>5</vt:i4>
      </vt:variant>
      <vt:variant>
        <vt:lpwstr/>
      </vt:variant>
      <vt:variant>
        <vt:lpwstr>_Toc321495761</vt:lpwstr>
      </vt:variant>
      <vt:variant>
        <vt:i4>1179708</vt:i4>
      </vt:variant>
      <vt:variant>
        <vt:i4>50</vt:i4>
      </vt:variant>
      <vt:variant>
        <vt:i4>0</vt:i4>
      </vt:variant>
      <vt:variant>
        <vt:i4>5</vt:i4>
      </vt:variant>
      <vt:variant>
        <vt:lpwstr/>
      </vt:variant>
      <vt:variant>
        <vt:lpwstr>_Toc321495760</vt:lpwstr>
      </vt:variant>
      <vt:variant>
        <vt:i4>1114172</vt:i4>
      </vt:variant>
      <vt:variant>
        <vt:i4>44</vt:i4>
      </vt:variant>
      <vt:variant>
        <vt:i4>0</vt:i4>
      </vt:variant>
      <vt:variant>
        <vt:i4>5</vt:i4>
      </vt:variant>
      <vt:variant>
        <vt:lpwstr/>
      </vt:variant>
      <vt:variant>
        <vt:lpwstr>_Toc321495759</vt:lpwstr>
      </vt:variant>
      <vt:variant>
        <vt:i4>1114172</vt:i4>
      </vt:variant>
      <vt:variant>
        <vt:i4>38</vt:i4>
      </vt:variant>
      <vt:variant>
        <vt:i4>0</vt:i4>
      </vt:variant>
      <vt:variant>
        <vt:i4>5</vt:i4>
      </vt:variant>
      <vt:variant>
        <vt:lpwstr/>
      </vt:variant>
      <vt:variant>
        <vt:lpwstr>_Toc321495758</vt:lpwstr>
      </vt:variant>
      <vt:variant>
        <vt:i4>1114172</vt:i4>
      </vt:variant>
      <vt:variant>
        <vt:i4>32</vt:i4>
      </vt:variant>
      <vt:variant>
        <vt:i4>0</vt:i4>
      </vt:variant>
      <vt:variant>
        <vt:i4>5</vt:i4>
      </vt:variant>
      <vt:variant>
        <vt:lpwstr/>
      </vt:variant>
      <vt:variant>
        <vt:lpwstr>_Toc321495757</vt:lpwstr>
      </vt:variant>
      <vt:variant>
        <vt:i4>1114172</vt:i4>
      </vt:variant>
      <vt:variant>
        <vt:i4>26</vt:i4>
      </vt:variant>
      <vt:variant>
        <vt:i4>0</vt:i4>
      </vt:variant>
      <vt:variant>
        <vt:i4>5</vt:i4>
      </vt:variant>
      <vt:variant>
        <vt:lpwstr/>
      </vt:variant>
      <vt:variant>
        <vt:lpwstr>_Toc321495756</vt:lpwstr>
      </vt:variant>
      <vt:variant>
        <vt:i4>1114172</vt:i4>
      </vt:variant>
      <vt:variant>
        <vt:i4>20</vt:i4>
      </vt:variant>
      <vt:variant>
        <vt:i4>0</vt:i4>
      </vt:variant>
      <vt:variant>
        <vt:i4>5</vt:i4>
      </vt:variant>
      <vt:variant>
        <vt:lpwstr/>
      </vt:variant>
      <vt:variant>
        <vt:lpwstr>_Toc321495755</vt:lpwstr>
      </vt:variant>
      <vt:variant>
        <vt:i4>1114172</vt:i4>
      </vt:variant>
      <vt:variant>
        <vt:i4>14</vt:i4>
      </vt:variant>
      <vt:variant>
        <vt:i4>0</vt:i4>
      </vt:variant>
      <vt:variant>
        <vt:i4>5</vt:i4>
      </vt:variant>
      <vt:variant>
        <vt:lpwstr/>
      </vt:variant>
      <vt:variant>
        <vt:lpwstr>_Toc321495754</vt:lpwstr>
      </vt:variant>
      <vt:variant>
        <vt:i4>1114172</vt:i4>
      </vt:variant>
      <vt:variant>
        <vt:i4>8</vt:i4>
      </vt:variant>
      <vt:variant>
        <vt:i4>0</vt:i4>
      </vt:variant>
      <vt:variant>
        <vt:i4>5</vt:i4>
      </vt:variant>
      <vt:variant>
        <vt:lpwstr/>
      </vt:variant>
      <vt:variant>
        <vt:lpwstr>_Toc321495753</vt:lpwstr>
      </vt:variant>
      <vt:variant>
        <vt:i4>1114172</vt:i4>
      </vt:variant>
      <vt:variant>
        <vt:i4>2</vt:i4>
      </vt:variant>
      <vt:variant>
        <vt:i4>0</vt:i4>
      </vt:variant>
      <vt:variant>
        <vt:i4>5</vt:i4>
      </vt:variant>
      <vt:variant>
        <vt:lpwstr/>
      </vt:variant>
      <vt:variant>
        <vt:lpwstr>_Toc321495752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dc:title>
  <dc:creator>boco</dc:creator>
  <cp:lastModifiedBy>Zhouwx</cp:lastModifiedBy>
  <cp:revision>9</cp:revision>
  <cp:lastPrinted>2002-07-02T07:42:00Z</cp:lastPrinted>
  <dcterms:created xsi:type="dcterms:W3CDTF">2018-07-07T08:57:00Z</dcterms:created>
  <dcterms:modified xsi:type="dcterms:W3CDTF">2018-07-16T04:49:00Z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